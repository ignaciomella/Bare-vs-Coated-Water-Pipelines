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5AAEA8DB" w:rsidR="00C2692F" w:rsidRPr="00B62364" w:rsidRDefault="001819E2" w:rsidP="00473A34">
      <w:pPr>
        <w:pStyle w:val="Title"/>
        <w:framePr w:wrap="notBeside"/>
        <w:spacing w:before="0"/>
        <w:rPr>
          <w:sz w:val="24"/>
          <w:szCs w:val="24"/>
          <w:lang w:val="en-CL"/>
        </w:rPr>
      </w:pPr>
      <w:r w:rsidRPr="001819E2">
        <w:t>Comparative Analysis of Corrosion Mitigation Strategies</w:t>
      </w:r>
      <w:r>
        <w:br/>
      </w:r>
      <w:r w:rsidRPr="001819E2">
        <w:t xml:space="preserve"> in Water Pipeline Systems</w:t>
      </w:r>
      <w:r w:rsidR="00473A34">
        <w:br/>
      </w:r>
      <w:hyperlink r:id="rId8" w:history="1">
        <w:r w:rsidR="00473A34" w:rsidRPr="00473A34">
          <w:rPr>
            <w:rStyle w:val="Hyperlink"/>
            <w:b w:val="0"/>
            <w:bCs/>
            <w:noProof/>
            <w:u w:val="none"/>
          </w:rPr>
          <w:drawing>
            <wp:inline distT="0" distB="0" distL="0" distR="0" wp14:anchorId="0F72463A" wp14:editId="1702EBA3">
              <wp:extent cx="1080000" cy="1130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link="rId10"/>
                          </a:ext>
                        </a:extLst>
                      </a:blip>
                      <a:srcRect/>
                      <a:stretch>
                        <a:fillRect/>
                      </a:stretch>
                    </pic:blipFill>
                    <pic:spPr bwMode="auto">
                      <a:xfrm>
                        <a:off x="0" y="0"/>
                        <a:ext cx="1080000" cy="113039"/>
                      </a:xfrm>
                      <a:prstGeom prst="rect">
                        <a:avLst/>
                      </a:prstGeom>
                      <a:noFill/>
                      <a:ln>
                        <a:noFill/>
                      </a:ln>
                    </pic:spPr>
                  </pic:pic>
                </a:graphicData>
              </a:graphic>
            </wp:inline>
          </w:drawing>
        </w:r>
      </w:hyperlink>
    </w:p>
    <w:p w14:paraId="1AE95C52" w14:textId="7BDB3C25" w:rsidR="00C2692F" w:rsidRDefault="002F065D" w:rsidP="00FF54C0">
      <w:pPr>
        <w:pStyle w:val="Authors"/>
        <w:framePr w:h="392" w:hRule="exact" w:wrap="notBeside" w:x="1614"/>
      </w:pPr>
      <w:r>
        <w:t>I</w:t>
      </w:r>
      <w:r w:rsidR="00C2692F">
        <w:t xml:space="preserve">. </w:t>
      </w:r>
      <w:r>
        <w:t>Mella</w:t>
      </w:r>
      <w:r w:rsidR="00137841">
        <w:rPr>
          <w:rStyle w:val="FootnoteReference"/>
        </w:rPr>
        <w:footnoteReference w:id="2"/>
      </w:r>
      <w:r w:rsidR="00B62364">
        <w:t xml:space="preserve"> </w:t>
      </w:r>
    </w:p>
    <w:p w14:paraId="058780DF" w14:textId="03735F90" w:rsidR="00C2692F" w:rsidRDefault="00C2692F" w:rsidP="00C2692F">
      <w:pPr>
        <w:pStyle w:val="Abstract"/>
        <w:spacing w:before="0"/>
      </w:pPr>
      <w:bookmarkStart w:id="2" w:name="OLE_LINK2"/>
      <w:r>
        <w:rPr>
          <w:i/>
          <w:iCs/>
        </w:rPr>
        <w:t>Abstract</w:t>
      </w:r>
      <w:r>
        <w:t>—</w:t>
      </w:r>
      <w:r w:rsidRPr="00B32A40">
        <w:t xml:space="preserve"> </w:t>
      </w:r>
      <w:r w:rsidR="00747A34" w:rsidRPr="00747A34">
        <w:rPr>
          <w:lang w:eastAsia="ja-JP"/>
        </w:rPr>
        <w:t xml:space="preserve">This paper presents a quantitative comparison of two corrosion mitigation strategies for water pipelines: increasing wall thickness through a corrosion allowance versus applying an interior </w:t>
      </w:r>
      <w:r w:rsidR="00CC3769">
        <w:rPr>
          <w:lang w:eastAsia="ja-JP"/>
        </w:rPr>
        <w:t>epoxy</w:t>
      </w:r>
      <w:r w:rsidR="00747A34" w:rsidRPr="00747A34">
        <w:rPr>
          <w:lang w:eastAsia="ja-JP"/>
        </w:rPr>
        <w:t xml:space="preserve"> coating. The analysis evaluates the cost-effectiveness of each approach by examining both capital expenditures (CAPEX) and operational expenditures (OPEX) over the lifecycle of the pipeline infrastructure.</w:t>
      </w:r>
    </w:p>
    <w:bookmarkEnd w:id="2"/>
    <w:p w14:paraId="3A679EA3" w14:textId="708BCF16" w:rsidR="00C2692F" w:rsidRPr="00F94E34" w:rsidRDefault="009D605A" w:rsidP="00194DC0">
      <w:pPr>
        <w:pStyle w:val="Heading1"/>
        <w:spacing w:before="240" w:after="240"/>
      </w:pPr>
      <w:r w:rsidRPr="00F94E34">
        <w:t>Introduction</w:t>
      </w:r>
    </w:p>
    <w:p w14:paraId="619B21B3" w14:textId="4BD4B7E6" w:rsidR="00EA14B6" w:rsidRDefault="00EA14B6" w:rsidP="00EA14B6">
      <w:pPr>
        <w:pStyle w:val="BodyText"/>
        <w:spacing w:after="100"/>
        <w:ind w:firstLine="289"/>
      </w:pPr>
      <w:r>
        <w:t>The strategic selection of corrosion mitigation approaches significantly impacts both operational longevity and lifecycle costs in water transmission infrastructure. This investigation evaluates two prevalent methodologies: corrosion allowance designs utilizing increased wall thickness versus epoxy-coated pipeline systems employing protective barriers.</w:t>
      </w:r>
    </w:p>
    <w:p w14:paraId="2A3D224A" w14:textId="5E465917" w:rsidR="00EA14B6" w:rsidRDefault="00EA14B6" w:rsidP="00EA14B6">
      <w:pPr>
        <w:pStyle w:val="BodyText"/>
        <w:spacing w:after="100"/>
        <w:ind w:firstLine="289"/>
      </w:pPr>
      <w:r>
        <w:t>Corrosion allowance designs employ structural overengineering to accommodate predictable material degradation rates, while epoxy coatings provide electrochemical isolation that prevents corrosive interactions. Though seemingly straightforward, these approaches carry divergent implications for hydraulic efficiency and operational expenditures.</w:t>
      </w:r>
    </w:p>
    <w:p w14:paraId="285E265C" w14:textId="27A0C8DC" w:rsidR="00EA14B6" w:rsidRDefault="00EA14B6" w:rsidP="00EA14B6">
      <w:pPr>
        <w:pStyle w:val="BodyText"/>
        <w:spacing w:after="100"/>
        <w:ind w:firstLine="289"/>
      </w:pPr>
      <w:r>
        <w:t>Pipeline systems relying solely on wall thickness augmentation inherently reduce internal diameters, directly increasing pumping energy requirements. This hydraulic inefficiency becomes compounded by the elevated surface roughness characteristics of uncoated steel compared to epoxy-lined alternatives. Furthermore, bare steel systems necessitate continuous chemical inhibitor treatments to mitigate corrosion progression - introducing recurring material costs and operational complexities absent in coated systems.</w:t>
      </w:r>
    </w:p>
    <w:p w14:paraId="343DB2D3" w14:textId="3EF250AB" w:rsidR="00C2692F" w:rsidRPr="005B520E" w:rsidRDefault="00EA14B6" w:rsidP="00EA14B6">
      <w:pPr>
        <w:pStyle w:val="BodyText"/>
        <w:spacing w:after="100"/>
        <w:ind w:firstLine="289"/>
      </w:pPr>
      <w:r>
        <w:t>This study conducts a comprehensive techno-economic analysis encompassing both capital expenditures (CAPEX) and operational costs (OPEX) across a 30-year service horizon. The evaluation framework incorporates hydraulic modeling, material degradation rates, and chemical treatment protocols to quantify total ownership costs for both mitigation strategies.</w:t>
      </w:r>
    </w:p>
    <w:p w14:paraId="65A95CEE" w14:textId="77777777" w:rsidR="006372C5" w:rsidRDefault="0097590F" w:rsidP="006372C5">
      <w:pPr>
        <w:pStyle w:val="Heading1"/>
      </w:pPr>
      <w:r w:rsidRPr="0097590F">
        <w:t xml:space="preserve"> </w:t>
      </w:r>
      <w:r w:rsidR="006372C5">
        <w:t>Case Study Parameters and Computational Methodology</w:t>
      </w:r>
    </w:p>
    <w:p w14:paraId="0AF973C0" w14:textId="02B3A652" w:rsidR="00AC396B" w:rsidRDefault="006372C5" w:rsidP="00D71AC9">
      <w:pPr>
        <w:pStyle w:val="BodyText"/>
      </w:pPr>
      <w:bookmarkStart w:id="3" w:name="OLE_LINK3"/>
      <w:r w:rsidRPr="006372C5">
        <w:t>The analysis employs a representative industrial water transport scenario with parameters standardized for comparative evaluation. Key variables include pipe diameter (DN400), flow velocity (2.1 m/s), and water chemistry profiles typical of mineralized groundwater sources.</w:t>
      </w:r>
      <w:r w:rsidR="00D71AC9">
        <w:t xml:space="preserve"> </w:t>
      </w:r>
    </w:p>
    <w:bookmarkEnd w:id="3"/>
    <w:p w14:paraId="6BCB3255" w14:textId="53FB7974" w:rsidR="00166FE9" w:rsidRDefault="00166FE9" w:rsidP="008D781D">
      <w:pPr>
        <w:pStyle w:val="TableTitle"/>
      </w:pPr>
      <w:r>
        <w:t xml:space="preserve">Table </w:t>
      </w:r>
      <w:r w:rsidR="00A23F03">
        <w:fldChar w:fldCharType="begin"/>
      </w:r>
      <w:r w:rsidR="00A23F03">
        <w:instrText xml:space="preserve"> SEQ Table \* ARABIC </w:instrText>
      </w:r>
      <w:r w:rsidR="00A23F03">
        <w:fldChar w:fldCharType="separate"/>
      </w:r>
      <w:r w:rsidR="00A23F03">
        <w:rPr>
          <w:noProof/>
        </w:rPr>
        <w:t>1</w:t>
      </w:r>
      <w:r w:rsidR="00A23F03">
        <w:fldChar w:fldCharType="end"/>
      </w:r>
      <w:r w:rsidR="00D52D9A">
        <w:t xml:space="preserve">. </w:t>
      </w:r>
      <w:r w:rsidRPr="00D9750B">
        <w:t>Arbitrary Project Parameters</w:t>
      </w:r>
    </w:p>
    <w:tbl>
      <w:tblPr>
        <w:tblStyle w:val="PlainTable3"/>
        <w:tblW w:w="0" w:type="auto"/>
        <w:jc w:val="center"/>
        <w:tblCellMar>
          <w:left w:w="28" w:type="dxa"/>
          <w:right w:w="57" w:type="dxa"/>
        </w:tblCellMar>
        <w:tblLook w:val="0620" w:firstRow="1" w:lastRow="0" w:firstColumn="0" w:lastColumn="0" w:noHBand="1" w:noVBand="1"/>
      </w:tblPr>
      <w:tblGrid>
        <w:gridCol w:w="2018"/>
        <w:gridCol w:w="525"/>
        <w:gridCol w:w="512"/>
      </w:tblGrid>
      <w:tr w:rsidR="00CA3032" w:rsidRPr="002F56A4" w14:paraId="78C1799B" w14:textId="77777777" w:rsidTr="002F56A4">
        <w:trPr>
          <w:cnfStyle w:val="100000000000" w:firstRow="1" w:lastRow="0" w:firstColumn="0" w:lastColumn="0" w:oddVBand="0" w:evenVBand="0" w:oddHBand="0" w:evenHBand="0" w:firstRowFirstColumn="0" w:firstRowLastColumn="0" w:lastRowFirstColumn="0" w:lastRowLastColumn="0"/>
          <w:trHeight w:val="232"/>
          <w:jc w:val="center"/>
        </w:trPr>
        <w:tc>
          <w:tcPr>
            <w:tcW w:w="0" w:type="auto"/>
            <w:vAlign w:val="center"/>
          </w:tcPr>
          <w:p w14:paraId="2CE6CCF3" w14:textId="48FB12BB" w:rsidR="00CA3032" w:rsidRPr="002F56A4" w:rsidRDefault="004746F2" w:rsidP="006C2678">
            <w:pPr>
              <w:pStyle w:val="tablecolsubhead"/>
              <w:jc w:val="right"/>
              <w:rPr>
                <w:sz w:val="16"/>
                <w:szCs w:val="16"/>
              </w:rPr>
            </w:pPr>
            <w:r w:rsidRPr="002F56A4">
              <w:rPr>
                <w:sz w:val="16"/>
                <w:szCs w:val="16"/>
              </w:rPr>
              <w:t>Parameter</w:t>
            </w:r>
          </w:p>
        </w:tc>
        <w:tc>
          <w:tcPr>
            <w:tcW w:w="0" w:type="auto"/>
            <w:vAlign w:val="center"/>
          </w:tcPr>
          <w:p w14:paraId="2D51503C" w14:textId="2CC3F866" w:rsidR="00CA3032" w:rsidRPr="002F56A4" w:rsidRDefault="004746F2" w:rsidP="00515DB6">
            <w:pPr>
              <w:pStyle w:val="tablecolsubhead"/>
              <w:jc w:val="right"/>
              <w:rPr>
                <w:sz w:val="16"/>
                <w:szCs w:val="16"/>
              </w:rPr>
            </w:pPr>
            <w:r w:rsidRPr="002F56A4">
              <w:rPr>
                <w:sz w:val="16"/>
                <w:szCs w:val="16"/>
              </w:rPr>
              <w:t>Value</w:t>
            </w:r>
          </w:p>
        </w:tc>
        <w:tc>
          <w:tcPr>
            <w:tcW w:w="0" w:type="auto"/>
            <w:vAlign w:val="center"/>
          </w:tcPr>
          <w:p w14:paraId="237FCBFD" w14:textId="78F791A9" w:rsidR="00CA3032" w:rsidRPr="002F56A4" w:rsidRDefault="004746F2" w:rsidP="00515DB6">
            <w:pPr>
              <w:pStyle w:val="tablecolsubhead"/>
              <w:jc w:val="left"/>
              <w:rPr>
                <w:sz w:val="16"/>
                <w:szCs w:val="16"/>
              </w:rPr>
            </w:pPr>
            <w:r w:rsidRPr="002F56A4">
              <w:rPr>
                <w:sz w:val="16"/>
                <w:szCs w:val="16"/>
              </w:rPr>
              <w:t>Unit</w:t>
            </w:r>
          </w:p>
        </w:tc>
      </w:tr>
      <w:tr w:rsidR="004746F2" w:rsidRPr="002F56A4" w14:paraId="25B7EAF3" w14:textId="77777777" w:rsidTr="002F56A4">
        <w:trPr>
          <w:trHeight w:val="232"/>
          <w:jc w:val="center"/>
        </w:trPr>
        <w:tc>
          <w:tcPr>
            <w:tcW w:w="0" w:type="auto"/>
            <w:vAlign w:val="center"/>
          </w:tcPr>
          <w:p w14:paraId="4B77012A" w14:textId="29104317" w:rsidR="004746F2" w:rsidRPr="002F56A4" w:rsidRDefault="004746F2" w:rsidP="006C2678">
            <w:pPr>
              <w:pStyle w:val="tablecopy"/>
              <w:jc w:val="right"/>
            </w:pPr>
            <w:r w:rsidRPr="002F56A4">
              <w:t>Pipeline length</w:t>
            </w:r>
          </w:p>
        </w:tc>
        <w:bookmarkStart w:id="4" w:name="OLE_LINK10"/>
        <w:tc>
          <w:tcPr>
            <w:tcW w:w="0" w:type="auto"/>
            <w:vAlign w:val="center"/>
          </w:tcPr>
          <w:p w14:paraId="2F74902F" w14:textId="664E1156" w:rsidR="004746F2" w:rsidRPr="002F56A4" w:rsidRDefault="00E425C2"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Parameters!pipeline_length_km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70</w:t>
            </w:r>
            <w:r w:rsidRPr="002F56A4">
              <w:rPr>
                <w:szCs w:val="16"/>
              </w:rPr>
              <w:fldChar w:fldCharType="end"/>
            </w:r>
            <w:bookmarkEnd w:id="4"/>
          </w:p>
        </w:tc>
        <w:tc>
          <w:tcPr>
            <w:tcW w:w="0" w:type="auto"/>
            <w:vAlign w:val="center"/>
          </w:tcPr>
          <w:p w14:paraId="25CC3271" w14:textId="0609A619" w:rsidR="004746F2" w:rsidRPr="002F56A4" w:rsidRDefault="00E425C2" w:rsidP="00515DB6">
            <w:pPr>
              <w:rPr>
                <w:szCs w:val="16"/>
              </w:rPr>
            </w:pPr>
            <w:r w:rsidRPr="002F56A4">
              <w:rPr>
                <w:szCs w:val="16"/>
              </w:rPr>
              <w:t>k</w:t>
            </w:r>
            <w:r w:rsidR="004746F2" w:rsidRPr="002F56A4">
              <w:rPr>
                <w:szCs w:val="16"/>
              </w:rPr>
              <w:t>m</w:t>
            </w:r>
          </w:p>
        </w:tc>
      </w:tr>
      <w:tr w:rsidR="00C25A66" w:rsidRPr="002F56A4" w14:paraId="2602165D" w14:textId="77777777" w:rsidTr="002F56A4">
        <w:trPr>
          <w:trHeight w:val="232"/>
          <w:jc w:val="center"/>
        </w:trPr>
        <w:tc>
          <w:tcPr>
            <w:tcW w:w="0" w:type="auto"/>
            <w:vAlign w:val="center"/>
          </w:tcPr>
          <w:p w14:paraId="4BE8DFB1" w14:textId="5C7BC1E0" w:rsidR="00C25A66" w:rsidRPr="002F56A4" w:rsidRDefault="00C25A66" w:rsidP="00C25A66">
            <w:pPr>
              <w:pStyle w:val="tablecopy"/>
              <w:jc w:val="right"/>
            </w:pPr>
            <w:r w:rsidRPr="002F56A4">
              <w:t xml:space="preserve">Static </w:t>
            </w:r>
            <w:r w:rsidR="00F22207">
              <w:t>h</w:t>
            </w:r>
            <w:r w:rsidRPr="002F56A4">
              <w:t>ead (elevation change)</w:t>
            </w:r>
          </w:p>
        </w:tc>
        <w:tc>
          <w:tcPr>
            <w:tcW w:w="0" w:type="auto"/>
            <w:vAlign w:val="center"/>
          </w:tcPr>
          <w:p w14:paraId="3FDA6C95" w14:textId="28C3A2A9" w:rsidR="00C25A66" w:rsidRPr="002F56A4" w:rsidRDefault="00FA3803" w:rsidP="00C25A6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Parameters!Elevation_change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1000</w:t>
            </w:r>
            <w:r w:rsidRPr="002F56A4">
              <w:rPr>
                <w:szCs w:val="16"/>
              </w:rPr>
              <w:fldChar w:fldCharType="end"/>
            </w:r>
          </w:p>
        </w:tc>
        <w:tc>
          <w:tcPr>
            <w:tcW w:w="0" w:type="auto"/>
            <w:vAlign w:val="center"/>
          </w:tcPr>
          <w:p w14:paraId="39845D75" w14:textId="1609A608" w:rsidR="00C25A66" w:rsidRPr="002F56A4" w:rsidRDefault="00C25A66" w:rsidP="00C25A66">
            <w:pPr>
              <w:rPr>
                <w:szCs w:val="16"/>
              </w:rPr>
            </w:pPr>
            <w:r w:rsidRPr="002F56A4">
              <w:rPr>
                <w:szCs w:val="16"/>
              </w:rPr>
              <w:t>m</w:t>
            </w:r>
          </w:p>
        </w:tc>
      </w:tr>
      <w:tr w:rsidR="004746F2" w:rsidRPr="002F56A4" w14:paraId="4FAB1485" w14:textId="77777777" w:rsidTr="002F56A4">
        <w:trPr>
          <w:trHeight w:val="232"/>
          <w:jc w:val="center"/>
        </w:trPr>
        <w:tc>
          <w:tcPr>
            <w:tcW w:w="0" w:type="auto"/>
            <w:vAlign w:val="center"/>
          </w:tcPr>
          <w:p w14:paraId="482BCAA2" w14:textId="4494D0C8" w:rsidR="004746F2" w:rsidRPr="002F56A4" w:rsidRDefault="004746F2" w:rsidP="006C2678">
            <w:pPr>
              <w:pStyle w:val="tablecopy"/>
              <w:jc w:val="right"/>
            </w:pPr>
            <w:r w:rsidRPr="002F56A4">
              <w:t xml:space="preserve">Pipeline </w:t>
            </w:r>
            <w:r w:rsidR="00E0152A">
              <w:t>o</w:t>
            </w:r>
            <w:r w:rsidRPr="002F56A4">
              <w:t>utside diameter</w:t>
            </w:r>
          </w:p>
        </w:tc>
        <w:tc>
          <w:tcPr>
            <w:tcW w:w="0" w:type="auto"/>
            <w:vAlign w:val="center"/>
          </w:tcPr>
          <w:p w14:paraId="530982EA" w14:textId="3EC674AD" w:rsidR="004746F2" w:rsidRPr="002F56A4" w:rsidRDefault="003F5885"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Parameters!outside_diameter_inches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28</w:t>
            </w:r>
            <w:r w:rsidRPr="002F56A4">
              <w:rPr>
                <w:szCs w:val="16"/>
              </w:rPr>
              <w:fldChar w:fldCharType="end"/>
            </w:r>
          </w:p>
        </w:tc>
        <w:tc>
          <w:tcPr>
            <w:tcW w:w="0" w:type="auto"/>
            <w:vAlign w:val="center"/>
          </w:tcPr>
          <w:p w14:paraId="2EF03196" w14:textId="3368713C" w:rsidR="004746F2" w:rsidRPr="002F56A4" w:rsidRDefault="004746F2" w:rsidP="00515DB6">
            <w:pPr>
              <w:rPr>
                <w:szCs w:val="16"/>
              </w:rPr>
            </w:pPr>
            <w:r w:rsidRPr="002F56A4">
              <w:rPr>
                <w:szCs w:val="16"/>
              </w:rPr>
              <w:t>inches</w:t>
            </w:r>
          </w:p>
        </w:tc>
      </w:tr>
      <w:tr w:rsidR="007F3CCE" w:rsidRPr="002F56A4" w14:paraId="5763EC3D" w14:textId="77777777" w:rsidTr="002F56A4">
        <w:trPr>
          <w:trHeight w:val="232"/>
          <w:jc w:val="center"/>
        </w:trPr>
        <w:tc>
          <w:tcPr>
            <w:tcW w:w="0" w:type="auto"/>
            <w:vAlign w:val="center"/>
          </w:tcPr>
          <w:p w14:paraId="6A04DC45" w14:textId="2D9EC7FF" w:rsidR="007F3CCE" w:rsidRPr="002F56A4" w:rsidRDefault="007F3CCE" w:rsidP="006C2678">
            <w:pPr>
              <w:pStyle w:val="tablecopy"/>
              <w:jc w:val="right"/>
            </w:pPr>
            <w:r w:rsidRPr="002F56A4">
              <w:t>Corrosion rate per year</w:t>
            </w:r>
          </w:p>
        </w:tc>
        <w:tc>
          <w:tcPr>
            <w:tcW w:w="0" w:type="auto"/>
            <w:vAlign w:val="center"/>
          </w:tcPr>
          <w:p w14:paraId="578325AC" w14:textId="165C7BED" w:rsidR="007F3CCE" w:rsidRPr="002F56A4" w:rsidRDefault="007F3CCE" w:rsidP="00515DB6">
            <w:pPr>
              <w:jc w:val="right"/>
              <w:rPr>
                <w:szCs w:val="16"/>
              </w:rPr>
            </w:pPr>
            <w:r w:rsidRPr="002F56A4">
              <w:rPr>
                <w:szCs w:val="16"/>
              </w:rPr>
              <w:fldChar w:fldCharType="begin"/>
            </w:r>
            <w:r w:rsidRPr="002F56A4">
              <w:rPr>
                <w:szCs w:val="16"/>
              </w:rPr>
              <w:instrText xml:space="preserve"> LINK </w:instrText>
            </w:r>
            <w:r w:rsidR="00BA6392" w:rsidRPr="002F56A4">
              <w:rPr>
                <w:szCs w:val="16"/>
              </w:rPr>
              <w:instrText xml:space="preserve">Excel.Sheet.12 /Users/igna/Dropbox/Victaulic/FBE_vs_Bare/GitHub/Bare-vs-Coated-Water-Pipelines.xlsx Parameters!wall_corrosion_rate_mm_yr </w:instrText>
            </w:r>
            <w:r w:rsidR="00881F60" w:rsidRPr="002F56A4">
              <w:rPr>
                <w:szCs w:val="16"/>
              </w:rPr>
              <w:instrText xml:space="preserve">\t </w:instrText>
            </w:r>
            <w:r w:rsidR="006C2678" w:rsidRPr="002F56A4">
              <w:rPr>
                <w:szCs w:val="16"/>
              </w:rPr>
              <w:instrText xml:space="preserve"> \* MERGEFORMAT </w:instrText>
            </w:r>
            <w:r w:rsidRPr="002F56A4">
              <w:rPr>
                <w:szCs w:val="16"/>
              </w:rPr>
              <w:fldChar w:fldCharType="separate"/>
            </w:r>
            <w:r w:rsidR="00F44914" w:rsidRPr="002F56A4">
              <w:rPr>
                <w:szCs w:val="16"/>
              </w:rPr>
              <w:t>0.15</w:t>
            </w:r>
            <w:r w:rsidRPr="002F56A4">
              <w:rPr>
                <w:szCs w:val="16"/>
              </w:rPr>
              <w:fldChar w:fldCharType="end"/>
            </w:r>
          </w:p>
        </w:tc>
        <w:tc>
          <w:tcPr>
            <w:tcW w:w="0" w:type="auto"/>
            <w:vAlign w:val="center"/>
          </w:tcPr>
          <w:p w14:paraId="5D4912D2" w14:textId="5A5A6D96" w:rsidR="007F3CCE" w:rsidRPr="002F56A4" w:rsidRDefault="007F3CCE" w:rsidP="00515DB6">
            <w:pPr>
              <w:rPr>
                <w:szCs w:val="16"/>
              </w:rPr>
            </w:pPr>
            <w:r w:rsidRPr="002F56A4">
              <w:rPr>
                <w:szCs w:val="16"/>
              </w:rPr>
              <w:t>mm/yr</w:t>
            </w:r>
          </w:p>
        </w:tc>
      </w:tr>
      <w:tr w:rsidR="00EB70DA" w:rsidRPr="002F56A4" w14:paraId="05455AE8" w14:textId="77777777" w:rsidTr="002F56A4">
        <w:trPr>
          <w:trHeight w:val="232"/>
          <w:jc w:val="center"/>
        </w:trPr>
        <w:tc>
          <w:tcPr>
            <w:tcW w:w="0" w:type="auto"/>
            <w:vAlign w:val="center"/>
          </w:tcPr>
          <w:p w14:paraId="59944885" w14:textId="7F1085CC" w:rsidR="00EB70DA" w:rsidRPr="002F56A4" w:rsidRDefault="00EB70DA" w:rsidP="006C2678">
            <w:pPr>
              <w:pStyle w:val="tablecopy"/>
              <w:jc w:val="right"/>
            </w:pPr>
            <w:r w:rsidRPr="002F56A4">
              <w:t>Density of water</w:t>
            </w:r>
          </w:p>
        </w:tc>
        <w:tc>
          <w:tcPr>
            <w:tcW w:w="0" w:type="auto"/>
            <w:vAlign w:val="center"/>
          </w:tcPr>
          <w:p w14:paraId="28AF05A9" w14:textId="2C5E6267"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Parameters!fluid_density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1030</w:t>
            </w:r>
            <w:r w:rsidRPr="002F56A4">
              <w:rPr>
                <w:szCs w:val="16"/>
              </w:rPr>
              <w:fldChar w:fldCharType="end"/>
            </w:r>
          </w:p>
        </w:tc>
        <w:tc>
          <w:tcPr>
            <w:tcW w:w="0" w:type="auto"/>
            <w:vAlign w:val="center"/>
          </w:tcPr>
          <w:p w14:paraId="5D78FB16" w14:textId="277AB00D" w:rsidR="00EB70DA" w:rsidRPr="002F56A4" w:rsidRDefault="00EB70DA" w:rsidP="00515DB6">
            <w:pPr>
              <w:rPr>
                <w:szCs w:val="16"/>
              </w:rPr>
            </w:pPr>
            <w:r w:rsidRPr="002F56A4">
              <w:rPr>
                <w:szCs w:val="16"/>
              </w:rPr>
              <w:t>kg/m³</w:t>
            </w:r>
          </w:p>
        </w:tc>
      </w:tr>
      <w:tr w:rsidR="00EB70DA" w:rsidRPr="002F56A4" w14:paraId="30E1366E" w14:textId="77777777" w:rsidTr="002F56A4">
        <w:trPr>
          <w:trHeight w:val="232"/>
          <w:jc w:val="center"/>
        </w:trPr>
        <w:tc>
          <w:tcPr>
            <w:tcW w:w="0" w:type="auto"/>
            <w:vAlign w:val="center"/>
          </w:tcPr>
          <w:p w14:paraId="467869BE" w14:textId="1199BB74" w:rsidR="00EB70DA" w:rsidRPr="002F56A4" w:rsidRDefault="00EB70DA" w:rsidP="006C2678">
            <w:pPr>
              <w:pStyle w:val="tablecopy"/>
              <w:jc w:val="right"/>
            </w:pPr>
            <w:r w:rsidRPr="002F56A4">
              <w:t xml:space="preserve">Dynamic </w:t>
            </w:r>
            <w:r w:rsidR="00EA0F9D">
              <w:t>v</w:t>
            </w:r>
            <w:r w:rsidRPr="002F56A4">
              <w:t>iscosity of water</w:t>
            </w:r>
          </w:p>
        </w:tc>
        <w:tc>
          <w:tcPr>
            <w:tcW w:w="0" w:type="auto"/>
            <w:vAlign w:val="center"/>
          </w:tcPr>
          <w:p w14:paraId="147D82CE" w14:textId="74213D79" w:rsidR="00EB70DA" w:rsidRPr="002F56A4" w:rsidRDefault="00B025CA"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Parameters!dynamic_viscosity_of_water </w:instrText>
            </w:r>
            <w:r w:rsidR="00881F60" w:rsidRPr="002F56A4">
              <w:rPr>
                <w:szCs w:val="16"/>
              </w:rPr>
              <w:instrText xml:space="preserve">\a\t </w:instrText>
            </w:r>
            <w:r w:rsidR="006C2678" w:rsidRPr="002F56A4">
              <w:rPr>
                <w:szCs w:val="16"/>
              </w:rPr>
              <w:instrText xml:space="preserve"> \* MERGEFORMAT </w:instrText>
            </w:r>
            <w:r w:rsidR="00C07CEA" w:rsidRPr="002F56A4">
              <w:rPr>
                <w:szCs w:val="16"/>
              </w:rPr>
              <w:fldChar w:fldCharType="separate"/>
            </w:r>
            <w:r w:rsidR="00C07CEA" w:rsidRPr="00C07CEA">
              <w:rPr>
                <w:szCs w:val="16"/>
              </w:rPr>
              <w:t>0.0013</w:t>
            </w:r>
            <w:r w:rsidRPr="002F56A4">
              <w:rPr>
                <w:szCs w:val="16"/>
              </w:rPr>
              <w:fldChar w:fldCharType="end"/>
            </w:r>
          </w:p>
        </w:tc>
        <w:tc>
          <w:tcPr>
            <w:tcW w:w="0" w:type="auto"/>
            <w:vAlign w:val="center"/>
          </w:tcPr>
          <w:p w14:paraId="2E0FD814" w14:textId="6188654B" w:rsidR="00EB70DA" w:rsidRPr="002F56A4" w:rsidRDefault="00B025CA" w:rsidP="00515DB6">
            <w:pPr>
              <w:rPr>
                <w:szCs w:val="16"/>
              </w:rPr>
            </w:pPr>
            <w:r w:rsidRPr="002F56A4">
              <w:rPr>
                <w:szCs w:val="16"/>
              </w:rPr>
              <w:t>Pa·s</w:t>
            </w:r>
          </w:p>
        </w:tc>
      </w:tr>
      <w:tr w:rsidR="00EB70DA" w:rsidRPr="002F56A4" w14:paraId="66050E08" w14:textId="77777777" w:rsidTr="002F56A4">
        <w:trPr>
          <w:trHeight w:val="232"/>
          <w:jc w:val="center"/>
        </w:trPr>
        <w:tc>
          <w:tcPr>
            <w:tcW w:w="0" w:type="auto"/>
            <w:vAlign w:val="center"/>
          </w:tcPr>
          <w:p w14:paraId="4D2EE76C" w14:textId="1FD4077E" w:rsidR="00EB70DA" w:rsidRPr="002F56A4" w:rsidRDefault="00EB70DA" w:rsidP="006C2678">
            <w:pPr>
              <w:pStyle w:val="tablecopy"/>
              <w:jc w:val="right"/>
            </w:pPr>
            <w:r w:rsidRPr="002F56A4">
              <w:t>Design flow rate</w:t>
            </w:r>
          </w:p>
        </w:tc>
        <w:tc>
          <w:tcPr>
            <w:tcW w:w="0" w:type="auto"/>
            <w:vAlign w:val="center"/>
          </w:tcPr>
          <w:p w14:paraId="1B70FE31" w14:textId="62E5B2A7" w:rsidR="00EB70DA" w:rsidRPr="002F56A4" w:rsidRDefault="00871F14" w:rsidP="00515DB6">
            <w:pPr>
              <w:jc w:val="right"/>
              <w:rPr>
                <w:szCs w:val="16"/>
              </w:rPr>
            </w:pPr>
            <w:r w:rsidRPr="002F56A4">
              <w:rPr>
                <w:szCs w:val="16"/>
              </w:rPr>
              <w:fldChar w:fldCharType="begin"/>
            </w:r>
            <w:r w:rsidRPr="002F56A4">
              <w:rPr>
                <w:szCs w:val="16"/>
              </w:rPr>
              <w:instrText xml:space="preserve"> LINK </w:instrText>
            </w:r>
            <w:r w:rsidR="00BA6392" w:rsidRPr="002F56A4">
              <w:rPr>
                <w:szCs w:val="16"/>
              </w:rPr>
              <w:instrText xml:space="preserve">Excel.Sheet.12 /Users/igna/Dropbox/Victaulic/FBE_vs_Bare/GitHub/Bare-vs-Coated-Water-Pipelines.xlsx Parameters!design_flow_rate_l_s </w:instrText>
            </w:r>
            <w:r w:rsidR="00475E17" w:rsidRPr="002F56A4">
              <w:rPr>
                <w:szCs w:val="16"/>
              </w:rPr>
              <w:instrText>\t</w:instrText>
            </w:r>
            <w:r w:rsidRPr="002F56A4">
              <w:rPr>
                <w:szCs w:val="16"/>
              </w:rPr>
              <w:instrText xml:space="preserve"> </w:instrText>
            </w:r>
            <w:r w:rsidR="006C2678" w:rsidRPr="002F56A4">
              <w:rPr>
                <w:szCs w:val="16"/>
              </w:rPr>
              <w:instrText xml:space="preserve"> \* MERGEFORMAT </w:instrText>
            </w:r>
            <w:r w:rsidRPr="002F56A4">
              <w:rPr>
                <w:szCs w:val="16"/>
              </w:rPr>
              <w:fldChar w:fldCharType="separate"/>
            </w:r>
            <w:r w:rsidR="00F44914" w:rsidRPr="002F56A4">
              <w:rPr>
                <w:szCs w:val="16"/>
              </w:rPr>
              <w:t>700</w:t>
            </w:r>
            <w:r w:rsidRPr="002F56A4">
              <w:rPr>
                <w:szCs w:val="16"/>
              </w:rPr>
              <w:fldChar w:fldCharType="end"/>
            </w:r>
          </w:p>
        </w:tc>
        <w:tc>
          <w:tcPr>
            <w:tcW w:w="0" w:type="auto"/>
            <w:vAlign w:val="center"/>
          </w:tcPr>
          <w:p w14:paraId="58D45D1D" w14:textId="7FAC1C9F" w:rsidR="00EB70DA" w:rsidRPr="002F56A4" w:rsidRDefault="00EB70DA" w:rsidP="00515DB6">
            <w:pPr>
              <w:rPr>
                <w:szCs w:val="16"/>
              </w:rPr>
            </w:pPr>
            <w:r w:rsidRPr="002F56A4">
              <w:rPr>
                <w:szCs w:val="16"/>
              </w:rPr>
              <w:t>L/s</w:t>
            </w:r>
          </w:p>
        </w:tc>
      </w:tr>
      <w:tr w:rsidR="00EB70DA" w:rsidRPr="002F56A4" w14:paraId="0D044522" w14:textId="77777777" w:rsidTr="002F56A4">
        <w:trPr>
          <w:trHeight w:val="232"/>
          <w:jc w:val="center"/>
        </w:trPr>
        <w:tc>
          <w:tcPr>
            <w:tcW w:w="0" w:type="auto"/>
            <w:vAlign w:val="center"/>
          </w:tcPr>
          <w:p w14:paraId="7E9C7B27" w14:textId="2430213A" w:rsidR="00EB70DA" w:rsidRPr="002F56A4" w:rsidRDefault="00EB70DA" w:rsidP="006C2678">
            <w:pPr>
              <w:pStyle w:val="tablecopy"/>
              <w:jc w:val="right"/>
            </w:pPr>
            <w:r w:rsidRPr="002F56A4">
              <w:t>Service life</w:t>
            </w:r>
          </w:p>
        </w:tc>
        <w:tc>
          <w:tcPr>
            <w:tcW w:w="0" w:type="auto"/>
            <w:vAlign w:val="center"/>
          </w:tcPr>
          <w:p w14:paraId="542D7E01" w14:textId="10004740"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Parameters!project_life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25</w:t>
            </w:r>
            <w:r w:rsidRPr="002F56A4">
              <w:rPr>
                <w:szCs w:val="16"/>
              </w:rPr>
              <w:fldChar w:fldCharType="end"/>
            </w:r>
          </w:p>
        </w:tc>
        <w:tc>
          <w:tcPr>
            <w:tcW w:w="0" w:type="auto"/>
            <w:vAlign w:val="center"/>
          </w:tcPr>
          <w:p w14:paraId="7047C959" w14:textId="20FA80C2" w:rsidR="00EB70DA" w:rsidRPr="002F56A4" w:rsidRDefault="00EB70DA" w:rsidP="00515DB6">
            <w:pPr>
              <w:rPr>
                <w:szCs w:val="16"/>
              </w:rPr>
            </w:pPr>
            <w:r w:rsidRPr="002F56A4">
              <w:rPr>
                <w:szCs w:val="16"/>
              </w:rPr>
              <w:t>years</w:t>
            </w:r>
          </w:p>
        </w:tc>
      </w:tr>
      <w:tr w:rsidR="00EB70DA" w:rsidRPr="002F56A4" w14:paraId="5D7659A3" w14:textId="77777777" w:rsidTr="002F56A4">
        <w:trPr>
          <w:trHeight w:val="232"/>
          <w:jc w:val="center"/>
        </w:trPr>
        <w:tc>
          <w:tcPr>
            <w:tcW w:w="0" w:type="auto"/>
            <w:vAlign w:val="center"/>
          </w:tcPr>
          <w:p w14:paraId="38441065" w14:textId="4A5B00E2" w:rsidR="00EB70DA" w:rsidRPr="002F56A4" w:rsidRDefault="00EB70DA" w:rsidP="006C2678">
            <w:pPr>
              <w:pStyle w:val="tablecopy"/>
              <w:jc w:val="right"/>
            </w:pPr>
            <w:r w:rsidRPr="002F56A4">
              <w:t>Annual hours</w:t>
            </w:r>
            <w:r w:rsidR="004939FA">
              <w:t xml:space="preserve"> of </w:t>
            </w:r>
            <w:r w:rsidRPr="002F56A4">
              <w:t>operation</w:t>
            </w:r>
          </w:p>
        </w:tc>
        <w:tc>
          <w:tcPr>
            <w:tcW w:w="0" w:type="auto"/>
            <w:vAlign w:val="center"/>
          </w:tcPr>
          <w:p w14:paraId="2635C710" w14:textId="6042EC66" w:rsidR="00EB70DA" w:rsidRPr="002F56A4" w:rsidRDefault="00CE023C"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Parameters!annual_hours_operation_h_yr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 xml:space="preserve"> </w:t>
            </w:r>
            <w:r w:rsidR="00C07CEA">
              <w:t xml:space="preserve">8,400 </w:t>
            </w:r>
            <w:r w:rsidRPr="002F56A4">
              <w:rPr>
                <w:szCs w:val="16"/>
              </w:rPr>
              <w:fldChar w:fldCharType="end"/>
            </w:r>
          </w:p>
        </w:tc>
        <w:tc>
          <w:tcPr>
            <w:tcW w:w="0" w:type="auto"/>
            <w:vAlign w:val="center"/>
          </w:tcPr>
          <w:p w14:paraId="78227884" w14:textId="536F61EB" w:rsidR="00EB70DA" w:rsidRPr="002F56A4" w:rsidRDefault="00EB70DA" w:rsidP="00515DB6">
            <w:pPr>
              <w:rPr>
                <w:szCs w:val="16"/>
              </w:rPr>
            </w:pPr>
            <w:r w:rsidRPr="002F56A4">
              <w:rPr>
                <w:szCs w:val="16"/>
              </w:rPr>
              <w:t>h/yr</w:t>
            </w:r>
          </w:p>
        </w:tc>
      </w:tr>
      <w:tr w:rsidR="00EB70DA" w:rsidRPr="002F56A4" w14:paraId="120B6AB8" w14:textId="77777777" w:rsidTr="002F56A4">
        <w:trPr>
          <w:trHeight w:val="232"/>
          <w:jc w:val="center"/>
        </w:trPr>
        <w:tc>
          <w:tcPr>
            <w:tcW w:w="0" w:type="auto"/>
            <w:vAlign w:val="center"/>
          </w:tcPr>
          <w:p w14:paraId="7B3D9EB6" w14:textId="5007F081" w:rsidR="00EB70DA" w:rsidRPr="002F56A4" w:rsidRDefault="00EB70DA" w:rsidP="006C2678">
            <w:pPr>
              <w:pStyle w:val="tablecopy"/>
              <w:jc w:val="right"/>
            </w:pPr>
            <w:r w:rsidRPr="002F56A4">
              <w:t>Pump efficiency</w:t>
            </w:r>
          </w:p>
        </w:tc>
        <w:tc>
          <w:tcPr>
            <w:tcW w:w="0" w:type="auto"/>
            <w:vAlign w:val="center"/>
          </w:tcPr>
          <w:p w14:paraId="05FEA462" w14:textId="3CD852AE" w:rsidR="00EB70DA" w:rsidRPr="002F56A4" w:rsidRDefault="00F66B6B"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Parameters!pump_efficiency_percentage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82</w:t>
            </w:r>
            <w:r w:rsidRPr="002F56A4">
              <w:rPr>
                <w:szCs w:val="16"/>
              </w:rPr>
              <w:fldChar w:fldCharType="end"/>
            </w:r>
          </w:p>
        </w:tc>
        <w:tc>
          <w:tcPr>
            <w:tcW w:w="0" w:type="auto"/>
            <w:vAlign w:val="center"/>
          </w:tcPr>
          <w:p w14:paraId="14F4E53F" w14:textId="3B6610AD" w:rsidR="00EB70DA" w:rsidRPr="002F56A4" w:rsidRDefault="00EB70DA" w:rsidP="00515DB6">
            <w:pPr>
              <w:rPr>
                <w:szCs w:val="16"/>
              </w:rPr>
            </w:pPr>
            <w:r w:rsidRPr="002F56A4">
              <w:rPr>
                <w:szCs w:val="16"/>
              </w:rPr>
              <w:t>%</w:t>
            </w:r>
          </w:p>
        </w:tc>
      </w:tr>
      <w:tr w:rsidR="00EB70DA" w:rsidRPr="002F56A4" w14:paraId="09C7DE95" w14:textId="77777777" w:rsidTr="002F56A4">
        <w:trPr>
          <w:trHeight w:val="232"/>
          <w:jc w:val="center"/>
        </w:trPr>
        <w:tc>
          <w:tcPr>
            <w:tcW w:w="0" w:type="auto"/>
            <w:vAlign w:val="center"/>
          </w:tcPr>
          <w:p w14:paraId="1FB4DA5A" w14:textId="5BA25AA8" w:rsidR="00EB70DA" w:rsidRPr="002F56A4" w:rsidRDefault="00EB70DA" w:rsidP="006C2678">
            <w:pPr>
              <w:pStyle w:val="tablecopy"/>
              <w:jc w:val="right"/>
            </w:pPr>
            <w:r w:rsidRPr="002F56A4">
              <w:t>Annual discount Rate</w:t>
            </w:r>
          </w:p>
        </w:tc>
        <w:tc>
          <w:tcPr>
            <w:tcW w:w="0" w:type="auto"/>
            <w:vAlign w:val="center"/>
          </w:tcPr>
          <w:p w14:paraId="7829641E" w14:textId="33D95673" w:rsidR="00EB70DA" w:rsidRPr="002F56A4" w:rsidRDefault="00D30F65" w:rsidP="00515DB6">
            <w:pPr>
              <w:jc w:val="right"/>
              <w:rPr>
                <w:szCs w:val="16"/>
              </w:rPr>
            </w:pPr>
            <w:r w:rsidRPr="002F56A4">
              <w:rPr>
                <w:szCs w:val="16"/>
              </w:rPr>
              <w:fldChar w:fldCharType="begin"/>
            </w:r>
            <w:r w:rsidRPr="002F56A4">
              <w:rPr>
                <w:szCs w:val="16"/>
              </w:rPr>
              <w:instrText xml:space="preserve"> LINK </w:instrText>
            </w:r>
            <w:r w:rsidR="00C07CEA">
              <w:rPr>
                <w:szCs w:val="16"/>
              </w:rPr>
              <w:instrText xml:space="preserve">Excel.Sheet.12 /Users/igna/Dropbox/Victaulic/FBE_vs_Bare/GitHub/Bare-vs-Coated-Water-Pipelines.xlsx Parameters!annual_discount_rate_percent </w:instrText>
            </w:r>
            <w:r w:rsidRPr="002F56A4">
              <w:rPr>
                <w:szCs w:val="16"/>
              </w:rPr>
              <w:instrText xml:space="preserve">\a \t </w:instrText>
            </w:r>
            <w:r w:rsidR="002F56A4" w:rsidRPr="002F56A4">
              <w:rPr>
                <w:szCs w:val="16"/>
              </w:rPr>
              <w:instrText xml:space="preserve"> \* MERGEFORMAT </w:instrText>
            </w:r>
            <w:r w:rsidR="00C07CEA" w:rsidRPr="002F56A4">
              <w:rPr>
                <w:szCs w:val="16"/>
              </w:rPr>
              <w:fldChar w:fldCharType="separate"/>
            </w:r>
            <w:r w:rsidR="00C07CEA" w:rsidRPr="00C07CEA">
              <w:rPr>
                <w:szCs w:val="16"/>
              </w:rPr>
              <w:t>10</w:t>
            </w:r>
            <w:r w:rsidRPr="002F56A4">
              <w:rPr>
                <w:szCs w:val="16"/>
              </w:rPr>
              <w:fldChar w:fldCharType="end"/>
            </w:r>
          </w:p>
        </w:tc>
        <w:tc>
          <w:tcPr>
            <w:tcW w:w="0" w:type="auto"/>
            <w:vAlign w:val="center"/>
          </w:tcPr>
          <w:p w14:paraId="66F2C04B" w14:textId="25B93971" w:rsidR="00EB70DA" w:rsidRPr="002F56A4" w:rsidRDefault="00EB70DA" w:rsidP="00515DB6">
            <w:pPr>
              <w:rPr>
                <w:szCs w:val="16"/>
              </w:rPr>
            </w:pPr>
            <w:r w:rsidRPr="002F56A4">
              <w:rPr>
                <w:szCs w:val="16"/>
              </w:rPr>
              <w:t>%</w:t>
            </w:r>
          </w:p>
        </w:tc>
      </w:tr>
    </w:tbl>
    <w:p w14:paraId="31D2EE53" w14:textId="699063C3" w:rsidR="006372C5" w:rsidRDefault="006372C5" w:rsidP="006372C5">
      <w:pPr>
        <w:spacing w:before="100"/>
        <w:ind w:firstLine="284"/>
        <w:jc w:val="both"/>
      </w:pPr>
      <w:r>
        <w:t xml:space="preserve">All computational models and datasets are </w:t>
      </w:r>
      <w:hyperlink r:id="rId11" w:history="1">
        <w:r w:rsidRPr="006372C5">
          <w:rPr>
            <w:rStyle w:val="Hyperlink"/>
          </w:rPr>
          <w:t>publicly accessible via GitHub</w:t>
        </w:r>
      </w:hyperlink>
      <w:sdt>
        <w:sdtPr>
          <w:id w:val="1996916229"/>
          <w:citation/>
        </w:sdtPr>
        <w:sdtContent>
          <w:r>
            <w:fldChar w:fldCharType="begin"/>
          </w:r>
          <w:r>
            <w:instrText xml:space="preserve">CITATION Ign25 \l 3082 </w:instrText>
          </w:r>
          <w:r>
            <w:fldChar w:fldCharType="separate"/>
          </w:r>
          <w:r>
            <w:rPr>
              <w:noProof/>
            </w:rPr>
            <w:t xml:space="preserve"> [1]</w:t>
          </w:r>
          <w:r>
            <w:fldChar w:fldCharType="end"/>
          </w:r>
        </w:sdtContent>
      </w:sdt>
      <w:r>
        <w:t>, including an Excel workbook implementing the Newton-Raphson iterative technique for precise determination of Darcy-Weisbach friction factor</w:t>
      </w:r>
      <w:sdt>
        <w:sdtPr>
          <w:id w:val="1248463852"/>
          <w:citation/>
        </w:sdtPr>
        <w:sdtContent>
          <w:r>
            <w:fldChar w:fldCharType="begin"/>
          </w:r>
          <w:r w:rsidRPr="006372C5">
            <w:instrText xml:space="preserve"> CITATION Che24 \l 3082 </w:instrText>
          </w:r>
          <w:r>
            <w:fldChar w:fldCharType="separate"/>
          </w:r>
          <w:r>
            <w:rPr>
              <w:noProof/>
            </w:rPr>
            <w:t xml:space="preserve"> [2]</w:t>
          </w:r>
          <w:r>
            <w:fldChar w:fldCharType="end"/>
          </w:r>
        </w:sdtContent>
      </w:sdt>
      <w:r>
        <w:t xml:space="preserve">. This numerical approach resolves the implicit Colebrook-White equation with </w:t>
      </w:r>
      <w:r w:rsidRPr="00FD0871">
        <w:rPr>
          <w:i/>
          <w:iCs/>
        </w:rPr>
        <w:t>ε/D</w:t>
      </w:r>
      <w:r>
        <w:t xml:space="preserve"> roughness coefficients ranging from 0.015 mm for epoxy-lined surfaces to 2.5 mm for corroding steel.</w:t>
      </w:r>
    </w:p>
    <w:p w14:paraId="3CB6C7DC" w14:textId="165E4C80" w:rsidR="00326E1C" w:rsidRDefault="006372C5" w:rsidP="006372C5">
      <w:pPr>
        <w:spacing w:before="100"/>
        <w:ind w:firstLine="284"/>
        <w:jc w:val="both"/>
      </w:pPr>
      <w:r>
        <w:t>The methodological transparency enables independent verification of results while providing an adaptable framework for evaluating corrosion management strategies under diverse operational conditions. This systematic approach aims to advance evidence-based decision-making in pipeline engineering practices</w:t>
      </w:r>
      <w:r w:rsidR="0063233A" w:rsidRPr="0063233A">
        <w:t>.</w:t>
      </w:r>
    </w:p>
    <w:p w14:paraId="663E8465" w14:textId="5965E7EA" w:rsidR="00C2692F" w:rsidRPr="004F598C" w:rsidRDefault="00630EA4" w:rsidP="00F94E34">
      <w:pPr>
        <w:pStyle w:val="Heading1"/>
      </w:pPr>
      <w:r w:rsidRPr="00630EA4">
        <w:t>Capital Expenditure</w:t>
      </w:r>
      <w:r w:rsidR="007C2211">
        <w:t xml:space="preserve"> Analysis</w:t>
      </w:r>
    </w:p>
    <w:p w14:paraId="18649997" w14:textId="2DE2BB85" w:rsidR="000956E4" w:rsidRPr="00F94E34" w:rsidRDefault="007C2211" w:rsidP="00F94E34">
      <w:pPr>
        <w:pStyle w:val="Heading2"/>
      </w:pPr>
      <w:r w:rsidRPr="007C2211">
        <w:t>Steel Pipe Economics</w:t>
      </w:r>
    </w:p>
    <w:p w14:paraId="4BAB6322" w14:textId="1C473F50" w:rsidR="00226C9A" w:rsidRDefault="007C2211" w:rsidP="00921B92">
      <w:pPr>
        <w:pStyle w:val="BodyText"/>
      </w:pPr>
      <w:bookmarkStart w:id="5" w:name="OLE_LINK7"/>
      <w:r w:rsidRPr="007C2211">
        <w:t>This cost model integrates current hot-rolled coil (HRC) market indices, manufacturing premiums, and logistical expenses to establish baseline steel pipe pricing. Recent Chinese market data indicates API 5L X70 pipe costs typically range at 1.8–2.2x HRC spot prices, reflecting value-added processes from coil to finished pipe</w:t>
      </w:r>
      <w:sdt>
        <w:sdtPr>
          <w:id w:val="476192068"/>
          <w:citation/>
        </w:sdtPr>
        <w:sdtContent>
          <w:r w:rsidR="002F56A4">
            <w:fldChar w:fldCharType="begin"/>
          </w:r>
          <w:r w:rsidR="002F56A4" w:rsidRPr="00B07357">
            <w:instrText xml:space="preserve"> CITATION Uni24 \l 3082 </w:instrText>
          </w:r>
          <w:r w:rsidR="002F56A4">
            <w:fldChar w:fldCharType="separate"/>
          </w:r>
          <w:r w:rsidR="002F56A4">
            <w:rPr>
              <w:noProof/>
            </w:rPr>
            <w:t xml:space="preserve"> </w:t>
          </w:r>
          <w:r w:rsidR="002F56A4" w:rsidRPr="006372C5">
            <w:rPr>
              <w:noProof/>
            </w:rPr>
            <w:t>[3]</w:t>
          </w:r>
          <w:r w:rsidR="002F56A4">
            <w:fldChar w:fldCharType="end"/>
          </w:r>
        </w:sdtContent>
      </w:sdt>
      <w:sdt>
        <w:sdtPr>
          <w:id w:val="-822578626"/>
          <w:citation/>
        </w:sdtPr>
        <w:sdtContent>
          <w:r w:rsidR="002F56A4">
            <w:fldChar w:fldCharType="begin"/>
          </w:r>
          <w:r w:rsidR="002F56A4" w:rsidRPr="00E3195C">
            <w:instrText xml:space="preserve"> CITATION Tub \l 3082 </w:instrText>
          </w:r>
          <w:r w:rsidR="002F56A4">
            <w:fldChar w:fldCharType="separate"/>
          </w:r>
          <w:r w:rsidR="002F56A4">
            <w:rPr>
              <w:noProof/>
            </w:rPr>
            <w:t xml:space="preserve"> </w:t>
          </w:r>
          <w:r w:rsidR="002F56A4" w:rsidRPr="006372C5">
            <w:rPr>
              <w:noProof/>
            </w:rPr>
            <w:t>[4]</w:t>
          </w:r>
          <w:r w:rsidR="002F56A4">
            <w:fldChar w:fldCharType="end"/>
          </w:r>
        </w:sdtContent>
      </w:sdt>
      <w:r w:rsidR="002F56A4" w:rsidRPr="00974AA5">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3799F99C">
                <wp:extent cx="3108960" cy="1144236"/>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144236"/>
                        </a:xfrm>
                        <a:prstGeom prst="rect">
                          <a:avLst/>
                        </a:prstGeom>
                        <a:noFill/>
                        <a:ln w="6350">
                          <a:noFill/>
                        </a:ln>
                      </wps:spPr>
                      <wps:txbx>
                        <w:txbxContent>
                          <w:p w14:paraId="20ED3333" w14:textId="4A33E9F7"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756C5C">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4774918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12">
                                            <a:extLst>
                                              <a:ext uri="{96DAC541-7B7A-43D3-8B79-37D633B846F1}">
                                                <asvg:svgBlip xmlns:asvg="http://schemas.microsoft.com/office/drawing/2016/SVG/main" r:embed="rId13"/>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" filled="f" stroked="f" strokeweight=".5pt">
                <v:textbox inset="0,0,0,0">
                  <w:txbxContent>
                    <w:p w14:paraId="20ED3333" w14:textId="4A33E9F7"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756C5C">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4774918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12">
                                      <a:extLst>
                                        <a:ext uri="{96DAC541-7B7A-43D3-8B79-37D633B846F1}">
                                          <asvg:svgBlip xmlns:asvg="http://schemas.microsoft.com/office/drawing/2016/SVG/main" r:embed="rId13"/>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bookmarkEnd w:id="5"/>
    <w:p w14:paraId="15696F23" w14:textId="7EF0675C" w:rsidR="00AF77FF" w:rsidRDefault="002F56A4" w:rsidP="00AF77FF">
      <w:pPr>
        <w:pStyle w:val="BodyText"/>
      </w:pPr>
      <w:r>
        <w:lastRenderedPageBreak/>
        <w:t>The delivered cost per ton (CPW) derives from three primary components: a $</w:t>
      </w:r>
      <w:r w:rsidR="00804DE1">
        <w:fldChar w:fldCharType="begin"/>
      </w:r>
      <w:r w:rsidR="00804DE1">
        <w:instrText xml:space="preserve"> LINK </w:instrText>
      </w:r>
      <w:r w:rsidR="00C07CEA">
        <w:instrText xml:space="preserve">Excel.Sheet.12 /Users/igna/Dropbox/Victaulic/FBE_vs_Bare/GitHub/Bare-vs-Coated-Water-Pipelines.xlsx Parameters!hrc_price_usd_t </w:instrText>
      </w:r>
      <w:r w:rsidR="00804DE1">
        <w:instrText xml:space="preserve">\a \t </w:instrText>
      </w:r>
      <w:r w:rsidR="00C07CEA">
        <w:fldChar w:fldCharType="separate"/>
      </w:r>
      <w:r w:rsidR="00C07CEA">
        <w:t>625</w:t>
      </w:r>
      <w:r w:rsidR="00804DE1">
        <w:fldChar w:fldCharType="end"/>
      </w:r>
      <w:r>
        <w:t>/t HRC baseline, 2x manufacturing multiplier, and $170/t transportation cost for Chilean projects. This yields CPW = (</w:t>
      </w:r>
      <w:r w:rsidR="00833E08">
        <w:fldChar w:fldCharType="begin"/>
      </w:r>
      <w:r w:rsidR="00833E08">
        <w:instrText xml:space="preserve"> LINK </w:instrText>
      </w:r>
      <w:r w:rsidR="00C07CEA">
        <w:instrText xml:space="preserve">Excel.Sheet.12 /Users/igna/Dropbox/Victaulic/FBE_vs_Bare/GitHub/Bare-vs-Coated-Water-Pipelines.xlsx Parameters!hrc_price_usd_t </w:instrText>
      </w:r>
      <w:r w:rsidR="00833E08">
        <w:instrText xml:space="preserve">\a \t </w:instrText>
      </w:r>
      <w:r w:rsidR="00C07CEA">
        <w:fldChar w:fldCharType="separate"/>
      </w:r>
      <w:r w:rsidR="00C07CEA">
        <w:t>625</w:t>
      </w:r>
      <w:r w:rsidR="00833E08">
        <w:fldChar w:fldCharType="end"/>
      </w:r>
      <w:r w:rsidR="00833E08">
        <w:t>·</w:t>
      </w:r>
      <w:r>
        <w:t xml:space="preserve">2) + </w:t>
      </w:r>
      <w:r w:rsidR="00833E08">
        <w:fldChar w:fldCharType="begin"/>
      </w:r>
      <w:r w:rsidR="00833E08">
        <w:instrText xml:space="preserve"> LINK </w:instrText>
      </w:r>
      <w:r w:rsidR="00C07CEA">
        <w:instrText xml:space="preserve">Excel.Sheet.12 /Users/igna/Dropbox/Victaulic/FBE_vs_Bare/GitHub/Bare-vs-Coated-Water-Pipelines.xlsx Steel!freight_cost_t </w:instrText>
      </w:r>
      <w:r w:rsidR="00833E08">
        <w:instrText xml:space="preserve">\a \t </w:instrText>
      </w:r>
      <w:r w:rsidR="00C07CEA">
        <w:fldChar w:fldCharType="separate"/>
      </w:r>
      <w:r w:rsidR="00C07CEA">
        <w:t>170</w:t>
      </w:r>
      <w:r w:rsidR="00833E08">
        <w:fldChar w:fldCharType="end"/>
      </w:r>
      <w:r>
        <w:t>= $1,420/t through first-principles cost aggregation.</w:t>
      </w:r>
    </w:p>
    <w:p w14:paraId="60566568" w14:textId="3586BD7A" w:rsidR="00C2692F" w:rsidRDefault="002F56A4" w:rsidP="00AF77FF">
      <w:pPr>
        <w:pStyle w:val="BodyText"/>
      </w:pPr>
      <w:r>
        <w:t xml:space="preserve">Pipeline material costs are calculated via hollow cylinder </w:t>
      </w:r>
      <w:r w:rsidR="00BB08DD">
        <w:t>volumetrics:</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5DC0D3AA" w14:textId="3F4953C6" w:rsidR="003E1BAD" w:rsidRDefault="00FC60BD" w:rsidP="00FC60BD">
      <w:pPr>
        <w:pStyle w:val="BodyText"/>
        <w:ind w:firstLine="289"/>
      </w:pPr>
      <w:r>
        <w:t xml:space="preserve">Where </w:t>
      </w:r>
      <w:r w:rsidRPr="00FD0871">
        <w:rPr>
          <w:i/>
          <w:iCs/>
        </w:rPr>
        <w:t>D</w:t>
      </w:r>
      <w:r>
        <w:t xml:space="preserve"> = </w:t>
      </w:r>
      <w:r>
        <w:fldChar w:fldCharType="begin"/>
      </w:r>
      <w:r>
        <w:instrText xml:space="preserve"> LINK </w:instrText>
      </w:r>
      <w:r w:rsidR="00C07CEA">
        <w:instrText xml:space="preserve">Excel.Sheet.12 /Users/igna/Dropbox/Victaulic/FBE_vs_Bare/GitHub/Bare-vs-Coated-Water-Pipelines.xlsx Parameters!outside_diameter </w:instrText>
      </w:r>
      <w:r>
        <w:instrText xml:space="preserve">\a \t </w:instrText>
      </w:r>
      <w:r w:rsidR="00C07CEA">
        <w:fldChar w:fldCharType="separate"/>
      </w:r>
      <w:r w:rsidR="00C07CEA">
        <w:t>0.7112</w:t>
      </w:r>
      <w:r>
        <w:fldChar w:fldCharType="end"/>
      </w:r>
      <w:r>
        <w:t xml:space="preserve"> m (external diameter), </w:t>
      </w:r>
      <w:r w:rsidRPr="00FD0871">
        <w:rPr>
          <w:i/>
          <w:iCs/>
        </w:rPr>
        <w:t>t</w:t>
      </w:r>
      <w:r>
        <w:t xml:space="preserve"> = </w:t>
      </w:r>
      <w:r>
        <w:fldChar w:fldCharType="begin"/>
      </w:r>
      <w:r>
        <w:instrText xml:space="preserve"> LINK </w:instrText>
      </w:r>
      <w:r w:rsidR="00C07CEA">
        <w:instrText xml:space="preserve">Excel.Sheet.12 /Users/igna/Dropbox/Victaulic/FBE_vs_Bare/GitHub/Bare-vs-Coated-Water-Pipelines.xlsx Parameters!bare_wall__yr_1_mm </w:instrText>
      </w:r>
      <w:r>
        <w:instrText xml:space="preserve">\a \t </w:instrText>
      </w:r>
      <w:r w:rsidR="00C07CEA">
        <w:fldChar w:fldCharType="separate"/>
      </w:r>
      <w:r w:rsidR="00C07CEA">
        <w:t>13.28</w:t>
      </w:r>
      <w:r>
        <w:fldChar w:fldCharType="end"/>
      </w:r>
      <w:r>
        <w:t xml:space="preserve"> mm (bare pipe) or </w:t>
      </w:r>
      <w:r>
        <w:fldChar w:fldCharType="begin"/>
      </w:r>
      <w:r>
        <w:instrText xml:space="preserve"> LINK Excel.Sheet.12 /Users/igna/Dropbox/Victaulic/FBE_vs_Bare/GitHub/Bare-vs-Coated-Water-Pipelines.xlsx Parameters!fbe_wall__yr_1_mm \t </w:instrText>
      </w:r>
      <w:r>
        <w:fldChar w:fldCharType="separate"/>
      </w:r>
      <w:r>
        <w:t>9.53</w:t>
      </w:r>
      <w:r>
        <w:fldChar w:fldCharType="end"/>
      </w:r>
      <w:r>
        <w:t xml:space="preserve"> mm (coated system), </w:t>
      </w:r>
      <w:r w:rsidRPr="00FD0871">
        <w:rPr>
          <w:i/>
          <w:iCs/>
        </w:rPr>
        <w:t>L</w:t>
      </w:r>
      <w:r>
        <w:t xml:space="preserve"> = </w:t>
      </w:r>
      <w:r w:rsidR="007F1AC5">
        <w:fldChar w:fldCharType="begin"/>
      </w:r>
      <w:r w:rsidR="007F1AC5">
        <w:instrText xml:space="preserve"> LINK </w:instrText>
      </w:r>
      <w:r w:rsidR="00C07CEA">
        <w:instrText xml:space="preserve">Word.Document.12 /Users/igna/Dropbox/Victaulic/FBE_vs_Bare/GitHub/Bare-vs-Coated-Water-Pipelines.docx OLE_LINK10 </w:instrText>
      </w:r>
      <w:r w:rsidR="007F1AC5">
        <w:instrText xml:space="preserve">\a \t </w:instrText>
      </w:r>
      <w:r w:rsidR="00C07CEA">
        <w:fldChar w:fldCharType="separate"/>
      </w:r>
      <w:r w:rsidR="00C07CEA">
        <w:t>70</w:t>
      </w:r>
      <w:r w:rsidR="007F1AC5">
        <w:fldChar w:fldCharType="end"/>
      </w:r>
      <w:r>
        <w:t xml:space="preserve"> km (pipeline length), and </w:t>
      </w:r>
      <w:r w:rsidRPr="00FD0871">
        <w:rPr>
          <w:i/>
          <w:iCs/>
        </w:rPr>
        <w:t>ρ</w:t>
      </w:r>
      <w:r>
        <w:t xml:space="preserve"> = </w:t>
      </w:r>
      <w:r>
        <w:fldChar w:fldCharType="begin"/>
      </w:r>
      <w:r>
        <w:instrText xml:space="preserve"> LINK </w:instrText>
      </w:r>
      <w:r w:rsidR="00C07CEA">
        <w:instrText xml:space="preserve">Excel.Sheet.12 /Users/igna/Dropbox/Victaulic/FBE_vs_Bare/GitHub/Bare-vs-Coated-Water-Pipelines.xlsx Parameters!x70_steel_density </w:instrText>
      </w:r>
      <w:r>
        <w:instrText xml:space="preserve">\a \t </w:instrText>
      </w:r>
      <w:r w:rsidR="00C07CEA">
        <w:fldChar w:fldCharType="separate"/>
      </w:r>
      <w:r w:rsidR="00C07CEA">
        <w:t>7850</w:t>
      </w:r>
      <w:r>
        <w:fldChar w:fldCharType="end"/>
      </w:r>
      <w:r>
        <w:t xml:space="preserve"> kg/m³ (X70 steel density). This parametric approach enables direct comparison of wall thickness strategies while accounting for current metallurgical market conditions.</w:t>
      </w:r>
      <w:r w:rsidR="00CF600F">
        <w:t xml:space="preserve"> </w:t>
      </w:r>
      <w:r w:rsidR="00F36905">
        <w:t>Replacing these values in eq (1):</w:t>
      </w:r>
    </w:p>
    <w:p w14:paraId="75F5F61D" w14:textId="1D472B7F" w:rsidR="00A23F03" w:rsidRPr="00A23F03" w:rsidRDefault="00A23F03" w:rsidP="00A23F03">
      <w:pPr>
        <w:pStyle w:val="TableTitle"/>
      </w:pPr>
      <w:r w:rsidRPr="00A23F03">
        <w:t xml:space="preserve">Table </w:t>
      </w:r>
      <w:r w:rsidRPr="00A23F03">
        <w:fldChar w:fldCharType="begin"/>
      </w:r>
      <w:r w:rsidRPr="00A23F03">
        <w:instrText xml:space="preserve"> SEQ Table \* ARABIC </w:instrText>
      </w:r>
      <w:r w:rsidRPr="00A23F03">
        <w:fldChar w:fldCharType="separate"/>
      </w:r>
      <w:r w:rsidRPr="00A23F03">
        <w:t>2</w:t>
      </w:r>
      <w:r w:rsidRPr="00A23F03">
        <w:fldChar w:fldCharType="end"/>
      </w:r>
      <w:r w:rsidRPr="00A23F03">
        <w:t>. Steel cost for each strategy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1647"/>
        <w:gridCol w:w="1647"/>
      </w:tblGrid>
      <w:tr w:rsidR="005B7BFC" w:rsidRPr="003E1BAD" w14:paraId="1FCB2468" w14:textId="77777777" w:rsidTr="00222C10">
        <w:trPr>
          <w:trHeight w:val="283"/>
          <w:jc w:val="center"/>
        </w:trPr>
        <w:tc>
          <w:tcPr>
            <w:tcW w:w="0" w:type="auto"/>
            <w:tcBorders>
              <w:top w:val="single" w:sz="4" w:space="0" w:color="auto"/>
            </w:tcBorders>
            <w:vAlign w:val="center"/>
          </w:tcPr>
          <w:p w14:paraId="6CB451A0" w14:textId="61198FF2" w:rsidR="005B7BFC" w:rsidRPr="00DE1AA0" w:rsidRDefault="005B7BFC" w:rsidP="003E1BAD">
            <w:pPr>
              <w:pStyle w:val="Table"/>
              <w:rPr>
                <w:b/>
                <w:bCs/>
                <w:i/>
                <w:iCs/>
              </w:rPr>
            </w:pPr>
            <w:r w:rsidRPr="00DE1AA0">
              <w:rPr>
                <w:b/>
                <w:bCs/>
                <w:i/>
                <w:iCs/>
              </w:rPr>
              <w:t>Item</w:t>
            </w:r>
          </w:p>
        </w:tc>
        <w:tc>
          <w:tcPr>
            <w:tcW w:w="0" w:type="auto"/>
            <w:tcBorders>
              <w:top w:val="single" w:sz="4" w:space="0" w:color="auto"/>
            </w:tcBorders>
            <w:vAlign w:val="center"/>
          </w:tcPr>
          <w:p w14:paraId="5CAC4CCD" w14:textId="6281C42C" w:rsidR="005B7BFC" w:rsidRPr="00DE1AA0" w:rsidRDefault="005B7BFC" w:rsidP="003E1BAD">
            <w:pPr>
              <w:pStyle w:val="Table"/>
              <w:rPr>
                <w:b/>
                <w:bCs/>
                <w:i/>
                <w:iCs/>
              </w:rPr>
            </w:pPr>
            <w:r w:rsidRPr="00DE1AA0">
              <w:rPr>
                <w:b/>
                <w:bCs/>
                <w:i/>
                <w:iCs/>
              </w:rPr>
              <w:t>Bare</w:t>
            </w:r>
          </w:p>
        </w:tc>
        <w:tc>
          <w:tcPr>
            <w:tcW w:w="0" w:type="auto"/>
            <w:tcBorders>
              <w:top w:val="single" w:sz="4" w:space="0" w:color="auto"/>
            </w:tcBorders>
            <w:vAlign w:val="center"/>
          </w:tcPr>
          <w:p w14:paraId="590B410B" w14:textId="00F5EBC2" w:rsidR="005B7BFC" w:rsidRPr="00DE1AA0" w:rsidRDefault="005B7BFC" w:rsidP="003E1BAD">
            <w:pPr>
              <w:pStyle w:val="Table"/>
              <w:rPr>
                <w:b/>
                <w:bCs/>
                <w:i/>
                <w:iCs/>
              </w:rPr>
            </w:pPr>
            <w:r w:rsidRPr="00DE1AA0">
              <w:rPr>
                <w:b/>
                <w:bCs/>
                <w:i/>
                <w:iCs/>
              </w:rPr>
              <w:t>Coated</w:t>
            </w:r>
          </w:p>
        </w:tc>
      </w:tr>
      <w:tr w:rsidR="00D01D69" w:rsidRPr="003E1BAD" w14:paraId="77F58141" w14:textId="60A70FC7" w:rsidTr="00222C10">
        <w:trPr>
          <w:trHeight w:val="283"/>
          <w:jc w:val="center"/>
        </w:trPr>
        <w:tc>
          <w:tcPr>
            <w:tcW w:w="0" w:type="auto"/>
            <w:tcBorders>
              <w:top w:val="single" w:sz="4" w:space="0" w:color="auto"/>
            </w:tcBorders>
            <w:vAlign w:val="center"/>
          </w:tcPr>
          <w:p w14:paraId="5D019E09" w14:textId="134CD890" w:rsidR="00D01D69" w:rsidRPr="003E1BAD" w:rsidRDefault="00D01D69" w:rsidP="003E1BAD">
            <w:pPr>
              <w:pStyle w:val="Table"/>
            </w:pPr>
            <w:r>
              <w:t>W</w:t>
            </w:r>
            <w:r w:rsidRPr="003E1BAD">
              <w:t>all thickness</w:t>
            </w:r>
          </w:p>
        </w:tc>
        <w:tc>
          <w:tcPr>
            <w:tcW w:w="0" w:type="auto"/>
            <w:tcBorders>
              <w:top w:val="single" w:sz="4" w:space="0" w:color="auto"/>
            </w:tcBorders>
            <w:vAlign w:val="center"/>
          </w:tcPr>
          <w:p w14:paraId="2218A9F8" w14:textId="5197025E" w:rsidR="00D01D69" w:rsidRPr="003E1BAD" w:rsidRDefault="00D01D69" w:rsidP="003E1BAD">
            <w:pPr>
              <w:pStyle w:val="Table"/>
            </w:pPr>
            <w:r w:rsidRPr="003E1BAD">
              <w:fldChar w:fldCharType="begin"/>
            </w:r>
            <w:r w:rsidRPr="003E1BAD">
              <w:instrText xml:space="preserve"> LINK </w:instrText>
            </w:r>
            <w:r w:rsidR="00C07CEA">
              <w:instrText xml:space="preserve">Excel.Sheet.12 /Users/igna/Dropbox/Victaulic/FBE_vs_Bare/GitHub/Bare-vs-Coated-Water-Pipelines.xlsx Steel!Steel_a1 </w:instrText>
            </w:r>
            <w:r w:rsidRPr="003E1BAD">
              <w:instrText xml:space="preserve">\a \t </w:instrText>
            </w:r>
            <w:r>
              <w:instrText xml:space="preserve"> \* MERGEFORMAT </w:instrText>
            </w:r>
            <w:r w:rsidR="00C07CEA" w:rsidRPr="003E1BAD">
              <w:fldChar w:fldCharType="separate"/>
            </w:r>
            <w:r w:rsidR="00C07CEA">
              <w:t>13.28</w:t>
            </w:r>
            <w:r w:rsidRPr="003E1BAD">
              <w:fldChar w:fldCharType="end"/>
            </w:r>
            <w:r>
              <w:t xml:space="preserve"> mm</w:t>
            </w:r>
          </w:p>
        </w:tc>
        <w:tc>
          <w:tcPr>
            <w:tcW w:w="0" w:type="auto"/>
            <w:tcBorders>
              <w:top w:val="single" w:sz="4" w:space="0" w:color="auto"/>
            </w:tcBorders>
            <w:vAlign w:val="center"/>
          </w:tcPr>
          <w:p w14:paraId="273D5BBF" w14:textId="32AFDD44" w:rsidR="00D01D69" w:rsidRPr="003E1BAD" w:rsidRDefault="00D01D69" w:rsidP="003E1BAD">
            <w:pPr>
              <w:pStyle w:val="Table"/>
            </w:pPr>
            <w:r>
              <w:fldChar w:fldCharType="begin"/>
            </w:r>
            <w:r>
              <w:instrText xml:space="preserve"> LINK </w:instrText>
            </w:r>
            <w:r w:rsidR="00C07CEA">
              <w:instrText xml:space="preserve">Excel.Sheet.12 /Users/igna/Dropbox/Victaulic/FBE_vs_Bare/GitHub/Bare-vs-Coated-Water-Pipelines.xlsx Steel!Steel_b1 </w:instrText>
            </w:r>
            <w:r>
              <w:instrText xml:space="preserve">\a \t  \* MERGEFORMAT </w:instrText>
            </w:r>
            <w:r w:rsidR="00C07CEA">
              <w:fldChar w:fldCharType="separate"/>
            </w:r>
            <w:r w:rsidR="00C07CEA">
              <w:t>9.53</w:t>
            </w:r>
            <w:r>
              <w:fldChar w:fldCharType="end"/>
            </w:r>
            <w:r>
              <w:t xml:space="preserve"> mm</w:t>
            </w:r>
          </w:p>
        </w:tc>
      </w:tr>
      <w:tr w:rsidR="00D01D69" w:rsidRPr="003E1BAD" w14:paraId="73B0089F" w14:textId="3ABF7CDC" w:rsidTr="00D01D69">
        <w:trPr>
          <w:trHeight w:val="283"/>
          <w:jc w:val="center"/>
        </w:trPr>
        <w:tc>
          <w:tcPr>
            <w:tcW w:w="0" w:type="auto"/>
            <w:vAlign w:val="center"/>
          </w:tcPr>
          <w:p w14:paraId="206C96C6" w14:textId="74DC3AB0" w:rsidR="00D01D69" w:rsidRPr="003E1BAD" w:rsidRDefault="00D01D69" w:rsidP="003E1BAD">
            <w:pPr>
              <w:pStyle w:val="Table"/>
            </w:pPr>
            <w:r w:rsidRPr="003E1BAD">
              <w:t>Steel Weight</w:t>
            </w:r>
          </w:p>
        </w:tc>
        <w:tc>
          <w:tcPr>
            <w:tcW w:w="0" w:type="auto"/>
            <w:vAlign w:val="center"/>
          </w:tcPr>
          <w:p w14:paraId="00E0DCA9" w14:textId="20873A2A" w:rsidR="00D01D69" w:rsidRPr="003E1BAD" w:rsidRDefault="00D01D69" w:rsidP="003E1BAD">
            <w:pPr>
              <w:pStyle w:val="Table"/>
            </w:pPr>
            <w:r>
              <w:fldChar w:fldCharType="begin"/>
            </w:r>
            <w:r>
              <w:instrText xml:space="preserve"> LINK </w:instrText>
            </w:r>
            <w:r w:rsidR="00C07CEA">
              <w:instrText xml:space="preserve">Excel.Sheet.12 /Users/igna/Dropbox/Victaulic/FBE_vs_Bare/GitHub/Bare-vs-Coated-Water-Pipelines.xlsx Steel!Steel_a2 </w:instrText>
            </w:r>
            <w:r>
              <w:instrText xml:space="preserve">\a \t  \* MERGEFORMAT </w:instrText>
            </w:r>
            <w:r w:rsidR="00C07CEA">
              <w:fldChar w:fldCharType="separate"/>
            </w:r>
            <w:r w:rsidR="00C07CEA">
              <w:t xml:space="preserve"> 16,000 </w:t>
            </w:r>
            <w:r>
              <w:fldChar w:fldCharType="end"/>
            </w:r>
            <w:r>
              <w:t>t</w:t>
            </w:r>
          </w:p>
        </w:tc>
        <w:tc>
          <w:tcPr>
            <w:tcW w:w="0" w:type="auto"/>
            <w:vAlign w:val="center"/>
          </w:tcPr>
          <w:p w14:paraId="4D7DF1BF" w14:textId="2F4BA5FC" w:rsidR="00D01D69" w:rsidRPr="003E1BAD" w:rsidRDefault="00D01D69" w:rsidP="003E1BAD">
            <w:pPr>
              <w:pStyle w:val="Table"/>
            </w:pPr>
            <w:r>
              <w:fldChar w:fldCharType="begin"/>
            </w:r>
            <w:r>
              <w:instrText xml:space="preserve"> LINK </w:instrText>
            </w:r>
            <w:r w:rsidR="00C07CEA">
              <w:instrText xml:space="preserve">Excel.Sheet.12 /Users/igna/Dropbox/Victaulic/FBE_vs_Bare/GitHub/Bare-vs-Coated-Water-Pipelines.xlsx Steel!Steel_b2 </w:instrText>
            </w:r>
            <w:r>
              <w:instrText xml:space="preserve">\a \t  \* MERGEFORMAT </w:instrText>
            </w:r>
            <w:r w:rsidR="00C07CEA">
              <w:fldChar w:fldCharType="separate"/>
            </w:r>
            <w:r w:rsidR="00C07CEA">
              <w:t xml:space="preserve"> 11,544 </w:t>
            </w:r>
            <w:r>
              <w:fldChar w:fldCharType="end"/>
            </w:r>
            <w:r>
              <w:t>t</w:t>
            </w:r>
          </w:p>
        </w:tc>
      </w:tr>
      <w:tr w:rsidR="00D01D69" w:rsidRPr="003E1BAD" w14:paraId="74C7FEC5" w14:textId="4832909C" w:rsidTr="00D01D69">
        <w:trPr>
          <w:trHeight w:val="283"/>
          <w:jc w:val="center"/>
        </w:trPr>
        <w:tc>
          <w:tcPr>
            <w:tcW w:w="0" w:type="auto"/>
            <w:tcBorders>
              <w:bottom w:val="single" w:sz="4" w:space="0" w:color="auto"/>
            </w:tcBorders>
            <w:vAlign w:val="center"/>
          </w:tcPr>
          <w:p w14:paraId="4347B811" w14:textId="3FC47836" w:rsidR="00D01D69" w:rsidRPr="003E1BAD" w:rsidRDefault="00D01D69" w:rsidP="003E1BAD">
            <w:pPr>
              <w:pStyle w:val="Table"/>
            </w:pPr>
            <w:r w:rsidRPr="003E1BAD">
              <w:t>Cost of steel</w:t>
            </w:r>
          </w:p>
        </w:tc>
        <w:tc>
          <w:tcPr>
            <w:tcW w:w="0" w:type="auto"/>
            <w:tcBorders>
              <w:bottom w:val="single" w:sz="4" w:space="0" w:color="auto"/>
            </w:tcBorders>
            <w:vAlign w:val="center"/>
          </w:tcPr>
          <w:p w14:paraId="316D4B34" w14:textId="447C6944" w:rsidR="00D01D69" w:rsidRPr="003E1BAD" w:rsidRDefault="00D01D69" w:rsidP="003E1BAD">
            <w:pPr>
              <w:pStyle w:val="Table"/>
            </w:pPr>
            <w:r>
              <w:fldChar w:fldCharType="begin"/>
            </w:r>
            <w:r>
              <w:instrText xml:space="preserve"> LINK </w:instrText>
            </w:r>
            <w:r w:rsidR="00C07CEA">
              <w:instrText xml:space="preserve">Excel.Sheet.12 /Users/igna/Dropbox/Victaulic/FBE_vs_Bare/GitHub/Bare-vs-Coated-Water-Pipelines.xlsx Steel!Steel_c1 </w:instrText>
            </w:r>
            <w:r>
              <w:instrText xml:space="preserve">\a \t  \* MERGEFORMAT </w:instrText>
            </w:r>
            <w:r w:rsidR="00C07CEA">
              <w:fldChar w:fldCharType="separate"/>
            </w:r>
            <w:r w:rsidR="00C07CEA">
              <w:t>$22,720,068</w:t>
            </w:r>
            <w:r>
              <w:fldChar w:fldCharType="end"/>
            </w:r>
          </w:p>
        </w:tc>
        <w:tc>
          <w:tcPr>
            <w:tcW w:w="0" w:type="auto"/>
            <w:tcBorders>
              <w:bottom w:val="single" w:sz="4" w:space="0" w:color="auto"/>
            </w:tcBorders>
            <w:vAlign w:val="center"/>
          </w:tcPr>
          <w:p w14:paraId="48EADA5D" w14:textId="219D2065" w:rsidR="00D01D69" w:rsidRPr="003E1BAD" w:rsidRDefault="00D01D69" w:rsidP="003E1BAD">
            <w:pPr>
              <w:pStyle w:val="Table"/>
            </w:pPr>
            <w:r>
              <w:fldChar w:fldCharType="begin"/>
            </w:r>
            <w:r>
              <w:instrText xml:space="preserve"> LINK </w:instrText>
            </w:r>
            <w:r w:rsidR="00C07CEA">
              <w:instrText xml:space="preserve">Excel.Sheet.12 /Users/igna/Dropbox/Victaulic/FBE_vs_Bare/GitHub/Bare-vs-Coated-Water-Pipelines.xlsx Steel!Steel_c2 </w:instrText>
            </w:r>
            <w:r>
              <w:instrText xml:space="preserve">\a \t  \* MERGEFORMAT </w:instrText>
            </w:r>
            <w:r w:rsidR="00C07CEA">
              <w:fldChar w:fldCharType="separate"/>
            </w:r>
            <w:r w:rsidR="00C07CEA">
              <w:t>$16,391,992</w:t>
            </w:r>
            <w:r>
              <w:fldChar w:fldCharType="end"/>
            </w:r>
          </w:p>
        </w:tc>
      </w:tr>
      <w:tr w:rsidR="00D01D69" w:rsidRPr="003E1BAD" w14:paraId="1E56AB99" w14:textId="77777777" w:rsidTr="0083723A">
        <w:trPr>
          <w:trHeight w:val="283"/>
          <w:jc w:val="center"/>
        </w:trPr>
        <w:tc>
          <w:tcPr>
            <w:tcW w:w="4896" w:type="dxa"/>
            <w:gridSpan w:val="3"/>
            <w:tcBorders>
              <w:top w:val="single" w:sz="4" w:space="0" w:color="auto"/>
            </w:tcBorders>
            <w:vAlign w:val="center"/>
          </w:tcPr>
          <w:p w14:paraId="47799505" w14:textId="7350468D" w:rsidR="00D01D69" w:rsidRDefault="0083723A" w:rsidP="00D01D69">
            <w:pPr>
              <w:pStyle w:val="Table"/>
              <w:jc w:val="center"/>
            </w:pPr>
            <w:r>
              <w:drawing>
                <wp:inline distT="0" distB="0" distL="0" distR="0" wp14:anchorId="69AF8CCD" wp14:editId="0EB97ECD">
                  <wp:extent cx="3108960" cy="924560"/>
                  <wp:effectExtent l="0" t="0" r="2540" b="2540"/>
                  <wp:docPr id="4040466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666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108960" cy="924560"/>
                          </a:xfrm>
                          <a:prstGeom prst="rect">
                            <a:avLst/>
                          </a:prstGeom>
                        </pic:spPr>
                      </pic:pic>
                    </a:graphicData>
                  </a:graphic>
                </wp:inline>
              </w:drawing>
            </w:r>
          </w:p>
        </w:tc>
      </w:tr>
    </w:tbl>
    <w:p w14:paraId="3F513249" w14:textId="48D7B8E0" w:rsidR="00C2692F" w:rsidRPr="000C6AFE" w:rsidRDefault="00DF2A95" w:rsidP="007A711B">
      <w:pPr>
        <w:pStyle w:val="Heading2"/>
      </w:pPr>
      <w:r w:rsidRPr="00DF2A95">
        <w:t>Bare Pipeline Systems: Chemical Dosing Infrastructure</w:t>
      </w:r>
    </w:p>
    <w:p w14:paraId="3E4E4034" w14:textId="150C1B92" w:rsidR="00DF2A95" w:rsidRDefault="00DF2A95" w:rsidP="009D392B">
      <w:pPr>
        <w:pStyle w:val="BodyText"/>
        <w:spacing w:before="120"/>
        <w:ind w:firstLine="289"/>
      </w:pPr>
      <w:r>
        <w:t>Bare pipelines require integrated chemical dosing plants to maintain corrosion inhibition and biological control. These facilities combine storage tanks, injection pumps, precision metering systems, and automated controls to proportionally administer treatments relative to flow rates (0.7 m³/s baseline). Continuous operation ensures maintained inhibitor concentrations targeting a 0.15 mm/yr corrosion rate.</w:t>
      </w:r>
    </w:p>
    <w:p w14:paraId="6F4C92A9" w14:textId="379603C8" w:rsidR="00DF2A95" w:rsidRDefault="00DF2A95" w:rsidP="009D392B">
      <w:pPr>
        <w:pStyle w:val="BodyText"/>
        <w:spacing w:before="120"/>
        <w:ind w:firstLine="289"/>
      </w:pPr>
      <w:r>
        <w:t xml:space="preserve">Capital expenditures for such systems range $208,000–$370,000, with a mid-range valuation of </w:t>
      </w:r>
      <w:r>
        <w:fldChar w:fldCharType="begin"/>
      </w:r>
      <w:r>
        <w:instrText xml:space="preserve"> LINK Excel.Sheet.12 /Users/igna/Dropbox/Victaulic/FBE_vs_Bare/GitHub/Bare-vs-Coated-Water-Pipelines.xlsx Dosging!Dosage_plant_investment \t </w:instrText>
      </w:r>
      <w:r>
        <w:fldChar w:fldCharType="separate"/>
      </w:r>
      <w:r>
        <w:t>$272,160</w:t>
      </w:r>
      <w:r>
        <w:fldChar w:fldCharType="end"/>
      </w:r>
      <w:r>
        <w:t>.applied in this analysis. This cost envelope reflects industrial-grade components, regional supply chain factors, and automation requirements for flow-responsive chemical management.</w:t>
      </w:r>
    </w:p>
    <w:p w14:paraId="48A24406" w14:textId="780B91FD" w:rsidR="00F17C50" w:rsidRPr="005D6A18" w:rsidRDefault="00DF2A95" w:rsidP="00F17C50">
      <w:pPr>
        <w:pStyle w:val="BodyText"/>
        <w:spacing w:before="120" w:after="0"/>
        <w:ind w:firstLine="289"/>
      </w:pPr>
      <w:r>
        <w:t>A critical limitation of corrosion allowance strategies lies in their presumption of uniform material degradation. Practical failure modes predominantly stem from localized pitting corrosion, where concentrated material loss penetrates wall thicknesses before nominal corrosion allowances are consumed. This discrepancy underscores the importance of complementary protective measures beyond structural overengineering.</w:t>
      </w:r>
    </w:p>
    <w:p w14:paraId="55C2E216" w14:textId="6BF441BE" w:rsidR="00133091" w:rsidRPr="00784F0D" w:rsidRDefault="00B229CB" w:rsidP="00B229CB">
      <w:pPr>
        <w:pStyle w:val="Heading2"/>
      </w:pPr>
      <w:r>
        <w:t>FBE Interior Coating Economics</w:t>
      </w:r>
    </w:p>
    <w:p w14:paraId="36C0E22A" w14:textId="0E909AB4" w:rsidR="00B229CB" w:rsidRDefault="00B229CB" w:rsidP="002B682A">
      <w:pPr>
        <w:pStyle w:val="BodyText"/>
        <w:ind w:firstLine="0"/>
      </w:pPr>
      <w:r w:rsidRPr="00B229CB">
        <w:t>Shop-applied fusion-bonded epoxy (FBE) coatings (0.3 mm thickness) demonstrate cost efficiencies through industrialized application processes. Current pricing of $3.50–$5.00/m² encompasses material inputs, thermal energy requirements, and automated surface treatment systems characteristic of modern pipe mills</w:t>
      </w:r>
      <w:r>
        <w:t>.</w:t>
      </w:r>
      <w:r w:rsidRPr="00B229CB">
        <w:t xml:space="preserve"> This analysis adopts a conservative </w:t>
      </w:r>
      <w:r>
        <w:fldChar w:fldCharType="begin"/>
      </w:r>
      <w:r>
        <w:instrText xml:space="preserve"> LINK Excel.Sheet.12 /Users/igna/Dropbox/Victaulic/FBE_vs_Bare/GitHub/Bare-vs-Coated-Water-Pipelines.xlsx SC!FBE_cost_per_surface \t </w:instrText>
      </w:r>
      <w:r>
        <w:fldChar w:fldCharType="separate"/>
      </w:r>
      <w:r>
        <w:t>$5.00</w:t>
      </w:r>
      <w:r>
        <w:fldChar w:fldCharType="end"/>
      </w:r>
      <w:r w:rsidRPr="00E5122A">
        <w:t xml:space="preserve"> </w:t>
      </w:r>
      <w:r w:rsidRPr="00E5122A">
        <w:t>per square meter</w:t>
      </w:r>
      <w:r w:rsidRPr="00B229CB">
        <w:t xml:space="preserve"> cost per interior surface area (CPS) to calculate coating expenditures:</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11CEC5C1" w14:textId="3A503EB8" w:rsidR="00FF4B9F" w:rsidRDefault="00C73476" w:rsidP="00C73476">
      <w:pPr>
        <w:pStyle w:val="BodyText"/>
      </w:pPr>
      <w:r>
        <w:t xml:space="preserve">Where </w:t>
      </w:r>
      <w:r w:rsidRPr="00B229CB">
        <w:rPr>
          <w:i/>
          <w:iCs/>
        </w:rPr>
        <w:t>D</w:t>
      </w:r>
      <w:r>
        <w:t xml:space="preserve"> = </w:t>
      </w:r>
      <w:r>
        <w:fldChar w:fldCharType="begin"/>
      </w:r>
      <w:r>
        <w:instrText xml:space="preserve"> LINK Word.Document.12 "/Users/igna/Dropbox/Victaulic/FBE_vs_Bare/GitHub/Bare-vs-Coated-Water-Pipelines.docx" "OLE_LINK6" \a \t </w:instrText>
      </w:r>
      <w:r>
        <w:fldChar w:fldCharType="separate"/>
      </w:r>
      <w:r>
        <w:t xml:space="preserve">0.69214 </w:t>
      </w:r>
      <w:r>
        <w:fldChar w:fldCharType="end"/>
      </w:r>
      <w:r>
        <w:t xml:space="preserve">m (coated interior diameter) and </w:t>
      </w:r>
      <w:r w:rsidRPr="00B229CB">
        <w:rPr>
          <w:i/>
          <w:iCs/>
        </w:rPr>
        <w:t>L</w:t>
      </w:r>
      <w:r>
        <w:t xml:space="preserve"> = </w:t>
      </w:r>
      <w:r>
        <w:fldChar w:fldCharType="begin"/>
      </w:r>
      <w:r>
        <w:instrText xml:space="preserve"> LINK </w:instrText>
      </w:r>
      <w:r w:rsidR="00C07CEA">
        <w:instrText xml:space="preserve">Word.Document.12 /Users/igna/Dropbox/Victaulic/FBE_vs_Bare/GitHub/Bare-vs-Coated-Water-Pipelines.docx OLE_LINK10 </w:instrText>
      </w:r>
      <w:r>
        <w:instrText xml:space="preserve">\a \t </w:instrText>
      </w:r>
      <w:r w:rsidR="00C07CEA">
        <w:fldChar w:fldCharType="separate"/>
      </w:r>
      <w:r w:rsidR="00C07CEA">
        <w:t>70</w:t>
      </w:r>
      <w:r>
        <w:fldChar w:fldCharType="end"/>
      </w:r>
      <w:r>
        <w:t xml:space="preserve"> km (pipeline length). Implementation costs total </w:t>
      </w:r>
      <w:r>
        <w:fldChar w:fldCharType="begin"/>
      </w:r>
      <w:r>
        <w:instrText xml:space="preserve"> LINK Word.Document.12 "/Users/igna/Dropbox/Victaulic/FBE_vs_Bare/GitHub/Bare-vs-Coated-Water-Pipelines.docx" "OLE_LINK8" \a \t </w:instrText>
      </w:r>
      <w:r>
        <w:fldChar w:fldCharType="separate"/>
      </w:r>
      <w:r>
        <w:t>$761,048</w:t>
      </w:r>
      <w:r>
        <w:fldChar w:fldCharType="end"/>
      </w:r>
      <w:r>
        <w:t xml:space="preserve">, representing </w:t>
      </w:r>
      <w:r>
        <w:fldChar w:fldCharType="begin"/>
      </w:r>
      <w:r>
        <w:instrText xml:space="preserve"> LINK Word.Document.12 "/Users/igna/Dropbox/Victaulic/FBE_vs_Bare/GitHub/Bare-vs-Coated-Water-Pipelines.docx" "OLE_LINK9" \a \t </w:instrText>
      </w:r>
      <w:r>
        <w:fldChar w:fldCharType="separate"/>
      </w:r>
      <w:r w:rsidR="00FF4B9F">
        <w:fldChar w:fldCharType="begin"/>
      </w:r>
      <w:r w:rsidR="00FF4B9F">
        <w:instrText xml:space="preserve"> LINK </w:instrText>
      </w:r>
      <w:r w:rsidR="00C07CEA">
        <w:instrText xml:space="preserve">Excel.Sheet.12 /Users/igna/Dropbox/Victaulic/FBE_vs_Bare/GitHub/Bare-vs-Coated-Water-Pipelines.xlsx SC!FBE_Steel_Perecentage </w:instrText>
      </w:r>
      <w:r w:rsidR="00FF4B9F">
        <w:instrText xml:space="preserve">\a \t </w:instrText>
      </w:r>
      <w:r w:rsidR="00FF4B9F">
        <w:fldChar w:fldCharType="separate"/>
      </w:r>
      <w:r w:rsidR="00A635CC">
        <w:t>4.4%</w:t>
      </w:r>
      <w:r w:rsidR="00FF4B9F">
        <w:fldChar w:fldCharType="end"/>
      </w:r>
      <w:r>
        <w:t xml:space="preserve"> </w:t>
      </w:r>
      <w:r>
        <w:fldChar w:fldCharType="end"/>
      </w:r>
      <w:r>
        <w:t>of baseline steel material expenditures.</w:t>
      </w:r>
    </w:p>
    <w:p w14:paraId="3A498E64" w14:textId="44853F20" w:rsidR="00BB2763" w:rsidRDefault="00FF4B9F" w:rsidP="00925D45">
      <w:pPr>
        <w:pStyle w:val="BodyText"/>
        <w:ind w:firstLine="0"/>
      </w:pPr>
      <w:r>
        <w:rPr>
          <w:noProof/>
        </w:rPr>
        <mc:AlternateContent>
          <mc:Choice Requires="wps">
            <w:drawing>
              <wp:inline distT="0" distB="0" distL="0" distR="0" wp14:anchorId="152DA961" wp14:editId="6A6E36F1">
                <wp:extent cx="3123141" cy="841732"/>
                <wp:effectExtent l="0" t="0" r="1270" b="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3141" cy="841732"/>
                        </a:xfrm>
                        <a:prstGeom prst="rect">
                          <a:avLst/>
                        </a:prstGeom>
                        <a:solidFill>
                          <a:srgbClr val="FFFFFF"/>
                        </a:solidFill>
                        <a:ln w="3175">
                          <a:noFill/>
                          <a:miter lim="800000"/>
                          <a:headEnd/>
                          <a:tailEnd/>
                        </a:ln>
                      </wps:spPr>
                      <wps:txbx>
                        <w:txbxContent>
                          <w:p w14:paraId="1FB0219E" w14:textId="080A2B13" w:rsidR="00FF4B9F" w:rsidRDefault="00FF4B9F" w:rsidP="00925D45">
                            <w:pPr>
                              <w:pStyle w:val="Caption"/>
                              <w:keepNext/>
                              <w:spacing w:before="100" w:beforeAutospacing="1"/>
                              <w:jc w:val="center"/>
                            </w:pPr>
                            <w:r>
                              <w:t xml:space="preserve">Chart </w:t>
                            </w:r>
                            <w:r>
                              <w:fldChar w:fldCharType="begin"/>
                            </w:r>
                            <w:r>
                              <w:instrText xml:space="preserve"> SEQ Chart \* ARABIC </w:instrText>
                            </w:r>
                            <w:r>
                              <w:fldChar w:fldCharType="separate"/>
                            </w:r>
                            <w:r w:rsidR="00756C5C">
                              <w:rPr>
                                <w:noProof/>
                              </w:rPr>
                              <w:t>2</w:t>
                            </w:r>
                            <w:r>
                              <w:fldChar w:fldCharType="end"/>
                            </w:r>
                            <w:r>
                              <w:t>.</w:t>
                            </w:r>
                            <w:r w:rsidRPr="00DF4565">
                              <w:t xml:space="preserve"> Shop FBE coating compared to steel cost.</w:t>
                            </w:r>
                          </w:p>
                          <w:p w14:paraId="43066691" w14:textId="0EBE3EAB" w:rsidR="00FF4B9F" w:rsidRPr="00BB73A9" w:rsidRDefault="00925D45" w:rsidP="00925D45">
                            <w:pPr>
                              <w:pStyle w:val="BodyText"/>
                              <w:spacing w:after="0"/>
                              <w:ind w:firstLine="0"/>
                              <w:jc w:val="center"/>
                              <w:rPr>
                                <w:lang w:val="es-ES"/>
                              </w:rPr>
                            </w:pPr>
                            <w:r>
                              <w:rPr>
                                <w:noProof/>
                              </w:rPr>
                              <w:drawing>
                                <wp:inline distT="0" distB="0" distL="0" distR="0" wp14:anchorId="3376E80F" wp14:editId="6D28E52B">
                                  <wp:extent cx="2702681" cy="641896"/>
                                  <wp:effectExtent l="0" t="0" r="0" b="0"/>
                                  <wp:docPr id="1663966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4427" name=""/>
                                          <pic:cNvPicPr/>
                                        </pic:nvPicPr>
                                        <pic:blipFill rotWithShape="1">
                                          <a:blip r:embed="rId16">
                                            <a:extLst>
                                              <a:ext uri="{96DAC541-7B7A-43D3-8B79-37D633B846F1}">
                                                <asvg:svgBlip xmlns:asvg="http://schemas.microsoft.com/office/drawing/2016/SVG/main" r:embed="rId17"/>
                                              </a:ext>
                                            </a:extLst>
                                          </a:blip>
                                          <a:srcRect t="20446" b="20941"/>
                                          <a:stretch/>
                                        </pic:blipFill>
                                        <pic:spPr bwMode="auto">
                                          <a:xfrm>
                                            <a:off x="0" y="0"/>
                                            <a:ext cx="2725349" cy="6472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152DA961" id="Text Box 8" o:spid="_x0000_s1027" type="#_x0000_t202" style="width:245.9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" stroked="f" strokeweight=".25pt">
                <v:textbox inset="1mm,0,1mm,1mm">
                  <w:txbxContent>
                    <w:p w14:paraId="1FB0219E" w14:textId="080A2B13" w:rsidR="00FF4B9F" w:rsidRDefault="00FF4B9F" w:rsidP="00925D45">
                      <w:pPr>
                        <w:pStyle w:val="Caption"/>
                        <w:keepNext/>
                        <w:spacing w:before="100" w:beforeAutospacing="1"/>
                        <w:jc w:val="center"/>
                      </w:pPr>
                      <w:r>
                        <w:t xml:space="preserve">Chart </w:t>
                      </w:r>
                      <w:r>
                        <w:fldChar w:fldCharType="begin"/>
                      </w:r>
                      <w:r>
                        <w:instrText xml:space="preserve"> SEQ Chart \* ARABIC </w:instrText>
                      </w:r>
                      <w:r>
                        <w:fldChar w:fldCharType="separate"/>
                      </w:r>
                      <w:r w:rsidR="00756C5C">
                        <w:rPr>
                          <w:noProof/>
                        </w:rPr>
                        <w:t>2</w:t>
                      </w:r>
                      <w:r>
                        <w:fldChar w:fldCharType="end"/>
                      </w:r>
                      <w:r>
                        <w:t>.</w:t>
                      </w:r>
                      <w:r w:rsidRPr="00DF4565">
                        <w:t xml:space="preserve"> Shop FBE coating compared to steel cost.</w:t>
                      </w:r>
                    </w:p>
                    <w:p w14:paraId="43066691" w14:textId="0EBE3EAB" w:rsidR="00FF4B9F" w:rsidRPr="00BB73A9" w:rsidRDefault="00925D45" w:rsidP="00925D45">
                      <w:pPr>
                        <w:pStyle w:val="BodyText"/>
                        <w:spacing w:after="0"/>
                        <w:ind w:firstLine="0"/>
                        <w:jc w:val="center"/>
                        <w:rPr>
                          <w:lang w:val="es-ES"/>
                        </w:rPr>
                      </w:pPr>
                      <w:r>
                        <w:rPr>
                          <w:noProof/>
                        </w:rPr>
                        <w:drawing>
                          <wp:inline distT="0" distB="0" distL="0" distR="0" wp14:anchorId="3376E80F" wp14:editId="6D28E52B">
                            <wp:extent cx="2702681" cy="641896"/>
                            <wp:effectExtent l="0" t="0" r="0" b="0"/>
                            <wp:docPr id="1663966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74427" name=""/>
                                    <pic:cNvPicPr/>
                                  </pic:nvPicPr>
                                  <pic:blipFill rotWithShape="1">
                                    <a:blip r:embed="rId16">
                                      <a:extLst>
                                        <a:ext uri="{96DAC541-7B7A-43D3-8B79-37D633B846F1}">
                                          <asvg:svgBlip xmlns:asvg="http://schemas.microsoft.com/office/drawing/2016/SVG/main" r:embed="rId17"/>
                                        </a:ext>
                                      </a:extLst>
                                    </a:blip>
                                    <a:srcRect t="20446" b="20941"/>
                                    <a:stretch/>
                                  </pic:blipFill>
                                  <pic:spPr bwMode="auto">
                                    <a:xfrm>
                                      <a:off x="0" y="0"/>
                                      <a:ext cx="2725349" cy="6472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9D965AE" w14:textId="49EAEA89" w:rsidR="002D3F88" w:rsidRDefault="00C73476" w:rsidP="00FF4B9F">
      <w:pPr>
        <w:pStyle w:val="BodyText"/>
      </w:pPr>
      <w:r>
        <w:t xml:space="preserve">Industry benchmarks from the Saline Water Conversion Corporation's R&amp;D Center corroborate this 5% average ratio of coating-to-steel costs in large-diameter pipelines </w:t>
      </w:r>
      <w:r w:rsidR="003E14C8">
        <w:rPr>
          <w:noProof/>
        </w:rPr>
        <w:t>[5]</w:t>
      </w:r>
      <w:r w:rsidR="00D57C97">
        <w:rPr>
          <w:noProof/>
        </w:rPr>
        <w:t>.</w: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733338BE" w14:textId="4A5D1AFE" w:rsidR="00777615" w:rsidRDefault="00651A5A" w:rsidP="00651A5A">
      <w:pPr>
        <w:pStyle w:val="BodyText"/>
      </w:pPr>
      <w:r w:rsidRPr="00651A5A">
        <w:t>Post-weld interior coating requires specialized robotic systems to address heat-affected zone degradation of factory-applied FBE layers. These crawler-mounted units perform abrasive blasting (achieving ISO 8501-1 Sa 2.5 cleanliness) followed by epoxy application via rotating nozzles - utilizing either powder or liquid formulations</w:t>
      </w:r>
      <w:r w:rsidR="00346FB3">
        <w:t>.</w:t>
      </w:r>
      <w:r w:rsidR="00C838B9">
        <w:t xml:space="preserve"> </w:t>
      </w:r>
    </w:p>
    <w:p w14:paraId="0A1D0F2F" w14:textId="1D2ECEE2" w:rsidR="00556956" w:rsidRDefault="00E675FC" w:rsidP="00E675FC">
      <w:pPr>
        <w:pStyle w:val="BodyText"/>
      </w:pPr>
      <w:r w:rsidRPr="00E675FC">
        <w:t>Field conditions, including temperature fluctuations (±15°C), humidity (30–95% RH), and airborne particulates, undermine coating adhesion and curing consistency. Studies reveal a 45–60% higher failure rate for field-applied coatings compared to shop-applied systems, with 60% of pipeline failures attributed to internal corrosion. Poor surface preparation further exacerbates these vulnerabilities, creating weak points prone to premature degradation</w:t>
      </w:r>
      <w:r w:rsidR="008F3578">
        <w:t>.</w:t>
      </w:r>
      <w:r w:rsidR="00A2078F" w:rsidRPr="00A2078F">
        <w:t xml:space="preserve"> </w:t>
      </w:r>
    </w:p>
    <w:p w14:paraId="6440D1FF" w14:textId="3A3499DF" w:rsidR="00AA3FF6" w:rsidRDefault="00777615" w:rsidP="00716010">
      <w:pPr>
        <w:pStyle w:val="BodyText"/>
        <w:ind w:hanging="142"/>
      </w:pPr>
      <w:r>
        <w:rPr>
          <w:noProof/>
        </w:rPr>
        <mc:AlternateContent>
          <mc:Choice Requires="wps">
            <w:drawing>
              <wp:inline distT="0" distB="0" distL="0" distR="0" wp14:anchorId="18231C42" wp14:editId="355A0262">
                <wp:extent cx="3363310" cy="2198451"/>
                <wp:effectExtent l="0" t="0" r="2540"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63310" cy="2198451"/>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044FC8">
                                  <w:pPr>
                                    <w:pStyle w:val="BodyText"/>
                                    <w:adjustRightInd w:val="0"/>
                                    <w:snapToGrid w:val="0"/>
                                    <w:spacing w:before="120" w:after="0" w:line="240" w:lineRule="auto"/>
                                    <w:ind w:firstLine="0"/>
                                    <w:jc w:val="center"/>
                                  </w:pPr>
                                  <w:r>
                                    <w:rPr>
                                      <w:noProof/>
                                    </w:rPr>
                                    <w:drawing>
                                      <wp:inline distT="0" distB="0" distL="0" distR="0" wp14:anchorId="44CDEB31" wp14:editId="1ABE8708">
                                        <wp:extent cx="1342800" cy="1621894"/>
                                        <wp:effectExtent l="0" t="0" r="3810" b="3810"/>
                                        <wp:docPr id="914812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044FC8">
                                  <w:pPr>
                                    <w:pStyle w:val="BodyText"/>
                                    <w:adjustRightInd w:val="0"/>
                                    <w:snapToGrid w:val="0"/>
                                    <w:spacing w:before="120" w:after="0" w:line="240" w:lineRule="auto"/>
                                    <w:ind w:firstLine="0"/>
                                    <w:jc w:val="center"/>
                                  </w:pPr>
                                  <w:r>
                                    <w:rPr>
                                      <w:noProof/>
                                    </w:rPr>
                                    <w:drawing>
                                      <wp:inline distT="0" distB="0" distL="0" distR="0" wp14:anchorId="1B68D0D3" wp14:editId="75D4DAB3">
                                        <wp:extent cx="1821323" cy="1620000"/>
                                        <wp:effectExtent l="0" t="0" r="0" b="5715"/>
                                        <wp:docPr id="1011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20"/>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18231C42" id="_x0000_s1028" type="#_x0000_t202" style="width:264.85pt;height:17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0"/>
                        <w:gridCol w:w="3037"/>
                      </w:tblGrid>
                      <w:tr w:rsidR="00796E9F" w14:paraId="43E3B730" w14:textId="77777777" w:rsidTr="00FC12D5">
                        <w:tc>
                          <w:tcPr>
                            <w:tcW w:w="2133" w:type="pct"/>
                            <w:vAlign w:val="center"/>
                          </w:tcPr>
                          <w:p w14:paraId="4BDADA49" w14:textId="440311C7" w:rsidR="00796E9F" w:rsidRDefault="00796E9F" w:rsidP="00044FC8">
                            <w:pPr>
                              <w:pStyle w:val="BodyText"/>
                              <w:adjustRightInd w:val="0"/>
                              <w:snapToGrid w:val="0"/>
                              <w:spacing w:before="120" w:after="0" w:line="240" w:lineRule="auto"/>
                              <w:ind w:firstLine="0"/>
                              <w:jc w:val="center"/>
                            </w:pPr>
                            <w:r>
                              <w:rPr>
                                <w:noProof/>
                              </w:rPr>
                              <w:drawing>
                                <wp:inline distT="0" distB="0" distL="0" distR="0" wp14:anchorId="44CDEB31" wp14:editId="1ABE8708">
                                  <wp:extent cx="1342800" cy="1621894"/>
                                  <wp:effectExtent l="0" t="0" r="3810" b="3810"/>
                                  <wp:docPr id="914812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342800" cy="1621894"/>
                                          </a:xfrm>
                                          <a:prstGeom prst="rect">
                                            <a:avLst/>
                                          </a:prstGeom>
                                        </pic:spPr>
                                      </pic:pic>
                                    </a:graphicData>
                                  </a:graphic>
                                </wp:inline>
                              </w:drawing>
                            </w:r>
                          </w:p>
                        </w:tc>
                        <w:tc>
                          <w:tcPr>
                            <w:tcW w:w="2867" w:type="pct"/>
                            <w:vAlign w:val="center"/>
                          </w:tcPr>
                          <w:p w14:paraId="25F50594" w14:textId="705F8471" w:rsidR="00796E9F" w:rsidRDefault="00796E9F" w:rsidP="00044FC8">
                            <w:pPr>
                              <w:pStyle w:val="BodyText"/>
                              <w:adjustRightInd w:val="0"/>
                              <w:snapToGrid w:val="0"/>
                              <w:spacing w:before="120" w:after="0" w:line="240" w:lineRule="auto"/>
                              <w:ind w:firstLine="0"/>
                              <w:jc w:val="center"/>
                            </w:pPr>
                            <w:r>
                              <w:rPr>
                                <w:noProof/>
                              </w:rPr>
                              <w:drawing>
                                <wp:inline distT="0" distB="0" distL="0" distR="0" wp14:anchorId="1B68D0D3" wp14:editId="75D4DAB3">
                                  <wp:extent cx="1821323" cy="1620000"/>
                                  <wp:effectExtent l="0" t="0" r="0" b="5715"/>
                                  <wp:docPr id="1011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20"/>
                                          <a:stretch>
                                            <a:fillRect/>
                                          </a:stretch>
                                        </pic:blipFill>
                                        <pic:spPr>
                                          <a:xfrm>
                                            <a:off x="0" y="0"/>
                                            <a:ext cx="1821323" cy="1620000"/>
                                          </a:xfrm>
                                          <a:prstGeom prst="rect">
                                            <a:avLst/>
                                          </a:prstGeom>
                                        </pic:spPr>
                                      </pic:pic>
                                    </a:graphicData>
                                  </a:graphic>
                                </wp:inline>
                              </w:drawing>
                            </w:r>
                          </w:p>
                        </w:tc>
                      </w:tr>
                      <w:tr w:rsidR="003A1382" w:rsidRPr="003A1382" w14:paraId="37A6D432" w14:textId="77777777" w:rsidTr="00FC12D5">
                        <w:tc>
                          <w:tcPr>
                            <w:tcW w:w="2133" w:type="pct"/>
                            <w:vAlign w:val="center"/>
                          </w:tcPr>
                          <w:p w14:paraId="11F77DAA" w14:textId="4B7B495E" w:rsidR="00796E9F" w:rsidRPr="001C2FCB" w:rsidRDefault="003A1382" w:rsidP="00FC12D5">
                            <w:pPr>
                              <w:pStyle w:val="BodyText"/>
                              <w:adjustRightInd w:val="0"/>
                              <w:snapToGrid w:val="0"/>
                              <w:spacing w:after="0" w:line="240" w:lineRule="auto"/>
                              <w:ind w:left="257" w:hanging="142"/>
                              <w:jc w:val="center"/>
                              <w:rPr>
                                <w:i/>
                                <w:iCs/>
                                <w:color w:val="404040" w:themeColor="text1" w:themeTint="BF"/>
                                <w:sz w:val="18"/>
                                <w:szCs w:val="18"/>
                              </w:rPr>
                            </w:pPr>
                            <w:r w:rsidRPr="001C2FCB">
                              <w:rPr>
                                <w:i/>
                                <w:iCs/>
                                <w:color w:val="404040" w:themeColor="text1" w:themeTint="BF"/>
                                <w:sz w:val="18"/>
                                <w:szCs w:val="18"/>
                              </w:rPr>
                              <w:t xml:space="preserve">Photo 1. </w:t>
                            </w:r>
                            <w:r w:rsidR="00984AE0" w:rsidRPr="001C2FCB">
                              <w:rPr>
                                <w:i/>
                                <w:iCs/>
                                <w:color w:val="404040" w:themeColor="text1" w:themeTint="BF"/>
                                <w:sz w:val="18"/>
                                <w:szCs w:val="18"/>
                              </w:rPr>
                              <w:t>Factory-applied</w:t>
                            </w:r>
                            <w:r w:rsidR="00984AE0" w:rsidRPr="001C2FCB">
                              <w:rPr>
                                <w:i/>
                                <w:iCs/>
                                <w:color w:val="404040" w:themeColor="text1" w:themeTint="BF"/>
                                <w:sz w:val="18"/>
                                <w:szCs w:val="18"/>
                              </w:rPr>
                              <w:br/>
                              <w:t>Fusion Bonded Epoxy</w:t>
                            </w:r>
                          </w:p>
                        </w:tc>
                        <w:tc>
                          <w:tcPr>
                            <w:tcW w:w="2867" w:type="pct"/>
                            <w:vAlign w:val="center"/>
                          </w:tcPr>
                          <w:p w14:paraId="5E9C9256" w14:textId="5D2E686C" w:rsidR="00796E9F" w:rsidRPr="001C2FCB" w:rsidRDefault="003A1382" w:rsidP="00FC12D5">
                            <w:pPr>
                              <w:pStyle w:val="BodyText"/>
                              <w:adjustRightInd w:val="0"/>
                              <w:snapToGrid w:val="0"/>
                              <w:spacing w:after="0" w:line="240" w:lineRule="auto"/>
                              <w:ind w:left="205" w:hanging="142"/>
                              <w:jc w:val="center"/>
                              <w:rPr>
                                <w:i/>
                                <w:iCs/>
                                <w:color w:val="404040" w:themeColor="text1" w:themeTint="BF"/>
                                <w:sz w:val="18"/>
                                <w:szCs w:val="18"/>
                              </w:rPr>
                            </w:pPr>
                            <w:r w:rsidRPr="001C2FCB">
                              <w:rPr>
                                <w:i/>
                                <w:iCs/>
                                <w:color w:val="404040" w:themeColor="text1" w:themeTint="BF"/>
                                <w:sz w:val="18"/>
                                <w:szCs w:val="18"/>
                              </w:rPr>
                              <w:t xml:space="preserve">Photo 2. </w:t>
                            </w:r>
                            <w:r w:rsidR="00984AE0" w:rsidRPr="001C2FCB">
                              <w:rPr>
                                <w:i/>
                                <w:iCs/>
                                <w:color w:val="404040" w:themeColor="text1" w:themeTint="BF"/>
                                <w:sz w:val="18"/>
                                <w:szCs w:val="18"/>
                              </w:rPr>
                              <w:t>Field</w:t>
                            </w:r>
                            <w:r w:rsidR="00CA18BE">
                              <w:rPr>
                                <w:i/>
                                <w:iCs/>
                                <w:color w:val="404040" w:themeColor="text1" w:themeTint="BF"/>
                                <w:sz w:val="18"/>
                                <w:szCs w:val="18"/>
                              </w:rPr>
                              <w:t>-</w:t>
                            </w:r>
                            <w:r w:rsidR="00984AE0" w:rsidRPr="001C2FCB">
                              <w:rPr>
                                <w:i/>
                                <w:iCs/>
                                <w:color w:val="404040" w:themeColor="text1" w:themeTint="BF"/>
                                <w:sz w:val="18"/>
                                <w:szCs w:val="18"/>
                              </w:rPr>
                              <w:t>applied Liquid Epoxy</w:t>
                            </w:r>
                            <w:r w:rsidR="00984AE0" w:rsidRPr="001C2FCB">
                              <w:rPr>
                                <w:i/>
                                <w:iCs/>
                                <w:color w:val="404040" w:themeColor="text1" w:themeTint="BF"/>
                                <w:sz w:val="18"/>
                                <w:szCs w:val="18"/>
                              </w:rPr>
                              <w:br/>
                              <w:t>next to weld inner seam</w:t>
                            </w:r>
                          </w:p>
                        </w:tc>
                      </w:tr>
                    </w:tbl>
                    <w:p w14:paraId="2B0A014E" w14:textId="543F012D" w:rsidR="001B4AD8" w:rsidRPr="003A1382" w:rsidRDefault="001B4AD8" w:rsidP="003A1382">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1E790467" w14:textId="67827391" w:rsidR="00651A5A" w:rsidRDefault="00651A5A" w:rsidP="00651A5A">
      <w:pPr>
        <w:pStyle w:val="BodyText"/>
      </w:pPr>
      <w:r>
        <w:t xml:space="preserve">Studies on losses due to pipeline damage indicate that of all the factors or causes underlying failures, approximately 60% are due to internal corrosion </w:t>
      </w:r>
    </w:p>
    <w:p w14:paraId="23AAA090" w14:textId="77777777" w:rsidR="00651A5A" w:rsidRDefault="00651A5A" w:rsidP="00651A5A">
      <w:pPr>
        <w:pStyle w:val="BodyText"/>
      </w:pPr>
      <w:r>
        <w:t>Currently there are only two providers for the internal field joint coating robot service:</w:t>
      </w:r>
    </w:p>
    <w:p w14:paraId="55F25CEC" w14:textId="580DF502" w:rsidR="00765D8B" w:rsidRDefault="00651A5A" w:rsidP="00E017B9">
      <w:pPr>
        <w:pStyle w:val="BodyText"/>
        <w:numPr>
          <w:ilvl w:val="0"/>
          <w:numId w:val="6"/>
        </w:numPr>
        <w:tabs>
          <w:tab w:val="left" w:pos="284"/>
        </w:tabs>
        <w:ind w:left="0" w:firstLine="0"/>
      </w:pPr>
      <w:r>
        <w:t xml:space="preserve">Aegion/CRTS. Higher upfront costs (+20–30%) but lower rework expenses. </w:t>
      </w:r>
      <w:sdt>
        <w:sdtPr>
          <w:id w:val="1239902896"/>
          <w:citation/>
        </w:sdtPr>
        <w:sdtContent>
          <w:r w:rsidR="009A38FE">
            <w:fldChar w:fldCharType="begin"/>
          </w:r>
          <w:r w:rsidR="009A38FE" w:rsidRPr="00E017B9">
            <w:instrText xml:space="preserve"> CITATION CRT \l 3082 </w:instrText>
          </w:r>
          <w:r w:rsidR="009A38FE">
            <w:fldChar w:fldCharType="separate"/>
          </w:r>
          <w:r w:rsidR="00817B4D" w:rsidRPr="00817B4D">
            <w:rPr>
              <w:noProof/>
            </w:rPr>
            <w:t>[5]</w:t>
          </w:r>
          <w:r w:rsidR="009A38FE">
            <w:fldChar w:fldCharType="end"/>
          </w:r>
        </w:sdtContent>
      </w:sdt>
      <w:r>
        <w:t>.</w:t>
      </w:r>
    </w:p>
    <w:p w14:paraId="6D248F53" w14:textId="0A144228" w:rsidR="00FC172D" w:rsidRDefault="00541906" w:rsidP="00541906">
      <w:pPr>
        <w:pStyle w:val="BodyText"/>
        <w:numPr>
          <w:ilvl w:val="0"/>
          <w:numId w:val="6"/>
        </w:numPr>
        <w:tabs>
          <w:tab w:val="left" w:pos="284"/>
        </w:tabs>
        <w:ind w:left="0" w:firstLine="0"/>
      </w:pPr>
      <w:r w:rsidRPr="00541906">
        <w:t>TYHOO Group (cost-optimized for &lt;28" diameters with modular robots)</w:t>
      </w:r>
      <w:sdt>
        <w:sdtPr>
          <w:id w:val="-1137868286"/>
          <w:citation/>
        </w:sdtPr>
        <w:sdtContent>
          <w:r w:rsidR="009A38FE">
            <w:fldChar w:fldCharType="begin"/>
          </w:r>
          <w:r w:rsidR="009A38FE" w:rsidRPr="00844A85">
            <w:instrText xml:space="preserve"> CITATION TYH23 \l 3082 </w:instrText>
          </w:r>
          <w:r w:rsidR="009A38FE">
            <w:fldChar w:fldCharType="separate"/>
          </w:r>
          <w:r w:rsidR="00817B4D">
            <w:rPr>
              <w:noProof/>
            </w:rPr>
            <w:t xml:space="preserve"> </w:t>
          </w:r>
          <w:r w:rsidR="00817B4D" w:rsidRPr="00817B4D">
            <w:rPr>
              <w:noProof/>
            </w:rPr>
            <w:t>[6]</w:t>
          </w:r>
          <w:r w:rsidR="009A38FE">
            <w:fldChar w:fldCharType="end"/>
          </w:r>
        </w:sdtContent>
      </w:sdt>
      <w:r w:rsidR="009A38FE">
        <w:t>.</w:t>
      </w:r>
    </w:p>
    <w:p w14:paraId="0AA6C504" w14:textId="0BC4D14C" w:rsidR="00914323" w:rsidRDefault="00914323" w:rsidP="008F02C2">
      <w:pPr>
        <w:pStyle w:val="TableTitle"/>
      </w:pPr>
      <w:r w:rsidRPr="008F02C2">
        <w:lastRenderedPageBreak/>
        <w:t xml:space="preserve">Table </w:t>
      </w:r>
      <w:r w:rsidR="00A23F03">
        <w:fldChar w:fldCharType="begin"/>
      </w:r>
      <w:r w:rsidR="00A23F03">
        <w:instrText xml:space="preserve"> SEQ Table \* ARABIC </w:instrText>
      </w:r>
      <w:r w:rsidR="00A23F03">
        <w:fldChar w:fldCharType="separate"/>
      </w:r>
      <w:r w:rsidR="00A23F03">
        <w:rPr>
          <w:noProof/>
        </w:rPr>
        <w:t>3</w:t>
      </w:r>
      <w:r w:rsidR="00A23F03">
        <w:fldChar w:fldCharType="end"/>
      </w:r>
      <w:r w:rsidRPr="008F02C2">
        <w:t>.</w:t>
      </w:r>
      <w:r w:rsidR="007E710E" w:rsidRPr="008F02C2">
        <w:t xml:space="preserve"> </w:t>
      </w:r>
      <w:r w:rsidR="00E740F0" w:rsidRPr="008F02C2">
        <w:t>C</w:t>
      </w:r>
      <w:r w:rsidR="00F85965" w:rsidRPr="008F02C2">
        <w:t xml:space="preserve">ost </w:t>
      </w:r>
      <w:r w:rsidRPr="008F02C2">
        <w:t xml:space="preserve">components </w:t>
      </w:r>
      <w:r w:rsidR="00F85965" w:rsidRPr="008F02C2">
        <w:t>for robotic</w:t>
      </w:r>
      <w:r w:rsidRPr="008F02C2">
        <w:t xml:space="preserve"> field </w:t>
      </w:r>
      <w:r w:rsidR="00F85965" w:rsidRPr="008F02C2">
        <w:t>coating</w:t>
      </w:r>
      <w:r w:rsidR="00AE3313">
        <w:t>.</w:t>
      </w:r>
      <w:sdt>
        <w:sdtPr>
          <w:id w:val="-1619521560"/>
          <w:citation/>
        </w:sdtPr>
        <w:sdtContent>
          <w:r w:rsidR="00E740F0">
            <w:fldChar w:fldCharType="begin"/>
          </w:r>
          <w:r w:rsidR="00E740F0" w:rsidRPr="00E740F0">
            <w:instrText xml:space="preserve"> CITATION Con24 \l 3082 </w:instrText>
          </w:r>
          <w:r w:rsidR="00E740F0">
            <w:fldChar w:fldCharType="separate"/>
          </w:r>
          <w:r w:rsidR="006372C5">
            <w:rPr>
              <w:noProof/>
            </w:rPr>
            <w:t xml:space="preserve"> [23]</w:t>
          </w:r>
          <w:r w:rsidR="00E740F0">
            <w:fldChar w:fldCharType="end"/>
          </w:r>
        </w:sdtContent>
      </w:sdt>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D974A3" w:rsidRPr="00363BA3" w14:paraId="2936F5EA" w14:textId="77777777" w:rsidTr="003670B8">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00B25790" w14:textId="77777777" w:rsidR="00D974A3" w:rsidRPr="007B381D" w:rsidRDefault="00D974A3" w:rsidP="003670B8">
            <w:pPr>
              <w:pStyle w:val="Table"/>
              <w:rPr>
                <w:b/>
                <w:bCs w:val="0"/>
                <w:i/>
                <w:iCs/>
              </w:rPr>
            </w:pPr>
            <w:r w:rsidRPr="007B381D">
              <w:rPr>
                <w:b/>
                <w:bCs w:val="0"/>
                <w:i/>
                <w:iCs/>
              </w:rPr>
              <w:t>Cost Component</w:t>
            </w:r>
          </w:p>
        </w:tc>
        <w:tc>
          <w:tcPr>
            <w:tcW w:w="0" w:type="auto"/>
            <w:vAlign w:val="center"/>
          </w:tcPr>
          <w:p w14:paraId="54D5CD6F" w14:textId="77777777" w:rsidR="00D974A3" w:rsidRPr="007B381D" w:rsidRDefault="00D974A3" w:rsidP="003670B8">
            <w:pPr>
              <w:pStyle w:val="Table"/>
              <w:rPr>
                <w:b/>
                <w:bCs w:val="0"/>
                <w:i/>
                <w:iCs/>
              </w:rPr>
            </w:pPr>
            <w:r w:rsidRPr="007B381D">
              <w:rPr>
                <w:b/>
                <w:bCs w:val="0"/>
                <w:i/>
                <w:iCs/>
              </w:rPr>
              <w:t>Cost per Joint</w:t>
            </w:r>
          </w:p>
        </w:tc>
      </w:tr>
      <w:tr w:rsidR="000D7789" w:rsidRPr="00363BA3" w14:paraId="267740B9" w14:textId="77777777" w:rsidTr="003670B8">
        <w:trPr>
          <w:trHeight w:val="176"/>
          <w:jc w:val="center"/>
        </w:trPr>
        <w:tc>
          <w:tcPr>
            <w:tcW w:w="0" w:type="auto"/>
            <w:vAlign w:val="center"/>
          </w:tcPr>
          <w:p w14:paraId="3C84E81A" w14:textId="77777777" w:rsidR="000D7789" w:rsidRPr="00490851" w:rsidRDefault="000D7789" w:rsidP="003670B8">
            <w:pPr>
              <w:pStyle w:val="Table"/>
            </w:pPr>
            <w:r w:rsidRPr="00490851">
              <w:t>Mobilization of Crew &amp; Equipment</w:t>
            </w:r>
          </w:p>
        </w:tc>
        <w:tc>
          <w:tcPr>
            <w:tcW w:w="0" w:type="auto"/>
            <w:vAlign w:val="center"/>
          </w:tcPr>
          <w:p w14:paraId="51C8FBF8" w14:textId="65349D8A" w:rsidR="000D7789" w:rsidRPr="00490851" w:rsidRDefault="000D7789" w:rsidP="003670B8">
            <w:pPr>
              <w:pStyle w:val="Table"/>
              <w:ind w:right="108"/>
            </w:pPr>
            <w:r w:rsidRPr="00200003">
              <w:t>$22.08</w:t>
            </w:r>
          </w:p>
        </w:tc>
      </w:tr>
      <w:tr w:rsidR="000D7789" w:rsidRPr="00363BA3" w14:paraId="44229794" w14:textId="77777777" w:rsidTr="003670B8">
        <w:trPr>
          <w:trHeight w:val="176"/>
          <w:jc w:val="center"/>
        </w:trPr>
        <w:tc>
          <w:tcPr>
            <w:tcW w:w="0" w:type="auto"/>
            <w:vAlign w:val="center"/>
          </w:tcPr>
          <w:p w14:paraId="47FAB4B3" w14:textId="77777777" w:rsidR="000D7789" w:rsidRPr="00490851" w:rsidRDefault="000D7789" w:rsidP="003670B8">
            <w:pPr>
              <w:pStyle w:val="Table"/>
            </w:pPr>
            <w:r w:rsidRPr="00490851">
              <w:t>Demobilization of Crew &amp; Equipment</w:t>
            </w:r>
          </w:p>
        </w:tc>
        <w:tc>
          <w:tcPr>
            <w:tcW w:w="0" w:type="auto"/>
            <w:vAlign w:val="center"/>
          </w:tcPr>
          <w:p w14:paraId="77F31968" w14:textId="65BE82CB" w:rsidR="000D7789" w:rsidRPr="00490851" w:rsidRDefault="000D7789" w:rsidP="003670B8">
            <w:pPr>
              <w:pStyle w:val="Table"/>
              <w:ind w:right="108"/>
            </w:pPr>
            <w:r w:rsidRPr="00200003">
              <w:t>$13.80</w:t>
            </w:r>
          </w:p>
        </w:tc>
      </w:tr>
      <w:tr w:rsidR="000D7789" w:rsidRPr="00363BA3" w14:paraId="27EE4E02" w14:textId="77777777" w:rsidTr="003670B8">
        <w:trPr>
          <w:trHeight w:val="176"/>
          <w:jc w:val="center"/>
        </w:trPr>
        <w:tc>
          <w:tcPr>
            <w:tcW w:w="0" w:type="auto"/>
            <w:vAlign w:val="center"/>
          </w:tcPr>
          <w:p w14:paraId="7E1DD8B6" w14:textId="77777777" w:rsidR="000D7789" w:rsidRPr="00490851" w:rsidRDefault="000D7789" w:rsidP="003670B8">
            <w:pPr>
              <w:pStyle w:val="Table"/>
            </w:pPr>
            <w:r w:rsidRPr="00490851">
              <w:t>Personnel &amp; Robotic Equipment</w:t>
            </w:r>
          </w:p>
        </w:tc>
        <w:tc>
          <w:tcPr>
            <w:tcW w:w="0" w:type="auto"/>
            <w:vAlign w:val="center"/>
          </w:tcPr>
          <w:p w14:paraId="5A0FB70D" w14:textId="708442AC" w:rsidR="000D7789" w:rsidRPr="00490851" w:rsidRDefault="000D7789" w:rsidP="003670B8">
            <w:pPr>
              <w:pStyle w:val="Table"/>
              <w:ind w:right="108"/>
            </w:pPr>
            <w:r w:rsidRPr="00200003">
              <w:t>$505.08</w:t>
            </w:r>
          </w:p>
        </w:tc>
      </w:tr>
      <w:tr w:rsidR="000D7789" w:rsidRPr="00363BA3" w14:paraId="1D1012EE" w14:textId="77777777" w:rsidTr="003670B8">
        <w:trPr>
          <w:trHeight w:val="176"/>
          <w:jc w:val="center"/>
        </w:trPr>
        <w:tc>
          <w:tcPr>
            <w:tcW w:w="0" w:type="auto"/>
            <w:vAlign w:val="center"/>
          </w:tcPr>
          <w:p w14:paraId="7C3365DC" w14:textId="77777777" w:rsidR="000D7789" w:rsidRPr="00490851" w:rsidRDefault="000D7789" w:rsidP="003670B8">
            <w:pPr>
              <w:pStyle w:val="Table"/>
            </w:pPr>
            <w:r w:rsidRPr="00490851">
              <w:t>Pre-blasting Personnel &amp; Equipment</w:t>
            </w:r>
          </w:p>
        </w:tc>
        <w:tc>
          <w:tcPr>
            <w:tcW w:w="0" w:type="auto"/>
            <w:vAlign w:val="center"/>
          </w:tcPr>
          <w:p w14:paraId="5AD79F88" w14:textId="7466AF5B" w:rsidR="000D7789" w:rsidRPr="00490851" w:rsidRDefault="000D7789" w:rsidP="003670B8">
            <w:pPr>
              <w:pStyle w:val="Table"/>
              <w:ind w:right="108"/>
            </w:pPr>
            <w:r w:rsidRPr="00200003">
              <w:t>$149.04</w:t>
            </w:r>
          </w:p>
        </w:tc>
      </w:tr>
      <w:tr w:rsidR="000D7789" w:rsidRPr="00363BA3" w14:paraId="7651E2CB" w14:textId="77777777" w:rsidTr="003670B8">
        <w:trPr>
          <w:trHeight w:val="176"/>
          <w:jc w:val="center"/>
        </w:trPr>
        <w:tc>
          <w:tcPr>
            <w:tcW w:w="0" w:type="auto"/>
            <w:tcBorders>
              <w:bottom w:val="nil"/>
            </w:tcBorders>
            <w:vAlign w:val="center"/>
          </w:tcPr>
          <w:p w14:paraId="0CB2E4DE" w14:textId="77777777" w:rsidR="000D7789" w:rsidRPr="00490851" w:rsidRDefault="000D7789" w:rsidP="003670B8">
            <w:pPr>
              <w:pStyle w:val="Table"/>
            </w:pPr>
            <w:r w:rsidRPr="00490851">
              <w:t>Internal Coating Application</w:t>
            </w:r>
          </w:p>
        </w:tc>
        <w:tc>
          <w:tcPr>
            <w:tcW w:w="0" w:type="auto"/>
            <w:tcBorders>
              <w:bottom w:val="nil"/>
            </w:tcBorders>
            <w:vAlign w:val="center"/>
          </w:tcPr>
          <w:p w14:paraId="4602D929" w14:textId="28648C94" w:rsidR="000D7789" w:rsidRPr="00490851" w:rsidRDefault="000D7789" w:rsidP="003670B8">
            <w:pPr>
              <w:pStyle w:val="Table"/>
              <w:ind w:right="108"/>
            </w:pPr>
            <w:r w:rsidRPr="00200003">
              <w:t>$181.24</w:t>
            </w:r>
          </w:p>
        </w:tc>
      </w:tr>
      <w:tr w:rsidR="000D7789" w:rsidRPr="00363BA3" w14:paraId="7E1316E5" w14:textId="77777777" w:rsidTr="003670B8">
        <w:trPr>
          <w:trHeight w:val="176"/>
          <w:jc w:val="center"/>
        </w:trPr>
        <w:tc>
          <w:tcPr>
            <w:tcW w:w="0" w:type="auto"/>
            <w:tcBorders>
              <w:top w:val="nil"/>
              <w:bottom w:val="single" w:sz="4" w:space="0" w:color="auto"/>
            </w:tcBorders>
            <w:vAlign w:val="center"/>
          </w:tcPr>
          <w:p w14:paraId="3E766AFA" w14:textId="77777777" w:rsidR="000D7789" w:rsidRPr="00490851" w:rsidRDefault="000D7789" w:rsidP="003670B8">
            <w:pPr>
              <w:pStyle w:val="Table"/>
            </w:pPr>
            <w:r w:rsidRPr="00490851">
              <w:t>Pipe-End Pre-blasting</w:t>
            </w:r>
          </w:p>
        </w:tc>
        <w:tc>
          <w:tcPr>
            <w:tcW w:w="0" w:type="auto"/>
            <w:tcBorders>
              <w:top w:val="nil"/>
              <w:bottom w:val="single" w:sz="4" w:space="0" w:color="auto"/>
            </w:tcBorders>
            <w:vAlign w:val="center"/>
          </w:tcPr>
          <w:p w14:paraId="5FF2BB94" w14:textId="102723A1" w:rsidR="000D7789" w:rsidRPr="00490851" w:rsidRDefault="000D7789" w:rsidP="003670B8">
            <w:pPr>
              <w:pStyle w:val="Table"/>
              <w:ind w:right="108"/>
            </w:pPr>
            <w:r w:rsidRPr="00200003">
              <w:t>$48.76</w:t>
            </w:r>
          </w:p>
        </w:tc>
      </w:tr>
      <w:tr w:rsidR="00D974A3" w:rsidRPr="00363BA3" w14:paraId="30740BE4" w14:textId="77777777" w:rsidTr="003670B8">
        <w:trPr>
          <w:trHeight w:val="255"/>
          <w:jc w:val="center"/>
        </w:trPr>
        <w:tc>
          <w:tcPr>
            <w:tcW w:w="0" w:type="auto"/>
            <w:tcBorders>
              <w:top w:val="single" w:sz="4" w:space="0" w:color="auto"/>
            </w:tcBorders>
            <w:vAlign w:val="center"/>
          </w:tcPr>
          <w:p w14:paraId="3D62523E" w14:textId="77777777" w:rsidR="00D974A3" w:rsidRPr="00490851" w:rsidRDefault="00D974A3" w:rsidP="003670B8">
            <w:pPr>
              <w:pStyle w:val="Table"/>
              <w:rPr>
                <w:bCs/>
              </w:rPr>
            </w:pPr>
            <w:r w:rsidRPr="00490851">
              <w:t>Total Cost per Joint</w:t>
            </w:r>
          </w:p>
        </w:tc>
        <w:tc>
          <w:tcPr>
            <w:tcW w:w="0" w:type="auto"/>
            <w:tcBorders>
              <w:top w:val="single" w:sz="4" w:space="0" w:color="auto"/>
            </w:tcBorders>
            <w:vAlign w:val="center"/>
          </w:tcPr>
          <w:p w14:paraId="7FF9E285" w14:textId="2E1207B0" w:rsidR="00D974A3" w:rsidRPr="00490851" w:rsidRDefault="00981336" w:rsidP="003670B8">
            <w:pPr>
              <w:pStyle w:val="Table"/>
              <w:ind w:right="108"/>
            </w:pPr>
            <w:r>
              <w:fldChar w:fldCharType="begin"/>
            </w:r>
            <w:r>
              <w:instrText xml:space="preserve"> LINK </w:instrText>
            </w:r>
            <w:r w:rsidR="00F44914">
              <w:instrText xml:space="preserve">Excel.Sheet.12 /Users/igna/Dropbox/Victaulic/FBE_vs_Bare/GitHub/Bare-vs-Coated-Water-Pipelines.xlsx FJC!field_coating_usd_per_joint </w:instrText>
            </w:r>
            <w:r w:rsidR="00475E17">
              <w:instrText>\t</w:instrText>
            </w:r>
            <w:r>
              <w:instrText xml:space="preserve"> </w:instrText>
            </w:r>
            <w:r w:rsidR="00315985">
              <w:instrText xml:space="preserve"> \* MERGEFORMAT </w:instrText>
            </w:r>
            <w:r>
              <w:fldChar w:fldCharType="separate"/>
            </w:r>
            <w:r w:rsidR="00F44914">
              <w:t>$920.00</w:t>
            </w:r>
            <w:r>
              <w:fldChar w:fldCharType="end"/>
            </w:r>
          </w:p>
        </w:tc>
      </w:tr>
    </w:tbl>
    <w:p w14:paraId="421B227D" w14:textId="4A6698A1" w:rsidR="00A92F22" w:rsidRDefault="00541906" w:rsidP="00367786">
      <w:pPr>
        <w:pStyle w:val="BodyText"/>
        <w:spacing w:before="120" w:line="240" w:lineRule="auto"/>
        <w:ind w:firstLine="289"/>
      </w:pPr>
      <w:r w:rsidRPr="00541906">
        <w:t xml:space="preserve">For the </w:t>
      </w:r>
      <w:r>
        <w:fldChar w:fldCharType="begin"/>
      </w:r>
      <w:r>
        <w:instrText xml:space="preserve"> LINK </w:instrText>
      </w:r>
      <w:r w:rsidR="00C07CEA">
        <w:instrText xml:space="preserve">Excel.Sheet.12 /Users/igna/Dropbox/Victaulic/FBE_vs_Bare/GitHub/Bare-vs-Coated-Water-Pipelines.xlsx FJC!joint_number </w:instrText>
      </w:r>
      <w:r>
        <w:instrText xml:space="preserve">\a \t </w:instrText>
      </w:r>
      <w:r w:rsidR="00C07CEA">
        <w:fldChar w:fldCharType="separate"/>
      </w:r>
      <w:r w:rsidR="00C07CEA">
        <w:t xml:space="preserve"> 5,834 </w:t>
      </w:r>
      <w:r>
        <w:fldChar w:fldCharType="end"/>
      </w:r>
      <w:r w:rsidRPr="00541906">
        <w:t xml:space="preserve">-joint pipeline, this aggregates to </w:t>
      </w:r>
      <w:r w:rsidR="004F690B">
        <w:fldChar w:fldCharType="begin"/>
      </w:r>
      <w:r w:rsidR="004F690B">
        <w:instrText xml:space="preserve"> LINK Excel.Sheet.12 /Users/igna/Dropbox/Victaulic/FBE_vs_Bare/GitHub/Bare-vs-Coated-Water-Pipelines.xlsx FJC!field_coating_total \t </w:instrText>
      </w:r>
      <w:r w:rsidR="004F690B">
        <w:fldChar w:fldCharType="separate"/>
      </w:r>
      <w:r w:rsidR="004F690B">
        <w:t>$5,367,280</w:t>
      </w:r>
      <w:r w:rsidR="004F690B">
        <w:fldChar w:fldCharType="end"/>
      </w:r>
      <w:r w:rsidRPr="00541906">
        <w:t xml:space="preserve"> eightfold higher than factory coating expenditures. </w:t>
      </w:r>
    </w:p>
    <w:p w14:paraId="786C3DA8" w14:textId="783E3172" w:rsidR="007C5767" w:rsidRPr="003C611B" w:rsidRDefault="007C5767" w:rsidP="003C611B">
      <w:pPr>
        <w:pStyle w:val="TableTitle"/>
      </w:pPr>
      <w:r w:rsidRPr="003C611B">
        <w:t xml:space="preserve">Table </w:t>
      </w:r>
      <w:r w:rsidR="00A23F03">
        <w:fldChar w:fldCharType="begin"/>
      </w:r>
      <w:r w:rsidR="00A23F03">
        <w:instrText xml:space="preserve"> SEQ Table \* ARABIC </w:instrText>
      </w:r>
      <w:r w:rsidR="00A23F03">
        <w:fldChar w:fldCharType="separate"/>
      </w:r>
      <w:r w:rsidR="00A23F03">
        <w:rPr>
          <w:noProof/>
        </w:rPr>
        <w:t>4</w:t>
      </w:r>
      <w:r w:rsidR="00A23F03">
        <w:fldChar w:fldCharType="end"/>
      </w:r>
      <w:r w:rsidRPr="003C611B">
        <w:t>. CAPEX composition</w:t>
      </w:r>
    </w:p>
    <w:tbl>
      <w:tblPr>
        <w:tblStyle w:val="PlainTable2"/>
        <w:tblW w:w="0" w:type="auto"/>
        <w:jc w:val="center"/>
        <w:tblLook w:val="0660" w:firstRow="1" w:lastRow="1" w:firstColumn="0" w:lastColumn="0" w:noHBand="1" w:noVBand="1"/>
      </w:tblPr>
      <w:tblGrid>
        <w:gridCol w:w="1390"/>
        <w:gridCol w:w="1016"/>
      </w:tblGrid>
      <w:tr w:rsidR="00A92F22" w:rsidRPr="00490851" w14:paraId="0C838770" w14:textId="77777777" w:rsidTr="00C153C2">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31539D3C" w14:textId="77777777" w:rsidR="00A92F22" w:rsidRPr="000630C7" w:rsidRDefault="00A92F22" w:rsidP="00F83C20">
            <w:pPr>
              <w:pStyle w:val="Table"/>
            </w:pPr>
            <w:r w:rsidRPr="000630C7">
              <w:t>CAPEX Item</w:t>
            </w:r>
          </w:p>
        </w:tc>
        <w:tc>
          <w:tcPr>
            <w:tcW w:w="0" w:type="auto"/>
            <w:vAlign w:val="center"/>
          </w:tcPr>
          <w:p w14:paraId="6FC3C582" w14:textId="77777777" w:rsidR="00A92F22" w:rsidRPr="000630C7" w:rsidRDefault="00A92F22" w:rsidP="00F83C20">
            <w:pPr>
              <w:pStyle w:val="Table"/>
            </w:pPr>
            <w:r w:rsidRPr="000630C7">
              <w:t>Cost</w:t>
            </w:r>
          </w:p>
        </w:tc>
      </w:tr>
      <w:tr w:rsidR="00A92F22" w:rsidRPr="00490851" w14:paraId="49CFB040" w14:textId="77777777" w:rsidTr="00C153C2">
        <w:trPr>
          <w:trHeight w:val="283"/>
          <w:jc w:val="center"/>
        </w:trPr>
        <w:tc>
          <w:tcPr>
            <w:tcW w:w="0" w:type="auto"/>
            <w:vAlign w:val="center"/>
          </w:tcPr>
          <w:p w14:paraId="2CEF8D62" w14:textId="77777777" w:rsidR="00A92F22" w:rsidRPr="00490851" w:rsidRDefault="00A92F22" w:rsidP="00F83C20">
            <w:pPr>
              <w:pStyle w:val="Table"/>
            </w:pPr>
            <w:r w:rsidRPr="00490851">
              <w:t>Total steel cost</w:t>
            </w:r>
          </w:p>
        </w:tc>
        <w:tc>
          <w:tcPr>
            <w:tcW w:w="0" w:type="auto"/>
            <w:vAlign w:val="center"/>
          </w:tcPr>
          <w:p w14:paraId="7D0FBD31" w14:textId="2BACC669"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FJC!Total_Steel_cost \t </w:instrText>
            </w:r>
            <w:r w:rsidRPr="00490851">
              <w:instrText xml:space="preserve"> \* MERGEFORMAT </w:instrText>
            </w:r>
            <w:r w:rsidRPr="00490851">
              <w:fldChar w:fldCharType="separate"/>
            </w:r>
            <w:r>
              <w:t>$16,391,992</w:t>
            </w:r>
            <w:r w:rsidRPr="00490851">
              <w:fldChar w:fldCharType="end"/>
            </w:r>
          </w:p>
        </w:tc>
      </w:tr>
      <w:tr w:rsidR="00A92F22" w:rsidRPr="00490851" w14:paraId="19614A79" w14:textId="77777777" w:rsidTr="00C153C2">
        <w:trPr>
          <w:trHeight w:val="283"/>
          <w:jc w:val="center"/>
        </w:trPr>
        <w:tc>
          <w:tcPr>
            <w:tcW w:w="0" w:type="auto"/>
            <w:vAlign w:val="center"/>
          </w:tcPr>
          <w:p w14:paraId="3FA9619D" w14:textId="77777777" w:rsidR="00A92F22" w:rsidRPr="00490851" w:rsidRDefault="00A92F22" w:rsidP="00F83C20">
            <w:pPr>
              <w:pStyle w:val="Table"/>
            </w:pPr>
            <w:r w:rsidRPr="00490851">
              <w:t>Field joint coating</w:t>
            </w:r>
          </w:p>
        </w:tc>
        <w:tc>
          <w:tcPr>
            <w:tcW w:w="0" w:type="auto"/>
            <w:vAlign w:val="center"/>
          </w:tcPr>
          <w:p w14:paraId="6012A01F" w14:textId="668C5DA8"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FJC!field_Joint_Coating \t </w:instrText>
            </w:r>
            <w:r w:rsidRPr="00490851">
              <w:instrText xml:space="preserve"> \* MERGEFORMAT </w:instrText>
            </w:r>
            <w:r w:rsidRPr="00490851">
              <w:fldChar w:fldCharType="separate"/>
            </w:r>
            <w:r>
              <w:t>$5,367,280</w:t>
            </w:r>
            <w:r w:rsidRPr="00490851">
              <w:fldChar w:fldCharType="end"/>
            </w:r>
          </w:p>
        </w:tc>
      </w:tr>
      <w:tr w:rsidR="00A92F22" w:rsidRPr="00490851" w14:paraId="1FB8F7C2" w14:textId="77777777" w:rsidTr="00C153C2">
        <w:trPr>
          <w:trHeight w:val="283"/>
          <w:jc w:val="center"/>
        </w:trPr>
        <w:tc>
          <w:tcPr>
            <w:tcW w:w="0" w:type="auto"/>
            <w:vAlign w:val="center"/>
          </w:tcPr>
          <w:p w14:paraId="4472B70F" w14:textId="77777777" w:rsidR="00A92F22" w:rsidRPr="00490851" w:rsidRDefault="00A92F22" w:rsidP="00F83C20">
            <w:pPr>
              <w:pStyle w:val="Table"/>
            </w:pPr>
            <w:r w:rsidRPr="00490851">
              <w:t>Shop FBE coating</w:t>
            </w:r>
          </w:p>
        </w:tc>
        <w:tc>
          <w:tcPr>
            <w:tcW w:w="0" w:type="auto"/>
            <w:vAlign w:val="center"/>
          </w:tcPr>
          <w:p w14:paraId="7FE58FA4" w14:textId="5D0FF6EB"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FJC!Shop_fbe_coating \t </w:instrText>
            </w:r>
            <w:r w:rsidRPr="00490851">
              <w:instrText xml:space="preserve"> \* MERGEFORMAT </w:instrText>
            </w:r>
            <w:r w:rsidRPr="00490851">
              <w:fldChar w:fldCharType="separate"/>
            </w:r>
            <w:r>
              <w:t>$761,048</w:t>
            </w:r>
            <w:r w:rsidRPr="00490851">
              <w:fldChar w:fldCharType="end"/>
            </w:r>
          </w:p>
        </w:tc>
      </w:tr>
      <w:tr w:rsidR="00A92F22" w:rsidRPr="00490851" w14:paraId="652619E5" w14:textId="77777777" w:rsidTr="00C153C2">
        <w:trPr>
          <w:trHeight w:val="283"/>
          <w:jc w:val="center"/>
        </w:trPr>
        <w:tc>
          <w:tcPr>
            <w:tcW w:w="0" w:type="auto"/>
            <w:vAlign w:val="center"/>
          </w:tcPr>
          <w:p w14:paraId="1605847A" w14:textId="77777777" w:rsidR="00A92F22" w:rsidRPr="00490851" w:rsidRDefault="00A92F22" w:rsidP="00F83C20">
            <w:pPr>
              <w:pStyle w:val="Table"/>
            </w:pPr>
            <w:r w:rsidRPr="00490851">
              <w:t>Dosing Plant</w:t>
            </w:r>
          </w:p>
        </w:tc>
        <w:tc>
          <w:tcPr>
            <w:tcW w:w="0" w:type="auto"/>
            <w:vAlign w:val="center"/>
          </w:tcPr>
          <w:p w14:paraId="6CB7FC3B" w14:textId="459C0ECA" w:rsidR="00A92F22" w:rsidRPr="00490851" w:rsidRDefault="00A92F22" w:rsidP="00F83C20">
            <w:pPr>
              <w:pStyle w:val="Table"/>
            </w:pPr>
            <w:r>
              <w:fldChar w:fldCharType="begin"/>
            </w:r>
            <w:r>
              <w:instrText xml:space="preserve"> LINK Excel.Sheet.12 /Users/igna/Dropbox/Victaulic/FBE_vs_Bare/GitHub/Bare-vs-Coated-Water-Pipelines.xlsx Dosging!Dosage_plant_investment \t  \* MERGEFORMAT </w:instrText>
            </w:r>
            <w:r>
              <w:fldChar w:fldCharType="separate"/>
            </w:r>
            <w:r>
              <w:t>$272,160</w:t>
            </w:r>
            <w:r>
              <w:fldChar w:fldCharType="end"/>
            </w:r>
          </w:p>
        </w:tc>
      </w:tr>
      <w:tr w:rsidR="00A92F22" w:rsidRPr="00490851" w14:paraId="310FE3D0" w14:textId="77777777" w:rsidTr="00C153C2">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vAlign w:val="center"/>
          </w:tcPr>
          <w:p w14:paraId="01BC4C3F" w14:textId="77777777" w:rsidR="00A92F22" w:rsidRPr="00490851" w:rsidRDefault="00A92F22" w:rsidP="00F83C20">
            <w:pPr>
              <w:pStyle w:val="Table"/>
            </w:pPr>
            <w:r w:rsidRPr="00490851">
              <w:t>Total CAPEX</w:t>
            </w:r>
          </w:p>
        </w:tc>
        <w:tc>
          <w:tcPr>
            <w:tcW w:w="0" w:type="auto"/>
            <w:vAlign w:val="center"/>
          </w:tcPr>
          <w:p w14:paraId="2FC5CF80" w14:textId="469C54FF" w:rsidR="00A92F22" w:rsidRPr="00490851" w:rsidRDefault="00A92F22" w:rsidP="00F83C20">
            <w:pPr>
              <w:pStyle w:val="Table"/>
            </w:pPr>
            <w:r w:rsidRPr="00490851">
              <w:fldChar w:fldCharType="begin"/>
            </w:r>
            <w:r w:rsidRPr="00490851">
              <w:instrText xml:space="preserve"> LINK </w:instrText>
            </w:r>
            <w:r>
              <w:instrText xml:space="preserve">Excel.Sheet.12 /Users/igna/Dropbox/Victaulic/FBE_vs_Bare/GitHub/Bare-vs-Coated-Water-Pipelines.xlsx FJC!Total_Field_Shop_Steel \t </w:instrText>
            </w:r>
            <w:r w:rsidRPr="00490851">
              <w:instrText xml:space="preserve"> \* MERGEFORMAT </w:instrText>
            </w:r>
            <w:r w:rsidRPr="00490851">
              <w:fldChar w:fldCharType="separate"/>
            </w:r>
            <w:r>
              <w:t>$22,520,319</w:t>
            </w:r>
            <w:r w:rsidRPr="00490851">
              <w:fldChar w:fldCharType="end"/>
            </w:r>
          </w:p>
        </w:tc>
      </w:tr>
    </w:tbl>
    <w:p w14:paraId="252F35A7" w14:textId="2B6DFB6B" w:rsidR="00FC172D" w:rsidRDefault="00FC172D" w:rsidP="00145914">
      <w:pPr>
        <w:pStyle w:val="BodyText"/>
        <w:spacing w:before="120" w:line="240" w:lineRule="auto"/>
        <w:ind w:firstLine="0"/>
      </w:pPr>
      <w:r>
        <w:rPr>
          <w:noProof/>
        </w:rPr>
        <mc:AlternateContent>
          <mc:Choice Requires="wps">
            <w:drawing>
              <wp:inline distT="0" distB="0" distL="0" distR="0" wp14:anchorId="3552F3E4" wp14:editId="57D12597">
                <wp:extent cx="3045655" cy="2768252"/>
                <wp:effectExtent l="0" t="0" r="2540" b="635"/>
                <wp:docPr id="1577229180" name="Text Box 7"/>
                <wp:cNvGraphicFramePr/>
                <a:graphic xmlns:a="http://schemas.openxmlformats.org/drawingml/2006/main">
                  <a:graphicData uri="http://schemas.microsoft.com/office/word/2010/wordprocessingShape">
                    <wps:wsp>
                      <wps:cNvSpPr txBox="1"/>
                      <wps:spPr>
                        <a:xfrm>
                          <a:off x="0" y="0"/>
                          <a:ext cx="3045655" cy="2768252"/>
                        </a:xfrm>
                        <a:prstGeom prst="rect">
                          <a:avLst/>
                        </a:prstGeom>
                        <a:solidFill>
                          <a:schemeClr val="lt1"/>
                        </a:solidFill>
                        <a:ln w="6350">
                          <a:noFill/>
                        </a:ln>
                      </wps:spPr>
                      <wps:txbx>
                        <w:txbxContent>
                          <w:p w14:paraId="36CC65F1" w14:textId="419A5C75" w:rsidR="00FC172D" w:rsidRDefault="00FC172D" w:rsidP="00145914">
                            <w:pPr>
                              <w:pStyle w:val="Caption"/>
                              <w:keepNext/>
                              <w:spacing w:before="240"/>
                              <w:jc w:val="center"/>
                            </w:pPr>
                            <w:r>
                              <w:t xml:space="preserve">Chart </w:t>
                            </w:r>
                            <w:r>
                              <w:fldChar w:fldCharType="begin"/>
                            </w:r>
                            <w:r>
                              <w:instrText xml:space="preserve"> SEQ Chart \* ARABIC </w:instrText>
                            </w:r>
                            <w:r>
                              <w:fldChar w:fldCharType="separate"/>
                            </w:r>
                            <w:r w:rsidR="00756C5C">
                              <w:rPr>
                                <w:noProof/>
                              </w:rPr>
                              <w:t>3</w:t>
                            </w:r>
                            <w:r>
                              <w:fldChar w:fldCharType="end"/>
                            </w:r>
                            <w:r>
                              <w:t>. Proportion of CAPEX items</w:t>
                            </w:r>
                          </w:p>
                          <w:p w14:paraId="5A6FA4A4" w14:textId="4D43691E" w:rsidR="00FC172D" w:rsidRDefault="00145914" w:rsidP="00145914">
                            <w:pPr>
                              <w:jc w:val="center"/>
                            </w:pPr>
                            <w:r>
                              <w:rPr>
                                <w:noProof/>
                              </w:rPr>
                              <w:drawing>
                                <wp:inline distT="0" distB="0" distL="0" distR="0" wp14:anchorId="271A69C4" wp14:editId="4980E369">
                                  <wp:extent cx="2367070" cy="2451876"/>
                                  <wp:effectExtent l="0" t="0" r="0" b="0"/>
                                  <wp:docPr id="1801079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1682" name=""/>
                                          <pic:cNvPicPr/>
                                        </pic:nvPicPr>
                                        <pic:blipFill rotWithShape="1">
                                          <a:blip r:embed="rId21">
                                            <a:extLst>
                                              <a:ext uri="{96DAC541-7B7A-43D3-8B79-37D633B846F1}">
                                                <asvg:svgBlip xmlns:asvg="http://schemas.microsoft.com/office/drawing/2016/SVG/main" r:embed="rId22"/>
                                              </a:ext>
                                            </a:extLst>
                                          </a:blip>
                                          <a:srcRect l="20015" b="20644"/>
                                          <a:stretch/>
                                        </pic:blipFill>
                                        <pic:spPr bwMode="auto">
                                          <a:xfrm>
                                            <a:off x="0" y="0"/>
                                            <a:ext cx="2399995" cy="248598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3552F3E4" id="Text Box 7" o:spid="_x0000_s1029" type="#_x0000_t202" style="width:239.8pt;height:2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" fillcolor="white [3201]" stroked="f" strokeweight=".5pt">
                <v:textbox inset="0,0,0,1mm">
                  <w:txbxContent>
                    <w:p w14:paraId="36CC65F1" w14:textId="419A5C75" w:rsidR="00FC172D" w:rsidRDefault="00FC172D" w:rsidP="00145914">
                      <w:pPr>
                        <w:pStyle w:val="Caption"/>
                        <w:keepNext/>
                        <w:spacing w:before="240"/>
                        <w:jc w:val="center"/>
                      </w:pPr>
                      <w:r>
                        <w:t xml:space="preserve">Chart </w:t>
                      </w:r>
                      <w:r>
                        <w:fldChar w:fldCharType="begin"/>
                      </w:r>
                      <w:r>
                        <w:instrText xml:space="preserve"> SEQ Chart \* ARABIC </w:instrText>
                      </w:r>
                      <w:r>
                        <w:fldChar w:fldCharType="separate"/>
                      </w:r>
                      <w:r w:rsidR="00756C5C">
                        <w:rPr>
                          <w:noProof/>
                        </w:rPr>
                        <w:t>3</w:t>
                      </w:r>
                      <w:r>
                        <w:fldChar w:fldCharType="end"/>
                      </w:r>
                      <w:r>
                        <w:t>. Proportion of CAPEX items</w:t>
                      </w:r>
                    </w:p>
                    <w:p w14:paraId="5A6FA4A4" w14:textId="4D43691E" w:rsidR="00FC172D" w:rsidRDefault="00145914" w:rsidP="00145914">
                      <w:pPr>
                        <w:jc w:val="center"/>
                      </w:pPr>
                      <w:r>
                        <w:rPr>
                          <w:noProof/>
                        </w:rPr>
                        <w:drawing>
                          <wp:inline distT="0" distB="0" distL="0" distR="0" wp14:anchorId="271A69C4" wp14:editId="4980E369">
                            <wp:extent cx="2367070" cy="2451876"/>
                            <wp:effectExtent l="0" t="0" r="0" b="0"/>
                            <wp:docPr id="1801079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1682" name=""/>
                                    <pic:cNvPicPr/>
                                  </pic:nvPicPr>
                                  <pic:blipFill rotWithShape="1">
                                    <a:blip r:embed="rId21">
                                      <a:extLst>
                                        <a:ext uri="{96DAC541-7B7A-43D3-8B79-37D633B846F1}">
                                          <asvg:svgBlip xmlns:asvg="http://schemas.microsoft.com/office/drawing/2016/SVG/main" r:embed="rId22"/>
                                        </a:ext>
                                      </a:extLst>
                                    </a:blip>
                                    <a:srcRect l="20015" b="20644"/>
                                    <a:stretch/>
                                  </pic:blipFill>
                                  <pic:spPr bwMode="auto">
                                    <a:xfrm>
                                      <a:off x="0" y="0"/>
                                      <a:ext cx="2399995" cy="248598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9877C24" w14:textId="7AEA2DC7" w:rsidR="00E651EC" w:rsidRDefault="00C50AB5" w:rsidP="006105FF">
      <w:pPr>
        <w:pStyle w:val="BodyText"/>
        <w:spacing w:line="240" w:lineRule="auto"/>
        <w:ind w:firstLine="289"/>
      </w:pPr>
      <w:r w:rsidRPr="00C50AB5">
        <w:t>The current landscape highlights stark disparities in cost-effectiveness and reliability between field and shop-applied methods. These challenges drive innovation in alternative solutions such as:</w:t>
      </w:r>
    </w:p>
    <w:p w14:paraId="6ED0B1B9" w14:textId="6057297E"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r>
        <w:t>.</w:t>
      </w:r>
      <w:sdt>
        <w:sdtPr>
          <w:id w:val="1482888125"/>
          <w:citation/>
        </w:sdtPr>
        <w:sdtContent>
          <w:r>
            <w:fldChar w:fldCharType="begin"/>
          </w:r>
          <w:r w:rsidRPr="00EA7822">
            <w:instrText xml:space="preserve"> CITATION Lin23 \l 3082 </w:instrText>
          </w:r>
          <w:r>
            <w:fldChar w:fldCharType="separate"/>
          </w:r>
          <w:r w:rsidR="006372C5">
            <w:rPr>
              <w:noProof/>
            </w:rPr>
            <w:t xml:space="preserve"> </w:t>
          </w:r>
          <w:r w:rsidR="006372C5" w:rsidRPr="006372C5">
            <w:rPr>
              <w:noProof/>
            </w:rPr>
            <w:t>[27]</w:t>
          </w:r>
          <w:r>
            <w:fldChar w:fldCharType="end"/>
          </w:r>
        </w:sdtContent>
      </w:sdt>
      <w:r w:rsidRPr="00574D40">
        <w:t>.</w:t>
      </w:r>
    </w:p>
    <w:p w14:paraId="1971C44D" w14:textId="3D11D1FB" w:rsidR="000C4708" w:rsidRDefault="00D974A3" w:rsidP="00A22062">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sdt>
        <w:sdtPr>
          <w:id w:val="-88085342"/>
          <w:citation/>
        </w:sdtPr>
        <w:sdtContent>
          <w:r>
            <w:fldChar w:fldCharType="begin"/>
          </w:r>
          <w:r w:rsidRPr="00EA7822">
            <w:instrText xml:space="preserve"> CITATION ASI23 \l 3082 </w:instrText>
          </w:r>
          <w:r>
            <w:fldChar w:fldCharType="separate"/>
          </w:r>
          <w:r w:rsidR="006372C5">
            <w:rPr>
              <w:noProof/>
            </w:rPr>
            <w:t xml:space="preserve"> </w:t>
          </w:r>
          <w:r w:rsidR="006372C5" w:rsidRPr="006372C5">
            <w:rPr>
              <w:noProof/>
            </w:rPr>
            <w:t>[28]</w:t>
          </w:r>
          <w:r>
            <w:fldChar w:fldCharType="end"/>
          </w:r>
        </w:sdtContent>
      </w:sdt>
      <w:r w:rsidRPr="00EA7822">
        <w:t xml:space="preserve">. </w:t>
      </w:r>
    </w:p>
    <w:p w14:paraId="71B4E936" w14:textId="77777777" w:rsidR="000C4708" w:rsidRDefault="00D974A3" w:rsidP="00E56E00">
      <w:pPr>
        <w:pStyle w:val="BodyText"/>
        <w:numPr>
          <w:ilvl w:val="0"/>
          <w:numId w:val="6"/>
        </w:numPr>
        <w:tabs>
          <w:tab w:val="left" w:pos="284"/>
        </w:tabs>
        <w:ind w:left="0" w:firstLine="0"/>
      </w:pPr>
      <w:r w:rsidRPr="00A668EB">
        <w:rPr>
          <w:b/>
          <w:bCs/>
        </w:rPr>
        <w:t>Style X07</w:t>
      </w:r>
      <w:r w:rsidRPr="00D974A3">
        <w:t>. A very high-pressure Victaulic coupling listed under ASME B31.4. It has been installed in two projects in Chile: 24" MLP INCO and 32" SQM TEA</w:t>
      </w:r>
      <w:sdt>
        <w:sdtPr>
          <w:id w:val="1645379"/>
          <w:citation/>
        </w:sdtPr>
        <w:sdtContent>
          <w:r w:rsidR="002D6894">
            <w:fldChar w:fldCharType="begin"/>
          </w:r>
          <w:r w:rsidR="002D6894">
            <w:instrText xml:space="preserve">CITATION IMe24 \l 3082 </w:instrText>
          </w:r>
          <w:r w:rsidR="002D6894">
            <w:fldChar w:fldCharType="separate"/>
          </w:r>
          <w:r w:rsidR="006372C5">
            <w:rPr>
              <w:noProof/>
            </w:rPr>
            <w:t xml:space="preserve"> </w:t>
          </w:r>
          <w:r w:rsidR="006372C5" w:rsidRPr="006372C5">
            <w:rPr>
              <w:noProof/>
            </w:rPr>
            <w:t>[29]</w:t>
          </w:r>
          <w:r w:rsidR="002D6894">
            <w:fldChar w:fldCharType="end"/>
          </w:r>
        </w:sdtContent>
      </w:sdt>
      <w:r w:rsidRPr="00D974A3">
        <w:t xml:space="preserve">. This alternative eliminate welds, takes </w:t>
      </w:r>
      <w:r w:rsidR="00F44914">
        <w:t>12</w:t>
      </w:r>
      <w:r w:rsidRPr="00D974A3">
        <w:t xml:space="preserve"> minutes </w:t>
      </w:r>
      <w:r w:rsidR="00F44914">
        <w:t xml:space="preserve">in total (alignment and positioning of pipe inclusive) </w:t>
      </w:r>
      <w:r w:rsidRPr="00D974A3">
        <w:t>per joint, and does not require skilled labor.</w:t>
      </w:r>
    </w:p>
    <w:p w14:paraId="23E70C7D" w14:textId="52FE0329" w:rsidR="00A22062" w:rsidRDefault="00A22062" w:rsidP="00A22062">
      <w:pPr>
        <w:pStyle w:val="BodyText"/>
        <w:tabs>
          <w:tab w:val="left" w:pos="284"/>
        </w:tabs>
        <w:ind w:firstLine="0"/>
      </w:pPr>
      <w:r>
        <w:rPr>
          <w:noProof/>
        </w:rPr>
        <mc:AlternateContent>
          <mc:Choice Requires="wps">
            <w:drawing>
              <wp:inline distT="0" distB="0" distL="0" distR="0" wp14:anchorId="75CC1668" wp14:editId="4F3D2EFF">
                <wp:extent cx="3467686" cy="2525151"/>
                <wp:effectExtent l="0" t="0" r="0" b="254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7686" cy="2525151"/>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461"/>
                            </w:tblGrid>
                            <w:tr w:rsidR="00A22062" w14:paraId="3B69DD60" w14:textId="77777777" w:rsidTr="00844A85">
                              <w:tc>
                                <w:tcPr>
                                  <w:tcW w:w="5000" w:type="pct"/>
                                  <w:vAlign w:val="center"/>
                                </w:tcPr>
                                <w:p w14:paraId="098F67D1" w14:textId="77777777" w:rsidR="00A22062" w:rsidRDefault="00A22062" w:rsidP="00AA34F9">
                                  <w:pPr>
                                    <w:pStyle w:val="BodyText"/>
                                    <w:keepNext/>
                                    <w:adjustRightInd w:val="0"/>
                                    <w:snapToGrid w:val="0"/>
                                    <w:spacing w:after="0" w:line="240" w:lineRule="auto"/>
                                    <w:ind w:firstLine="0"/>
                                    <w:jc w:val="left"/>
                                  </w:pPr>
                                  <w:r>
                                    <w:rPr>
                                      <w:b/>
                                      <w:bCs/>
                                      <w:noProof/>
                                    </w:rPr>
                                    <w:drawing>
                                      <wp:inline distT="0" distB="0" distL="0" distR="0" wp14:anchorId="43D4D440" wp14:editId="56DF63A1">
                                        <wp:extent cx="3352800" cy="1795429"/>
                                        <wp:effectExtent l="12700" t="12700" r="12700" b="8255"/>
                                        <wp:docPr id="1357436495" name="Picture 4" descr="A long pipe on a road&#10;&#10;AI-generated content may be incorrec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3"/>
                                                </pic:cNvPr>
                                                <pic:cNvPicPr/>
                                              </pic:nvPicPr>
                                              <pic:blipFill rotWithShape="1">
                                                <a:blip r:embed="rId24"/>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5A08F183" w:rsidR="00A22062" w:rsidRPr="00844A85" w:rsidRDefault="00A22062" w:rsidP="00AA34F9">
                                  <w:pPr>
                                    <w:pStyle w:val="Caption"/>
                                    <w:rPr>
                                      <w:b/>
                                      <w:bCs/>
                                    </w:rPr>
                                  </w:pPr>
                                  <w:r>
                                    <w:t xml:space="preserve">Photo </w:t>
                                  </w:r>
                                  <w:r>
                                    <w:fldChar w:fldCharType="begin"/>
                                  </w:r>
                                  <w:r>
                                    <w:instrText xml:space="preserve"> SEQ Photo \* ARABIC </w:instrText>
                                  </w:r>
                                  <w:r>
                                    <w:fldChar w:fldCharType="separate"/>
                                  </w:r>
                                  <w:r w:rsidR="00756C5C">
                                    <w:rPr>
                                      <w:noProof/>
                                    </w:rPr>
                                    <w:t>1</w:t>
                                  </w:r>
                                  <w:r>
                                    <w:fldChar w:fldCharType="end"/>
                                  </w:r>
                                  <w:r>
                                    <w:t xml:space="preserve">. </w:t>
                                  </w:r>
                                  <w:hyperlink r:id="rId25"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[29]</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[59]</w:t>
                                      </w:r>
                                      <w:r w:rsidRPr="0065639E">
                                        <w:fldChar w:fldCharType="end"/>
                                      </w:r>
                                    </w:sdtContent>
                                  </w:sdt>
                                  <w:r w:rsidRPr="0065639E">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75CC1668" id="_x0000_s1030" type="#_x0000_t202" style="width:273.05pt;height:19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5461"/>
                      </w:tblGrid>
                      <w:tr w:rsidR="00A22062" w14:paraId="3B69DD60" w14:textId="77777777" w:rsidTr="00844A85">
                        <w:tc>
                          <w:tcPr>
                            <w:tcW w:w="5000" w:type="pct"/>
                            <w:vAlign w:val="center"/>
                          </w:tcPr>
                          <w:p w14:paraId="098F67D1" w14:textId="77777777" w:rsidR="00A22062" w:rsidRDefault="00A22062" w:rsidP="00AA34F9">
                            <w:pPr>
                              <w:pStyle w:val="BodyText"/>
                              <w:keepNext/>
                              <w:adjustRightInd w:val="0"/>
                              <w:snapToGrid w:val="0"/>
                              <w:spacing w:after="0" w:line="240" w:lineRule="auto"/>
                              <w:ind w:firstLine="0"/>
                              <w:jc w:val="left"/>
                            </w:pPr>
                            <w:r>
                              <w:rPr>
                                <w:b/>
                                <w:bCs/>
                                <w:noProof/>
                              </w:rPr>
                              <w:drawing>
                                <wp:inline distT="0" distB="0" distL="0" distR="0" wp14:anchorId="43D4D440" wp14:editId="56DF63A1">
                                  <wp:extent cx="3352800" cy="1795429"/>
                                  <wp:effectExtent l="12700" t="12700" r="12700" b="8255"/>
                                  <wp:docPr id="1357436495" name="Picture 4" descr="A long pipe on a road&#10;&#10;AI-generated content may be incorr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5"/>
                                          </pic:cNvPr>
                                          <pic:cNvPicPr/>
                                        </pic:nvPicPr>
                                        <pic:blipFill rotWithShape="1">
                                          <a:blip r:embed="rId24"/>
                                          <a:srcRect t="19662"/>
                                          <a:stretch/>
                                        </pic:blipFill>
                                        <pic:spPr bwMode="auto">
                                          <a:xfrm>
                                            <a:off x="0" y="0"/>
                                            <a:ext cx="3524661" cy="188746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5A08F183" w:rsidR="00A22062" w:rsidRPr="00844A85" w:rsidRDefault="00A22062" w:rsidP="00AA34F9">
                            <w:pPr>
                              <w:pStyle w:val="Caption"/>
                              <w:rPr>
                                <w:b/>
                                <w:bCs/>
                              </w:rPr>
                            </w:pPr>
                            <w:r>
                              <w:t xml:space="preserve">Photo </w:t>
                            </w:r>
                            <w:r>
                              <w:fldChar w:fldCharType="begin"/>
                            </w:r>
                            <w:r>
                              <w:instrText xml:space="preserve"> SEQ Photo \* ARABIC </w:instrText>
                            </w:r>
                            <w:r>
                              <w:fldChar w:fldCharType="separate"/>
                            </w:r>
                            <w:r w:rsidR="00756C5C">
                              <w:rPr>
                                <w:noProof/>
                              </w:rPr>
                              <w:t>1</w:t>
                            </w:r>
                            <w:r>
                              <w:fldChar w:fldCharType="end"/>
                            </w:r>
                            <w:r>
                              <w:t xml:space="preserve">. </w:t>
                            </w:r>
                            <w:hyperlink r:id="rId26" w:history="1">
                              <w:r w:rsidRPr="006C22B6">
                                <w:rPr>
                                  <w:rStyle w:val="Hyperlink"/>
                                </w:rPr>
                                <w:t>SQM’s TEA</w:t>
                              </w:r>
                              <w:r>
                                <w:rPr>
                                  <w:rStyle w:val="Hyperlink"/>
                                </w:rPr>
                                <w:t xml:space="preserve"> project, a</w:t>
                              </w:r>
                              <w:r w:rsidRPr="006C22B6">
                                <w:rPr>
                                  <w:rStyle w:val="Hyperlink"/>
                                </w:rPr>
                                <w:t xml:space="preserve"> 32" seawater interior FBE coated pipeline</w:t>
                              </w:r>
                            </w:hyperlink>
                            <w:r w:rsidRPr="0065639E">
                              <w:t xml:space="preserve"> </w:t>
                            </w:r>
                            <w:r>
                              <w:t xml:space="preserve">was </w:t>
                            </w:r>
                            <w:r w:rsidRPr="0065639E">
                              <w:t>joined by Victaulic</w:t>
                            </w:r>
                            <w:r>
                              <w:t>’s</w:t>
                            </w:r>
                            <w:r w:rsidRPr="0065639E">
                              <w:t xml:space="preserve"> X07 couplings. The need for robot field coating was eliminated. Project achieved a rate of 30 joints per day per crew using a single excavator and </w:t>
                            </w:r>
                            <w:r>
                              <w:t>a</w:t>
                            </w:r>
                            <w:r w:rsidRPr="0065639E">
                              <w:t xml:space="preserve"> Deckhand accessory</w:t>
                            </w:r>
                            <w:sdt>
                              <w:sdtPr>
                                <w:id w:val="-2078117593"/>
                                <w:citation/>
                              </w:sdtPr>
                              <w:sdtContent>
                                <w:r w:rsidRPr="0065639E">
                                  <w:fldChar w:fldCharType="begin"/>
                                </w:r>
                                <w:r>
                                  <w:instrText xml:space="preserve">CITATION IMe24 \l 3082 </w:instrText>
                                </w:r>
                                <w:r w:rsidRPr="0065639E">
                                  <w:fldChar w:fldCharType="separate"/>
                                </w:r>
                                <w:r>
                                  <w:rPr>
                                    <w:noProof/>
                                  </w:rPr>
                                  <w:t xml:space="preserve"> [29]</w:t>
                                </w:r>
                                <w:r w:rsidRPr="0065639E">
                                  <w:fldChar w:fldCharType="end"/>
                                </w:r>
                              </w:sdtContent>
                            </w:sdt>
                            <w:sdt>
                              <w:sdtPr>
                                <w:id w:val="1698810847"/>
                                <w:citation/>
                              </w:sdtPr>
                              <w:sdtContent>
                                <w:r w:rsidRPr="0065639E">
                                  <w:fldChar w:fldCharType="begin"/>
                                </w:r>
                                <w:r w:rsidRPr="0065639E">
                                  <w:instrText xml:space="preserve"> CITATION LaV \l 3082 </w:instrText>
                                </w:r>
                                <w:r w:rsidRPr="0065639E">
                                  <w:fldChar w:fldCharType="separate"/>
                                </w:r>
                                <w:r>
                                  <w:rPr>
                                    <w:noProof/>
                                  </w:rPr>
                                  <w:t xml:space="preserve"> [59]</w:t>
                                </w:r>
                                <w:r w:rsidRPr="0065639E">
                                  <w:fldChar w:fldCharType="end"/>
                                </w:r>
                              </w:sdtContent>
                            </w:sdt>
                            <w:r w:rsidRPr="0065639E">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v:textbox>
                <w10:anchorlock/>
              </v:shape>
            </w:pict>
          </mc:Fallback>
        </mc:AlternateContent>
      </w:r>
    </w:p>
    <w:p w14:paraId="5219B991" w14:textId="77777777" w:rsidR="00C5703C" w:rsidRDefault="00480B8F" w:rsidP="00C5703C">
      <w:pPr>
        <w:pStyle w:val="BodyText"/>
        <w:tabs>
          <w:tab w:val="left" w:pos="284"/>
        </w:tabs>
        <w:ind w:firstLine="0"/>
      </w:pPr>
      <w:r w:rsidRPr="00480B8F">
        <w:t>Such advancements aim to reduce costs and improve durability, addressing critical industry demands for more efficient and dependable post-weld solutions.</w:t>
      </w:r>
    </w:p>
    <w:p w14:paraId="7A3E00C9" w14:textId="3F76F820" w:rsidR="00346FB3" w:rsidRPr="00E656EB" w:rsidRDefault="000841A0" w:rsidP="00C5703C">
      <w:pPr>
        <w:pStyle w:val="Heading1"/>
      </w:pPr>
      <w:r w:rsidRPr="00E656EB">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16D5F518" w:rsidR="00CB33CE" w:rsidRDefault="00EB2E09" w:rsidP="007F34AC">
      <w:pPr>
        <w:pStyle w:val="Text"/>
        <w:spacing w:before="120" w:after="120"/>
        <w:ind w:firstLine="204"/>
      </w:pPr>
      <w:r w:rsidRPr="00EB2E09">
        <w:t xml:space="preserve">While corrosion allowance provides additional wall thickness to counteract material loss, corrosion inhibitors actively reduce the corrosion rate, offering a more economical long-term solution for pipeline protection. </w:t>
      </w:r>
      <w:sdt>
        <w:sdtPr>
          <w:id w:val="708999141"/>
          <w:citation/>
        </w:sdtPr>
        <w:sdtContent>
          <w:r w:rsidR="00BF7758">
            <w:fldChar w:fldCharType="begin"/>
          </w:r>
          <w:r w:rsidR="00BF7758" w:rsidRPr="00BF7758">
            <w:instrText xml:space="preserve"> CITATION Jen24 \l 3082 </w:instrText>
          </w:r>
          <w:r w:rsidR="00BF7758">
            <w:fldChar w:fldCharType="separate"/>
          </w:r>
          <w:r w:rsidR="006372C5">
            <w:rPr>
              <w:noProof/>
            </w:rPr>
            <w:t xml:space="preserve"> [30]</w:t>
          </w:r>
          <w:r w:rsidR="00BF7758">
            <w:fldChar w:fldCharType="end"/>
          </w:r>
        </w:sdtContent>
      </w:sdt>
      <w:r w:rsidR="00314C73" w:rsidRPr="00314C73">
        <w:t xml:space="preserve">. </w:t>
      </w:r>
      <w:r w:rsidRPr="00EB2E09">
        <w:t>For long-distance pipelines, relying solely on corrosion allowance can result in prohibitively high costs</w:t>
      </w:r>
      <w:sdt>
        <w:sdtPr>
          <w:id w:val="482826779"/>
          <w:citation/>
        </w:sdtPr>
        <w:sdtContent>
          <w:r w:rsidR="00736341">
            <w:fldChar w:fldCharType="begin"/>
          </w:r>
          <w:r w:rsidR="00736341" w:rsidRPr="00736341">
            <w:instrText xml:space="preserve"> CITATION Lit13 \l 3082 </w:instrText>
          </w:r>
          <w:r w:rsidR="00736341">
            <w:fldChar w:fldCharType="separate"/>
          </w:r>
          <w:r w:rsidR="006372C5">
            <w:rPr>
              <w:noProof/>
            </w:rPr>
            <w:t xml:space="preserve"> [31]</w:t>
          </w:r>
          <w:r w:rsidR="00736341">
            <w:fldChar w:fldCharType="end"/>
          </w:r>
        </w:sdtContent>
      </w:sdt>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sdt>
        <w:sdtPr>
          <w:id w:val="-1490704864"/>
          <w:citation/>
        </w:sdtPr>
        <w:sdtContent>
          <w:r w:rsidR="00042F49">
            <w:fldChar w:fldCharType="begin"/>
          </w:r>
          <w:r w:rsidR="00042F49" w:rsidRPr="00042F49">
            <w:instrText xml:space="preserve"> CITATION Tem88 \l 3082 </w:instrText>
          </w:r>
          <w:r w:rsidR="00042F49">
            <w:fldChar w:fldCharType="separate"/>
          </w:r>
          <w:r w:rsidR="006372C5">
            <w:rPr>
              <w:noProof/>
            </w:rPr>
            <w:t xml:space="preserve"> [32]</w:t>
          </w:r>
          <w:r w:rsidR="00042F49">
            <w:fldChar w:fldCharType="end"/>
          </w:r>
        </w:sdtContent>
      </w:sdt>
      <w:sdt>
        <w:sdtPr>
          <w:id w:val="909806965"/>
          <w:citation/>
        </w:sdtPr>
        <w:sdtContent>
          <w:r w:rsidR="00A80498">
            <w:fldChar w:fldCharType="begin"/>
          </w:r>
          <w:r w:rsidR="00A80498" w:rsidRPr="00A80498">
            <w:instrText xml:space="preserve"> CITATION AME20 \l 3082 </w:instrText>
          </w:r>
          <w:r w:rsidR="00A80498">
            <w:fldChar w:fldCharType="separate"/>
          </w:r>
          <w:r w:rsidR="006372C5">
            <w:rPr>
              <w:noProof/>
            </w:rPr>
            <w:t xml:space="preserve"> [33]</w:t>
          </w:r>
          <w:r w:rsidR="00A80498">
            <w:fldChar w:fldCharType="end"/>
          </w:r>
        </w:sdtContent>
      </w:sdt>
      <w:r w:rsidR="00314C73" w:rsidRPr="00314C73">
        <w:t xml:space="preserve">. </w:t>
      </w:r>
    </w:p>
    <w:p w14:paraId="0906ED98" w14:textId="1EA82847" w:rsidR="00FA39D4" w:rsidRDefault="0010382C" w:rsidP="004B69F0">
      <w:pPr>
        <w:pStyle w:val="Text"/>
        <w:spacing w:before="120" w:after="120"/>
        <w:ind w:firstLine="204"/>
      </w:pPr>
      <w:r w:rsidRPr="0010382C">
        <w:t>Based on experimental data, a 26 ppm dosage of sodium polyphosphate inhibitor is recommended to maintain a corrosion rate at or below</w:t>
      </w:r>
      <w:r>
        <w:t xml:space="preserve"> </w:t>
      </w:r>
      <w:r w:rsidR="00026362">
        <w:fldChar w:fldCharType="begin"/>
      </w:r>
      <w:r w:rsidR="00026362">
        <w:instrText xml:space="preserve"> LINK </w:instrText>
      </w:r>
      <w:r w:rsidR="00C07CEA">
        <w:instrText xml:space="preserve">Excel.Sheet.12 /Users/igna/Dropbox/Victaulic/FBE_vs_Bare/GitHub/Bare-vs-Coated-Water-Pipelines.xlsx Parameters!wall_corrosion_rate_mm_yr </w:instrText>
      </w:r>
      <w:r w:rsidR="00026362">
        <w:instrText xml:space="preserve">\a \t </w:instrText>
      </w:r>
      <w:r w:rsidR="00C07CEA">
        <w:fldChar w:fldCharType="separate"/>
      </w:r>
      <w:r w:rsidR="00C07CEA">
        <w:t>0.15</w:t>
      </w:r>
      <w:r w:rsidR="00026362">
        <w:fldChar w:fldCharType="end"/>
      </w:r>
      <w:r w:rsidR="00B41AEF" w:rsidRPr="00B41AEF">
        <w:t xml:space="preserve"> mm/year</w:t>
      </w:r>
      <w:sdt>
        <w:sdtPr>
          <w:id w:val="229281416"/>
          <w:citation/>
        </w:sdtPr>
        <w:sdtContent>
          <w:r w:rsidR="00F82D09">
            <w:fldChar w:fldCharType="begin"/>
          </w:r>
          <w:r w:rsidR="00F82D09" w:rsidRPr="00F82D09">
            <w:instrText xml:space="preserve"> CITATION Fac221 \l 3082 </w:instrText>
          </w:r>
          <w:r w:rsidR="00F82D09">
            <w:fldChar w:fldCharType="separate"/>
          </w:r>
          <w:r w:rsidR="006372C5">
            <w:rPr>
              <w:noProof/>
            </w:rPr>
            <w:t xml:space="preserve"> [34]</w:t>
          </w:r>
          <w:r w:rsidR="00F82D09">
            <w:fldChar w:fldCharType="end"/>
          </w:r>
        </w:sdtContent>
      </w:sdt>
      <w:sdt>
        <w:sdtPr>
          <w:id w:val="2012865131"/>
          <w:citation/>
        </w:sdtPr>
        <w:sdtContent>
          <w:r w:rsidR="00F82D09">
            <w:fldChar w:fldCharType="begin"/>
          </w:r>
          <w:r w:rsidR="00F82D09" w:rsidRPr="00F82D09">
            <w:instrText xml:space="preserve"> CITATION Lee23 \l 3082 </w:instrText>
          </w:r>
          <w:r w:rsidR="00F82D09">
            <w:fldChar w:fldCharType="separate"/>
          </w:r>
          <w:r w:rsidR="006372C5">
            <w:rPr>
              <w:noProof/>
            </w:rPr>
            <w:t xml:space="preserve"> [35]</w:t>
          </w:r>
          <w:r w:rsidR="00F82D09">
            <w:fldChar w:fldCharType="end"/>
          </w:r>
        </w:sdtContent>
      </w:sdt>
      <w:r w:rsidR="00B41AEF" w:rsidRPr="00B41AEF">
        <w:t>.</w:t>
      </w:r>
      <w:r w:rsidR="007F34AC">
        <w:t xml:space="preserve"> </w:t>
      </w:r>
      <w:r w:rsidR="004B69F0" w:rsidRPr="004B69F0">
        <w:t>Sodium polyphosphate acts as a passivating agent, forming a thin protective film on the metal surface that serves as a barrier against corrosive agents. Additionally, a biocide is applied weekly as a 4-hour shock treatment at 20 ppm (equivalent to a continuous dose of 0.46 ppm) to prevent microbial growth, including bacteria, fungi, and algae</w:t>
      </w:r>
      <w:sdt>
        <w:sdtPr>
          <w:id w:val="-1597934220"/>
          <w:citation/>
        </w:sdtPr>
        <w:sdtContent>
          <w:r w:rsidR="007F34AC">
            <w:fldChar w:fldCharType="begin"/>
          </w:r>
          <w:r w:rsidR="007F34AC" w:rsidRPr="007F34AC">
            <w:instrText xml:space="preserve"> CITATION HoW11 \l 3082 </w:instrText>
          </w:r>
          <w:r w:rsidR="007F34AC">
            <w:fldChar w:fldCharType="separate"/>
          </w:r>
          <w:r w:rsidR="006372C5">
            <w:rPr>
              <w:noProof/>
            </w:rPr>
            <w:t xml:space="preserve"> [36]</w:t>
          </w:r>
          <w:r w:rsidR="007F34AC">
            <w:fldChar w:fldCharType="end"/>
          </w:r>
        </w:sdtContent>
      </w:sdt>
      <w:sdt>
        <w:sdtPr>
          <w:id w:val="207000244"/>
          <w:citation/>
        </w:sdtPr>
        <w:sdtContent>
          <w:r w:rsidR="007F34AC">
            <w:fldChar w:fldCharType="begin"/>
          </w:r>
          <w:r w:rsidR="007F34AC" w:rsidRPr="007F34AC">
            <w:instrText xml:space="preserve"> CITATION Wat18 \l 3082 </w:instrText>
          </w:r>
          <w:r w:rsidR="007F34AC">
            <w:fldChar w:fldCharType="separate"/>
          </w:r>
          <w:r w:rsidR="006372C5">
            <w:rPr>
              <w:noProof/>
            </w:rPr>
            <w:t xml:space="preserve"> [37]</w:t>
          </w:r>
          <w:r w:rsidR="007F34AC">
            <w:fldChar w:fldCharType="end"/>
          </w:r>
        </w:sdtContent>
      </w:sdt>
      <w:sdt>
        <w:sdtPr>
          <w:id w:val="-1016693869"/>
          <w:citation/>
        </w:sdtPr>
        <w:sdtContent>
          <w:r w:rsidR="00917F78">
            <w:fldChar w:fldCharType="begin"/>
          </w:r>
          <w:r w:rsidR="00917F78" w:rsidRPr="00BD5899">
            <w:instrText xml:space="preserve"> CITATION Ter04 \l 3082 </w:instrText>
          </w:r>
          <w:r w:rsidR="00917F78">
            <w:fldChar w:fldCharType="separate"/>
          </w:r>
          <w:r w:rsidR="006372C5">
            <w:rPr>
              <w:noProof/>
            </w:rPr>
            <w:t xml:space="preserve"> [38]</w:t>
          </w:r>
          <w:r w:rsidR="00917F78">
            <w:fldChar w:fldCharType="end"/>
          </w:r>
        </w:sdtContent>
      </w:sdt>
      <w:r w:rsidR="00917F78">
        <w:t>.</w:t>
      </w:r>
    </w:p>
    <w:p w14:paraId="4DCC09B3" w14:textId="2A534EAD" w:rsidR="002619ED" w:rsidRDefault="004B69F0" w:rsidP="002619ED">
      <w:pPr>
        <w:pStyle w:val="Text"/>
        <w:spacing w:before="120" w:after="120"/>
        <w:ind w:firstLine="204"/>
      </w:pPr>
      <w:r w:rsidRPr="004B69F0">
        <w:t xml:space="preserve">Given the pipeline's flow rate of </w:t>
      </w:r>
      <w:r w:rsidR="004130B5">
        <w:fldChar w:fldCharType="begin"/>
      </w:r>
      <w:r w:rsidR="004130B5">
        <w:instrText xml:space="preserve"> LINK </w:instrText>
      </w:r>
      <w:r w:rsidR="00C07CEA">
        <w:instrText xml:space="preserve">Excel.Sheet.12 /Users/igna/Dropbox/Victaulic/FBE_vs_Bare/GitHub/Bare-vs-Coated-Water-Pipelines.xlsx Parameters!design_flow_rate </w:instrText>
      </w:r>
      <w:r w:rsidR="004130B5">
        <w:instrText xml:space="preserve">\a \t </w:instrText>
      </w:r>
      <w:r w:rsidR="00C07CEA">
        <w:fldChar w:fldCharType="separate"/>
      </w:r>
      <w:r w:rsidR="00C07CEA">
        <w:t>0.7</w:t>
      </w:r>
      <w:r w:rsidR="004130B5">
        <w:fldChar w:fldCharType="end"/>
      </w:r>
      <w:r w:rsidR="004130B5">
        <w:t xml:space="preserve"> </w:t>
      </w:r>
      <w:r w:rsidR="004130B5" w:rsidRPr="004130B5">
        <w:t>m³/s</w:t>
      </w:r>
      <w:r w:rsidR="002619ED">
        <w:t>, and the annual operating hours is</w:t>
      </w:r>
      <w:r>
        <w:fldChar w:fldCharType="begin"/>
      </w:r>
      <w:r>
        <w:instrText xml:space="preserve"> LINK </w:instrText>
      </w:r>
      <w:r w:rsidR="00C07CEA">
        <w:instrText xml:space="preserve">Excel.Sheet.12 /Users/igna/Dropbox/Victaulic/FBE_vs_Bare/GitHub/Bare-vs-Coated-Water-Pipelines.xlsx Parameters!annual_hours_operation_h_yr </w:instrText>
      </w:r>
      <w:r>
        <w:instrText xml:space="preserve">\a \t </w:instrText>
      </w:r>
      <w:r w:rsidR="00C07CEA">
        <w:fldChar w:fldCharType="separate"/>
      </w:r>
      <w:r w:rsidR="00C07CEA">
        <w:t xml:space="preserve"> 8,400 </w:t>
      </w:r>
      <w:r>
        <w:fldChar w:fldCharType="end"/>
      </w:r>
      <w:r>
        <w:t>,</w:t>
      </w:r>
      <w:r w:rsidR="002619ED">
        <w:t xml:space="preserve"> </w:t>
      </w:r>
      <w:r w:rsidRPr="004B69F0">
        <w:t xml:space="preserve">the total annual volume transported is </w:t>
      </w:r>
      <w:r w:rsidR="002619ED">
        <w:fldChar w:fldCharType="begin"/>
      </w:r>
      <w:r w:rsidR="002619ED">
        <w:instrText xml:space="preserve"> LINK </w:instrText>
      </w:r>
      <w:r w:rsidR="00F44914">
        <w:instrText xml:space="preserve">Excel.Sheet.12 /Users/igna/Dropbox/Victaulic/FBE_vs_Bare/GitHub/Bare-vs-Coated-Water-Pipelines.xlsx inhibitors!volume_yr </w:instrText>
      </w:r>
      <w:r w:rsidR="006C1C76">
        <w:instrText>\t</w:instrText>
      </w:r>
      <w:r w:rsidR="002619ED">
        <w:instrText xml:space="preserve"> </w:instrText>
      </w:r>
      <w:r w:rsidR="002619ED">
        <w:fldChar w:fldCharType="separate"/>
      </w:r>
      <w:r w:rsidR="00F44914">
        <w:t xml:space="preserve"> 21,168,000 </w:t>
      </w:r>
      <w:r w:rsidR="002619ED">
        <w:fldChar w:fldCharType="end"/>
      </w:r>
      <w:r w:rsidR="002619ED" w:rsidRPr="00681960">
        <w:t>m³</w:t>
      </w:r>
      <w:r w:rsidR="002619ED">
        <w:t xml:space="preserve">. </w:t>
      </w:r>
      <w:r w:rsidRPr="004B69F0">
        <w:t xml:space="preserve">Using these parameters and the dosages above, the operational expenditures (OPEX) for corrosion and biocide inhibitors are calculated as </w:t>
      </w:r>
      <w:r w:rsidR="00BE3F04" w:rsidRPr="004B69F0">
        <w:t>follows:</w:t>
      </w:r>
    </w:p>
    <w:p w14:paraId="0AE9C880" w14:textId="5C0940C2" w:rsidR="00A562F4" w:rsidRPr="00C44EC4" w:rsidRDefault="00A562F4" w:rsidP="00C44EC4">
      <w:pPr>
        <w:pStyle w:val="TableTitle"/>
      </w:pPr>
      <w:r w:rsidRPr="00C44EC4">
        <w:t xml:space="preserve">Table </w:t>
      </w:r>
      <w:r w:rsidR="00A23F03">
        <w:fldChar w:fldCharType="begin"/>
      </w:r>
      <w:r w:rsidR="00A23F03">
        <w:instrText xml:space="preserve"> SEQ Table \* ARABIC </w:instrText>
      </w:r>
      <w:r w:rsidR="00A23F03">
        <w:fldChar w:fldCharType="separate"/>
      </w:r>
      <w:r w:rsidR="00A23F03">
        <w:rPr>
          <w:noProof/>
        </w:rPr>
        <w:t>5</w:t>
      </w:r>
      <w:r w:rsidR="00A23F03">
        <w:fldChar w:fldCharType="end"/>
      </w:r>
      <w:r w:rsidRPr="00C44EC4">
        <w:t xml:space="preserve">. </w:t>
      </w:r>
      <w:r w:rsidR="00A07905">
        <w:t xml:space="preserve">Calculated </w:t>
      </w:r>
      <w:r w:rsidRPr="00C44EC4">
        <w:t xml:space="preserve">Dosage to </w:t>
      </w:r>
      <w:r w:rsidR="00A07905">
        <w:t>achieve</w:t>
      </w:r>
      <w:r w:rsidR="00A07905">
        <w:br/>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746"/>
        <w:gridCol w:w="603"/>
        <w:gridCol w:w="714"/>
        <w:gridCol w:w="910"/>
        <w:gridCol w:w="834"/>
      </w:tblGrid>
      <w:tr w:rsidR="00147238" w:rsidRPr="00F5220C" w14:paraId="37FC5873" w14:textId="443817BC" w:rsidTr="008B4A67">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tcPr>
          <w:p w14:paraId="303988B5" w14:textId="7A0889B8" w:rsidR="008B00C0" w:rsidRPr="00BA7DDB" w:rsidRDefault="00147238" w:rsidP="008B4A67">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0" w:type="auto"/>
          </w:tcPr>
          <w:p w14:paraId="2A3E5887" w14:textId="210777F2" w:rsidR="008B00C0" w:rsidRPr="00BA7DDB" w:rsidRDefault="008B00C0" w:rsidP="008B4A67">
            <w:pPr>
              <w:pStyle w:val="Table"/>
              <w:rPr>
                <w:bCs w:val="0"/>
                <w:i/>
                <w:iCs/>
              </w:rPr>
            </w:pPr>
            <w:r w:rsidRPr="00BA7DDB">
              <w:rPr>
                <w:b/>
                <w:bCs w:val="0"/>
                <w:i/>
                <w:iCs/>
              </w:rPr>
              <w:t>Dosage</w:t>
            </w:r>
            <w:r w:rsidR="0090701A" w:rsidRPr="00BA7DDB">
              <w:rPr>
                <w:i/>
                <w:iCs/>
              </w:rPr>
              <w:br/>
              <w:t xml:space="preserve"> ppm</w:t>
            </w:r>
          </w:p>
        </w:tc>
        <w:tc>
          <w:tcPr>
            <w:tcW w:w="0" w:type="auto"/>
          </w:tcPr>
          <w:p w14:paraId="34D7058A" w14:textId="1F4D84A6" w:rsidR="008B00C0" w:rsidRPr="00BA7DDB" w:rsidRDefault="008B00C0" w:rsidP="008B4A67">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BD5899" w:rsidRPr="00BA7DDB">
                  <w:rPr>
                    <w:i/>
                    <w:iCs/>
                    <w:lang w:val="es-ES"/>
                  </w:rPr>
                  <w:instrText xml:space="preserve"> CITATION Con22 \l 3082 </w:instrText>
                </w:r>
                <w:r w:rsidR="00BD5899" w:rsidRPr="00BA7DDB">
                  <w:rPr>
                    <w:i/>
                    <w:iCs/>
                  </w:rPr>
                  <w:fldChar w:fldCharType="separate"/>
                </w:r>
                <w:r w:rsidR="006372C5">
                  <w:rPr>
                    <w:i/>
                    <w:iCs/>
                    <w:lang w:val="es-ES"/>
                  </w:rPr>
                  <w:t xml:space="preserve"> </w:t>
                </w:r>
                <w:r w:rsidR="006372C5" w:rsidRPr="006372C5">
                  <w:rPr>
                    <w:lang w:val="es-ES"/>
                  </w:rPr>
                  <w:t>[39]</w:t>
                </w:r>
                <w:r w:rsidR="00BD5899" w:rsidRPr="00BA7DDB">
                  <w:rPr>
                    <w:i/>
                    <w:iCs/>
                  </w:rPr>
                  <w:fldChar w:fldCharType="end"/>
                </w:r>
              </w:sdtContent>
            </w:sdt>
          </w:p>
        </w:tc>
        <w:tc>
          <w:tcPr>
            <w:tcW w:w="0" w:type="auto"/>
          </w:tcPr>
          <w:p w14:paraId="0D484819" w14:textId="29111B43" w:rsidR="008B00C0" w:rsidRPr="00BA7DDB" w:rsidRDefault="00F80694" w:rsidP="008B4A67">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tcPr>
          <w:p w14:paraId="36F35214" w14:textId="5DDF2D51" w:rsidR="008B00C0" w:rsidRPr="00BA7DDB" w:rsidRDefault="00F82D09" w:rsidP="008B4A67">
            <w:pPr>
              <w:pStyle w:val="Table"/>
              <w:rPr>
                <w:b/>
                <w:bCs w:val="0"/>
                <w:i/>
                <w:iCs/>
              </w:rPr>
            </w:pPr>
            <w:r w:rsidRPr="00BA7DDB">
              <w:rPr>
                <w:b/>
                <w:i/>
                <w:iCs/>
              </w:rPr>
              <w:t xml:space="preserve">Cost </w:t>
            </w:r>
            <w:r w:rsidR="001E4E55" w:rsidRPr="00BA7DDB">
              <w:rPr>
                <w:b/>
                <w:i/>
                <w:iCs/>
              </w:rPr>
              <w:br/>
            </w:r>
            <w:r w:rsidR="00E8208F">
              <w:rPr>
                <w:i/>
                <w:iCs/>
              </w:rPr>
              <w:t>($/y</w:t>
            </w:r>
            <w:r w:rsidRPr="00BA7DDB">
              <w:rPr>
                <w:i/>
                <w:iCs/>
              </w:rPr>
              <w:t>ear</w:t>
            </w:r>
            <w:r w:rsidR="00E8208F">
              <w:rPr>
                <w:i/>
                <w:iCs/>
              </w:rPr>
              <w:t>)</w:t>
            </w:r>
          </w:p>
        </w:tc>
      </w:tr>
      <w:tr w:rsidR="00147238" w:rsidRPr="00F5220C" w14:paraId="225F3D67" w14:textId="2FA08762" w:rsidTr="008B4A67">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5D2041D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F44914">
              <w:t>26.00</w:t>
            </w:r>
            <w:r>
              <w:fldChar w:fldCharType="end"/>
            </w:r>
            <w:r w:rsidR="008B00C0" w:rsidRPr="00F5220C">
              <w:t xml:space="preserve"> </w:t>
            </w:r>
          </w:p>
        </w:tc>
        <w:tc>
          <w:tcPr>
            <w:tcW w:w="0" w:type="auto"/>
            <w:tcBorders>
              <w:bottom w:val="nil"/>
            </w:tcBorders>
          </w:tcPr>
          <w:p w14:paraId="7DC24F0A" w14:textId="6BBB7A7A"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$1.7</w:t>
            </w:r>
            <w:r w:rsidRPr="00F5220C">
              <w:fldChar w:fldCharType="end"/>
            </w:r>
          </w:p>
        </w:tc>
        <w:tc>
          <w:tcPr>
            <w:tcW w:w="0" w:type="auto"/>
            <w:tcBorders>
              <w:bottom w:val="nil"/>
            </w:tcBorders>
          </w:tcPr>
          <w:p w14:paraId="634C58FE" w14:textId="4C4FCD5C"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550,368 </w:t>
            </w:r>
            <w:r w:rsidRPr="00F5220C">
              <w:fldChar w:fldCharType="end"/>
            </w:r>
          </w:p>
        </w:tc>
        <w:tc>
          <w:tcPr>
            <w:tcW w:w="0" w:type="auto"/>
            <w:tcBorders>
              <w:bottom w:val="nil"/>
            </w:tcBorders>
          </w:tcPr>
          <w:p w14:paraId="3C768455" w14:textId="75ED2B8E" w:rsidR="008B00C0" w:rsidRPr="00F5220C" w:rsidRDefault="009F2D36" w:rsidP="008B4A67">
            <w:pPr>
              <w:pStyle w:val="Table"/>
            </w:pPr>
            <w:r w:rsidRPr="009F2D36">
              <w:t>$920,215</w:t>
            </w:r>
          </w:p>
        </w:tc>
      </w:tr>
      <w:tr w:rsidR="00147238" w:rsidRPr="00F5220C" w14:paraId="79D78882" w14:textId="29BF8088" w:rsidTr="008B4A67">
        <w:trPr>
          <w:trHeight w:val="113"/>
          <w:jc w:val="center"/>
        </w:trPr>
        <w:tc>
          <w:tcPr>
            <w:tcW w:w="0" w:type="auto"/>
            <w:tcBorders>
              <w:top w:val="nil"/>
              <w:bottom w:val="single" w:sz="4" w:space="0" w:color="auto"/>
            </w:tcBorders>
          </w:tcPr>
          <w:p w14:paraId="3AC35B2E" w14:textId="608365F3" w:rsidR="008B00C0" w:rsidRPr="00F5220C" w:rsidRDefault="008B00C0" w:rsidP="008B4A67">
            <w:pPr>
              <w:pStyle w:val="Table"/>
              <w:jc w:val="center"/>
            </w:pPr>
            <w:r w:rsidRPr="00F5220C">
              <w:t>Biocide</w:t>
            </w:r>
          </w:p>
        </w:tc>
        <w:tc>
          <w:tcPr>
            <w:tcW w:w="0" w:type="auto"/>
            <w:tcBorders>
              <w:top w:val="nil"/>
              <w:bottom w:val="single" w:sz="4" w:space="0" w:color="auto"/>
            </w:tcBorders>
          </w:tcPr>
          <w:p w14:paraId="738DC77A" w14:textId="0908628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inhibitors!R12C3 </w:instrText>
            </w:r>
            <w:r w:rsidR="006C1C76">
              <w:instrText>\t</w:instrText>
            </w:r>
            <w:r>
              <w:instrText xml:space="preserve"> </w:instrText>
            </w:r>
            <w:r w:rsidR="00E03997">
              <w:instrText xml:space="preserve"> \* MERGEFORMAT </w:instrText>
            </w:r>
            <w:r>
              <w:fldChar w:fldCharType="separate"/>
            </w:r>
            <w:r w:rsidR="00F44914">
              <w:t>0.46</w:t>
            </w:r>
            <w:r>
              <w:fldChar w:fldCharType="end"/>
            </w:r>
          </w:p>
        </w:tc>
        <w:tc>
          <w:tcPr>
            <w:tcW w:w="0" w:type="auto"/>
            <w:tcBorders>
              <w:top w:val="nil"/>
              <w:bottom w:val="single" w:sz="4" w:space="0" w:color="auto"/>
            </w:tcBorders>
          </w:tcPr>
          <w:p w14:paraId="212A965F" w14:textId="427CF036"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$12.8</w:t>
            </w:r>
            <w:r w:rsidRPr="00F5220C">
              <w:fldChar w:fldCharType="end"/>
            </w:r>
          </w:p>
        </w:tc>
        <w:tc>
          <w:tcPr>
            <w:tcW w:w="0" w:type="auto"/>
            <w:tcBorders>
              <w:top w:val="nil"/>
              <w:bottom w:val="single" w:sz="4" w:space="0" w:color="auto"/>
            </w:tcBorders>
          </w:tcPr>
          <w:p w14:paraId="07D91CD7" w14:textId="691414A2"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9,660 </w:t>
            </w:r>
            <w:r w:rsidRPr="00F5220C">
              <w:fldChar w:fldCharType="end"/>
            </w:r>
          </w:p>
        </w:tc>
        <w:tc>
          <w:tcPr>
            <w:tcW w:w="0" w:type="auto"/>
            <w:tcBorders>
              <w:top w:val="nil"/>
              <w:bottom w:val="single" w:sz="4" w:space="0" w:color="auto"/>
            </w:tcBorders>
          </w:tcPr>
          <w:p w14:paraId="32B2981B" w14:textId="6BD12070" w:rsidR="008B00C0" w:rsidRPr="00F5220C" w:rsidRDefault="00B26092"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$123,648</w:t>
            </w:r>
            <w:r w:rsidRPr="00F5220C">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4F0F891F" w:rsidR="00F5220C" w:rsidRPr="00696AB5" w:rsidRDefault="0078113D" w:rsidP="008B4A67">
            <w:pPr>
              <w:pStyle w:val="Table"/>
              <w:rPr>
                <w:bCs/>
              </w:rPr>
            </w:pPr>
            <w:r>
              <w:t xml:space="preserve">Total </w:t>
            </w:r>
            <w:r w:rsidR="002619ED" w:rsidRPr="00696AB5">
              <w:t>OPEX</w:t>
            </w:r>
          </w:p>
        </w:tc>
        <w:tc>
          <w:tcPr>
            <w:tcW w:w="0" w:type="auto"/>
            <w:tcBorders>
              <w:top w:val="single" w:sz="4" w:space="0" w:color="auto"/>
            </w:tcBorders>
          </w:tcPr>
          <w:p w14:paraId="6A09A803" w14:textId="5573B5FC" w:rsidR="00F5220C" w:rsidRPr="00696AB5" w:rsidRDefault="00AF29BB" w:rsidP="008B4A67">
            <w:pPr>
              <w:pStyle w:val="Table"/>
            </w:pPr>
            <w:r w:rsidRPr="00696AB5">
              <w:fldChar w:fldCharType="begin"/>
            </w:r>
            <w:r w:rsidRPr="00696AB5">
              <w:instrText xml:space="preserve"> LINK </w:instrText>
            </w:r>
            <w:r w:rsidR="00F44914">
              <w:instrText xml:space="preserve">Excel.Sheet.12 /Users/igna/Dropbox/Victaulic/FBE_vs_Bare/GitHub/Bare-vs-Coated-Water-Pipelines.xlsx Inhibitors!R13C6 </w:instrText>
            </w:r>
            <w:r w:rsidR="00475E17">
              <w:instrText>\t</w:instrText>
            </w:r>
            <w:r w:rsidRPr="00696AB5">
              <w:instrText xml:space="preserve"> </w:instrText>
            </w:r>
            <w:r w:rsidR="00696AB5">
              <w:instrText xml:space="preserve"> \* MERGEFORMAT </w:instrText>
            </w:r>
            <w:r w:rsidRPr="00696AB5">
              <w:fldChar w:fldCharType="separate"/>
            </w:r>
            <w:r w:rsidR="00F44914">
              <w:t>$1,043,863</w:t>
            </w:r>
            <w:r w:rsidRPr="00696AB5">
              <w:fldChar w:fldCharType="end"/>
            </w:r>
            <w:r w:rsidR="00F5220C" w:rsidRPr="00696AB5">
              <w:fldChar w:fldCharType="begin"/>
            </w:r>
            <w:r w:rsidR="00F5220C" w:rsidRPr="00696AB5">
              <w:instrText xml:space="preserve"> LINK </w:instrText>
            </w:r>
            <w:r w:rsidR="00F44914">
              <w:instrText xml:space="preserve">Excel.Sheet.12 /Users/igna/Dropbox/Victaulic/FBE_vs_Bare/GitHub/Bare-vs-Coated-Water-Pipelines.xlsx inhibitors!R24C6 </w:instrText>
            </w:r>
            <w:r w:rsidR="006C1C76" w:rsidRPr="00696AB5">
              <w:instrText>\t</w:instrText>
            </w:r>
            <w:r w:rsidR="00F5220C" w:rsidRPr="00696AB5">
              <w:instrText xml:space="preserve"> </w:instrText>
            </w:r>
            <w:r w:rsidR="007D51B1" w:rsidRPr="00696AB5">
              <w:instrText xml:space="preserve"> \* MERGEFORMAT </w:instrText>
            </w:r>
            <w:r w:rsidR="00F5220C" w:rsidRPr="00696AB5">
              <w:fldChar w:fldCharType="separate"/>
            </w:r>
            <w:r w:rsidR="00F5220C" w:rsidRPr="00696AB5">
              <w:fldChar w:fldCharType="end"/>
            </w:r>
          </w:p>
        </w:tc>
      </w:tr>
    </w:tbl>
    <w:p w14:paraId="52D4B1F2" w14:textId="7DABB702" w:rsidR="00EC5B09" w:rsidRDefault="00742F75" w:rsidP="00DA71E6">
      <w:pPr>
        <w:pStyle w:val="Text"/>
        <w:spacing w:before="120" w:after="120"/>
        <w:ind w:firstLine="204"/>
      </w:pPr>
      <w:r w:rsidRPr="00742F75">
        <w:t xml:space="preserve">To compare future OPEX cash flows with CAPEX on an </w:t>
      </w:r>
      <w:r w:rsidRPr="00742F75">
        <w:lastRenderedPageBreak/>
        <w:t xml:space="preserve">equal footing, future cash flows must be discounted to their present value (PV). The present value is calculated using the following </w:t>
      </w:r>
      <w:r w:rsidR="00570DB8">
        <w:t>equation (1)</w:t>
      </w:r>
      <w:r w:rsidR="00EC5B09">
        <w:t>:</w:t>
      </w:r>
    </w:p>
    <w:p w14:paraId="44BB77CA" w14:textId="3D9DB038"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/Users/igna/Dropbox/Victaulic/FBE_vs_Bare/GitHub/Bare-vs-Coated-Water-Pipelines.xlsx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680A9737" w:rsidR="0060402F" w:rsidRDefault="00EC5B09" w:rsidP="0012766F">
      <w:pPr>
        <w:pStyle w:val="Text"/>
        <w:spacing w:before="120" w:after="120"/>
        <w:ind w:firstLine="204"/>
      </w:pPr>
      <w:r>
        <w:t xml:space="preserve">Where </w:t>
      </w:r>
      <w:r w:rsidRPr="00EC5B09">
        <w:rPr>
          <w:i/>
          <w:iCs/>
        </w:rPr>
        <w:t>PV</w:t>
      </w:r>
      <w:r>
        <w:t xml:space="preserve"> is the Present </w:t>
      </w:r>
      <w:r w:rsidR="007D7567">
        <w:t>V</w:t>
      </w:r>
      <w:r>
        <w:t xml:space="preserve">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F44914">
        <w:instrText xml:space="preserve">Excel.Sheet.12 /Users/igna/Dropbox/Victaulic/FBE_vs_Bare/GitHub/Bare-vs-Coated-Water-Pipelines.xlsx Inhibitors!R13C6 </w:instrText>
      </w:r>
      <w:r w:rsidR="00475E17">
        <w:instrText>\t</w:instrText>
      </w:r>
      <w:r w:rsidR="008104B4">
        <w:instrText xml:space="preserve"> </w:instrText>
      </w:r>
      <w:r w:rsidR="008104B4">
        <w:fldChar w:fldCharType="separate"/>
      </w:r>
      <w:r w:rsidR="00F44914">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C07CEA">
        <w:instrText xml:space="preserve">Excel.Sheet.12 /Users/igna/Dropbox/Victaulic/FBE_vs_Bare/GitHub/Bare-vs-Coated-Water-Pipelines.xlsx Parameters!annual_discount_rate_percent </w:instrText>
      </w:r>
      <w:r w:rsidR="009C4BC8">
        <w:instrText xml:space="preserve">\a \t </w:instrText>
      </w:r>
      <w:r w:rsidR="00C07CEA">
        <w:fldChar w:fldCharType="separate"/>
      </w:r>
      <w:r w:rsidR="00C07CEA">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rsidR="00237140" w:rsidRPr="00237140">
        <w:t>Assuming cash flows occur at the end of each period over a 25-year service life, the inhibitors' OPEX present value is calculated as</w:t>
      </w:r>
      <w:r w:rsidR="007E17BB">
        <w:t xml:space="preserve"> </w:t>
      </w:r>
      <w:r w:rsidR="00D9310E">
        <w:fldChar w:fldCharType="begin"/>
      </w:r>
      <w:r w:rsidR="00D9310E">
        <w:instrText xml:space="preserve"> LINK </w:instrText>
      </w:r>
      <w:r w:rsidR="00F44914">
        <w:instrText xml:space="preserve">Excel.Sheet.12 /Users/igna/Dropbox/Victaulic/FBE_vs_Bare/GitHub/Bare-vs-Coated-Water-Pipelines.xlsx Inhibitors!pv_inhibitors </w:instrText>
      </w:r>
      <w:r w:rsidR="00475E17">
        <w:instrText>\t</w:instrText>
      </w:r>
      <w:r w:rsidR="00D9310E">
        <w:instrText xml:space="preserve"> </w:instrText>
      </w:r>
      <w:r w:rsidR="00D9310E">
        <w:fldChar w:fldCharType="separate"/>
      </w:r>
      <w:r w:rsidR="00F44914">
        <w:t>$9,475,189</w:t>
      </w:r>
      <w:r w:rsidR="00D9310E">
        <w:fldChar w:fldCharType="end"/>
      </w:r>
      <w:r w:rsidR="00667BF6">
        <w:t>.</w:t>
      </w:r>
    </w:p>
    <w:p w14:paraId="70BE11BD" w14:textId="2E75488E" w:rsidR="00183667" w:rsidRPr="00CA5588" w:rsidRDefault="00183667" w:rsidP="00DA3597">
      <w:pPr>
        <w:pStyle w:val="Heading2"/>
      </w:pPr>
      <w:r w:rsidRPr="00CA5588">
        <w:t>Inspections</w:t>
      </w:r>
    </w:p>
    <w:p w14:paraId="499C2204" w14:textId="77777777" w:rsidR="00C56B6D" w:rsidRDefault="00C56B6D" w:rsidP="004E6270">
      <w:pPr>
        <w:pStyle w:val="Text"/>
        <w:spacing w:after="120"/>
        <w:ind w:firstLine="204"/>
      </w:pPr>
      <w:r w:rsidRPr="00C56B6D">
        <w:t>Bare uncoated steel pipes with corrosion allowance and internally epoxy-coated pipes require distinct inspection strategies due to their differing corrosion management approaches.</w:t>
      </w:r>
    </w:p>
    <w:p w14:paraId="310CE795" w14:textId="77777777" w:rsidR="008065FA" w:rsidRDefault="008065FA" w:rsidP="004E6270">
      <w:pPr>
        <w:pStyle w:val="Text"/>
        <w:spacing w:after="120"/>
        <w:ind w:firstLine="204"/>
      </w:pPr>
      <w:r w:rsidRPr="008065FA">
        <w:t>For bare steel pipes, inspections focus on monitoring wall thickness loss over time, typically using magnetic flux leakage (MFL) or ultrasonic testing (UT). These methods detect material degradation, with repairs involving weld patches, sleeves, or complete section replacements. Inspection intervals are generally every 3–5 years, with annual costs ranging from $8,000 to $15,000 per kilometer.</w:t>
      </w:r>
    </w:p>
    <w:p w14:paraId="05E7B748" w14:textId="77777777" w:rsidR="008065FA" w:rsidRDefault="008065FA" w:rsidP="004E6270">
      <w:pPr>
        <w:pStyle w:val="Text"/>
        <w:spacing w:after="120"/>
        <w:ind w:firstLine="204"/>
      </w:pPr>
      <w:r w:rsidRPr="008065FA">
        <w:t>In contrast, internally epoxy-coated pipes require inspections to assess the integrity and effectiveness of the coating. Techniques such as electrochemical impedance spectroscopy (EIS) or linear polarization resistance (LPR) are employed to evaluate coating performance. Repairs involve reapplying liquid epoxy to compromised areas. Coated pipes benefit from longer inspection intervals of 5–10 years, with annual costs of $4,000 to $8,000 per kilometer.</w:t>
      </w:r>
    </w:p>
    <w:p w14:paraId="5C5A9739" w14:textId="2E7E1490" w:rsidR="005E62CF" w:rsidRDefault="008065FA" w:rsidP="004E6270">
      <w:pPr>
        <w:pStyle w:val="Text"/>
        <w:spacing w:after="120"/>
        <w:ind w:firstLine="204"/>
      </w:pPr>
      <w:r w:rsidRPr="008065FA">
        <w:t>Table 5 summarizes the key differences in inspection methodologies, frequencies, and costs:</w:t>
      </w:r>
      <w:r w:rsidR="005E62CF">
        <w:t xml:space="preserve"> </w:t>
      </w:r>
    </w:p>
    <w:p w14:paraId="7732983D" w14:textId="7064BC3E" w:rsidR="00185B0B" w:rsidRPr="00462CE6" w:rsidRDefault="00185B0B" w:rsidP="00462CE6">
      <w:pPr>
        <w:pStyle w:val="TableTitle"/>
      </w:pPr>
      <w:r w:rsidRPr="00462CE6">
        <w:t xml:space="preserve">Table </w:t>
      </w:r>
      <w:r w:rsidR="00A23F03">
        <w:fldChar w:fldCharType="begin"/>
      </w:r>
      <w:r w:rsidR="00A23F03">
        <w:instrText xml:space="preserve"> SEQ Table \* ARABIC </w:instrText>
      </w:r>
      <w:r w:rsidR="00A23F03">
        <w:fldChar w:fldCharType="separate"/>
      </w:r>
      <w:r w:rsidR="00A23F03">
        <w:rPr>
          <w:noProof/>
        </w:rPr>
        <w:t>6</w:t>
      </w:r>
      <w:r w:rsidR="00A23F03">
        <w:fldChar w:fldCharType="end"/>
      </w:r>
      <w:r w:rsidRPr="00462CE6">
        <w:t>. Inspections feature comparison.</w:t>
      </w:r>
    </w:p>
    <w:tbl>
      <w:tblPr>
        <w:tblStyle w:val="PlainTable3"/>
        <w:tblW w:w="4935" w:type="pct"/>
        <w:tblCellMar>
          <w:top w:w="57" w:type="dxa"/>
          <w:bottom w:w="57" w:type="dxa"/>
        </w:tblCellMar>
        <w:tblLook w:val="0620" w:firstRow="1" w:lastRow="0" w:firstColumn="0" w:lastColumn="0" w:noHBand="1" w:noVBand="1"/>
      </w:tblPr>
      <w:tblGrid>
        <w:gridCol w:w="1135"/>
        <w:gridCol w:w="1850"/>
        <w:gridCol w:w="1847"/>
      </w:tblGrid>
      <w:tr w:rsidR="0002557E" w:rsidRPr="00185B0B" w14:paraId="16AC62F3" w14:textId="2541E137" w:rsidTr="00DF3A9C">
        <w:trPr>
          <w:cnfStyle w:val="100000000000" w:firstRow="1" w:lastRow="0" w:firstColumn="0" w:lastColumn="0" w:oddVBand="0" w:evenVBand="0" w:oddHBand="0" w:evenHBand="0" w:firstRowFirstColumn="0" w:firstRowLastColumn="0" w:lastRowFirstColumn="0" w:lastRowLastColumn="0"/>
          <w:trHeight w:val="283"/>
        </w:trPr>
        <w:tc>
          <w:tcPr>
            <w:tcW w:w="1174" w:type="pct"/>
            <w:vAlign w:val="center"/>
          </w:tcPr>
          <w:p w14:paraId="79B0650E" w14:textId="77777777" w:rsidR="0002557E" w:rsidRPr="00DF3A9C" w:rsidRDefault="0002557E" w:rsidP="00CF4CAB">
            <w:pPr>
              <w:pStyle w:val="Table"/>
              <w:jc w:val="center"/>
              <w:rPr>
                <w:b/>
                <w:bCs w:val="0"/>
                <w:i/>
                <w:iCs/>
              </w:rPr>
            </w:pPr>
            <w:r w:rsidRPr="00DF3A9C">
              <w:rPr>
                <w:b/>
                <w:bCs w:val="0"/>
                <w:i/>
                <w:iCs/>
              </w:rPr>
              <w:t>Concept</w:t>
            </w:r>
          </w:p>
        </w:tc>
        <w:tc>
          <w:tcPr>
            <w:tcW w:w="1914" w:type="pct"/>
            <w:vAlign w:val="center"/>
          </w:tcPr>
          <w:p w14:paraId="4D1E18DB" w14:textId="4EB61941" w:rsidR="0002557E" w:rsidRPr="00DF3A9C" w:rsidRDefault="0002557E" w:rsidP="00DF3A9C">
            <w:pPr>
              <w:pStyle w:val="Table"/>
              <w:jc w:val="center"/>
              <w:rPr>
                <w:b/>
                <w:bCs w:val="0"/>
                <w:i/>
                <w:iCs/>
              </w:rPr>
            </w:pPr>
            <w:r w:rsidRPr="00DF3A9C">
              <w:rPr>
                <w:b/>
                <w:bCs w:val="0"/>
                <w:i/>
                <w:iCs/>
              </w:rPr>
              <w:t>Bare Pipe</w:t>
            </w:r>
          </w:p>
        </w:tc>
        <w:tc>
          <w:tcPr>
            <w:tcW w:w="1911" w:type="pct"/>
            <w:vAlign w:val="center"/>
          </w:tcPr>
          <w:p w14:paraId="656D860E" w14:textId="35322018" w:rsidR="0002557E" w:rsidRPr="00DF3A9C" w:rsidRDefault="0002557E" w:rsidP="00DF3A9C">
            <w:pPr>
              <w:pStyle w:val="Table"/>
              <w:jc w:val="center"/>
              <w:rPr>
                <w:b/>
                <w:bCs w:val="0"/>
                <w:i/>
                <w:iCs/>
              </w:rPr>
            </w:pPr>
            <w:r w:rsidRPr="00DF3A9C">
              <w:rPr>
                <w:b/>
                <w:bCs w:val="0"/>
                <w:i/>
                <w:iCs/>
              </w:rPr>
              <w:t>Coated pipe</w:t>
            </w:r>
          </w:p>
        </w:tc>
      </w:tr>
      <w:tr w:rsidR="0002557E" w:rsidRPr="00185B0B" w14:paraId="070D52B5" w14:textId="53F9E646" w:rsidTr="00DF3A9C">
        <w:trPr>
          <w:trHeight w:val="227"/>
        </w:trPr>
        <w:tc>
          <w:tcPr>
            <w:tcW w:w="1174" w:type="pct"/>
            <w:vAlign w:val="center"/>
          </w:tcPr>
          <w:p w14:paraId="6E5CD280" w14:textId="736D3816" w:rsidR="0002557E" w:rsidRPr="00185B0B" w:rsidRDefault="0002557E" w:rsidP="00CF4CAB">
            <w:pPr>
              <w:pStyle w:val="Table"/>
              <w:jc w:val="center"/>
            </w:pPr>
            <w:r w:rsidRPr="00185B0B">
              <w:t>Main Inspection Methodology</w:t>
            </w:r>
          </w:p>
        </w:tc>
        <w:tc>
          <w:tcPr>
            <w:tcW w:w="1914" w:type="pct"/>
            <w:vAlign w:val="center"/>
          </w:tcPr>
          <w:p w14:paraId="167AFB74" w14:textId="699FFA36" w:rsidR="0002557E" w:rsidRPr="00185B0B" w:rsidRDefault="0002557E" w:rsidP="00DF3A9C">
            <w:pPr>
              <w:pStyle w:val="Table"/>
              <w:jc w:val="center"/>
            </w:pPr>
            <w:r w:rsidRPr="00185B0B">
              <w:t xml:space="preserve">Magnetic flux leakage (MFL) </w:t>
            </w:r>
            <w:r>
              <w:t xml:space="preserve"> </w:t>
            </w:r>
            <w:r w:rsidRPr="00185B0B">
              <w:t>and/or ultrasonic testing (UT).</w:t>
            </w:r>
          </w:p>
        </w:tc>
        <w:tc>
          <w:tcPr>
            <w:tcW w:w="1911" w:type="pct"/>
            <w:vAlign w:val="center"/>
          </w:tcPr>
          <w:p w14:paraId="21ACE7CE" w14:textId="4795155D" w:rsidR="0002557E" w:rsidRPr="00185B0B" w:rsidRDefault="001938EC" w:rsidP="00DF3A9C">
            <w:pPr>
              <w:pStyle w:val="Table"/>
              <w:jc w:val="center"/>
            </w:pPr>
            <w:r w:rsidRPr="001938EC">
              <w:t>Electrochemical impedance spectroscopy (EIS) and/or linear polarization resistance (LPR).</w:t>
            </w:r>
          </w:p>
        </w:tc>
      </w:tr>
      <w:tr w:rsidR="0002557E" w:rsidRPr="00185B0B" w14:paraId="49A30F10" w14:textId="728D8D94" w:rsidTr="00DF3A9C">
        <w:trPr>
          <w:trHeight w:val="227"/>
        </w:trPr>
        <w:tc>
          <w:tcPr>
            <w:tcW w:w="1174" w:type="pct"/>
            <w:vAlign w:val="center"/>
          </w:tcPr>
          <w:p w14:paraId="252A9AC2" w14:textId="68EC2B04" w:rsidR="0002557E" w:rsidRPr="00185B0B" w:rsidRDefault="0002557E" w:rsidP="00CF4CAB">
            <w:pPr>
              <w:pStyle w:val="Table"/>
              <w:jc w:val="center"/>
            </w:pPr>
            <w:r w:rsidRPr="00185B0B">
              <w:t>Repair</w:t>
            </w:r>
          </w:p>
        </w:tc>
        <w:tc>
          <w:tcPr>
            <w:tcW w:w="1914" w:type="pct"/>
            <w:vAlign w:val="center"/>
          </w:tcPr>
          <w:p w14:paraId="394FE8CF" w14:textId="2107D4CE" w:rsidR="0002557E" w:rsidRPr="00185B0B" w:rsidRDefault="0002557E" w:rsidP="00DF3A9C">
            <w:pPr>
              <w:pStyle w:val="Table"/>
              <w:jc w:val="center"/>
            </w:pPr>
            <w:r w:rsidRPr="00185B0B">
              <w:t>Weld patches</w:t>
            </w:r>
            <w:r w:rsidR="001B23C6">
              <w:t xml:space="preserve">, </w:t>
            </w:r>
            <w:r w:rsidRPr="00185B0B">
              <w:t>sleeves or replace entire section.</w:t>
            </w:r>
          </w:p>
        </w:tc>
        <w:tc>
          <w:tcPr>
            <w:tcW w:w="1911" w:type="pct"/>
            <w:vAlign w:val="center"/>
          </w:tcPr>
          <w:p w14:paraId="641E5E20" w14:textId="78C6A7D8" w:rsidR="0002557E" w:rsidRPr="00185B0B" w:rsidRDefault="00D82BD8" w:rsidP="00DF3A9C">
            <w:pPr>
              <w:pStyle w:val="Table"/>
              <w:jc w:val="center"/>
            </w:pPr>
            <w:r>
              <w:t>Rea</w:t>
            </w:r>
            <w:r w:rsidR="0002557E" w:rsidRPr="00185B0B">
              <w:t>pply liquid epoxy to the interior surface.</w:t>
            </w:r>
          </w:p>
        </w:tc>
      </w:tr>
      <w:tr w:rsidR="0002557E" w:rsidRPr="00185B0B" w14:paraId="706EFDC8" w14:textId="54431115" w:rsidTr="00DF3A9C">
        <w:trPr>
          <w:trHeight w:val="227"/>
        </w:trPr>
        <w:tc>
          <w:tcPr>
            <w:tcW w:w="1174" w:type="pct"/>
            <w:vAlign w:val="center"/>
          </w:tcPr>
          <w:p w14:paraId="0F85A5B1" w14:textId="08D55975" w:rsidR="0002557E" w:rsidRPr="00185B0B" w:rsidRDefault="0002557E" w:rsidP="00CF4CAB">
            <w:pPr>
              <w:pStyle w:val="Table"/>
              <w:jc w:val="center"/>
            </w:pPr>
            <w:r w:rsidRPr="00185B0B">
              <w:t>Periodicity</w:t>
            </w:r>
          </w:p>
        </w:tc>
        <w:tc>
          <w:tcPr>
            <w:tcW w:w="1914" w:type="pct"/>
            <w:vAlign w:val="center"/>
          </w:tcPr>
          <w:p w14:paraId="42B68DE9" w14:textId="77777777" w:rsidR="0002557E" w:rsidRPr="00185B0B" w:rsidRDefault="0002557E" w:rsidP="00DF3A9C">
            <w:pPr>
              <w:pStyle w:val="Table"/>
              <w:jc w:val="center"/>
            </w:pPr>
            <w:r w:rsidRPr="00185B0B">
              <w:t>3–5 years.</w:t>
            </w:r>
          </w:p>
        </w:tc>
        <w:tc>
          <w:tcPr>
            <w:tcW w:w="1911" w:type="pct"/>
            <w:vAlign w:val="center"/>
          </w:tcPr>
          <w:p w14:paraId="3C6541C6" w14:textId="1F27BA59" w:rsidR="0002557E" w:rsidRPr="00185B0B" w:rsidRDefault="0002557E" w:rsidP="00DF3A9C">
            <w:pPr>
              <w:pStyle w:val="Table"/>
              <w:jc w:val="center"/>
            </w:pPr>
            <w:r w:rsidRPr="00185B0B">
              <w:t>5–10 years.</w:t>
            </w:r>
          </w:p>
        </w:tc>
      </w:tr>
      <w:tr w:rsidR="0002557E" w:rsidRPr="00185B0B" w14:paraId="3AF46248" w14:textId="2C0EDCFB" w:rsidTr="00DF3A9C">
        <w:trPr>
          <w:trHeight w:val="227"/>
        </w:trPr>
        <w:tc>
          <w:tcPr>
            <w:tcW w:w="1174" w:type="pct"/>
            <w:vAlign w:val="center"/>
          </w:tcPr>
          <w:p w14:paraId="6D0ACF33" w14:textId="1A2B0F9F" w:rsidR="0002557E" w:rsidRPr="00185B0B" w:rsidRDefault="0002557E" w:rsidP="00CF4CAB">
            <w:pPr>
              <w:pStyle w:val="Table"/>
              <w:jc w:val="center"/>
            </w:pPr>
            <w:r w:rsidRPr="00185B0B">
              <w:t>Cost/Year</w:t>
            </w:r>
          </w:p>
        </w:tc>
        <w:tc>
          <w:tcPr>
            <w:tcW w:w="1914" w:type="pct"/>
            <w:vAlign w:val="center"/>
          </w:tcPr>
          <w:p w14:paraId="08C64FE9" w14:textId="77777777" w:rsidR="0002557E" w:rsidRPr="00185B0B" w:rsidRDefault="0002557E" w:rsidP="00DF3A9C">
            <w:pPr>
              <w:pStyle w:val="Table"/>
              <w:jc w:val="center"/>
            </w:pPr>
            <w:r w:rsidRPr="00185B0B">
              <w:t>$8,000–$15,000/km</w:t>
            </w:r>
          </w:p>
        </w:tc>
        <w:tc>
          <w:tcPr>
            <w:tcW w:w="1911" w:type="pct"/>
            <w:vAlign w:val="center"/>
          </w:tcPr>
          <w:p w14:paraId="7647A0AE" w14:textId="5224B73B" w:rsidR="0002557E" w:rsidRPr="00185B0B" w:rsidRDefault="0002557E" w:rsidP="00DF3A9C">
            <w:pPr>
              <w:pStyle w:val="Table"/>
              <w:jc w:val="center"/>
            </w:pPr>
            <w:r w:rsidRPr="00185B0B">
              <w:t>$4,000–$8,000/km</w:t>
            </w:r>
          </w:p>
        </w:tc>
      </w:tr>
    </w:tbl>
    <w:p w14:paraId="6D2E0506" w14:textId="6523CA59" w:rsidR="001037A5" w:rsidRDefault="001037A5" w:rsidP="001037A5">
      <w:pPr>
        <w:pStyle w:val="Text"/>
        <w:spacing w:before="120" w:after="120"/>
        <w:ind w:firstLine="204"/>
      </w:pPr>
      <w:r>
        <w:t xml:space="preserve">For analytical purposes, this study assumes annual inspection costs of </w:t>
      </w:r>
      <w:r w:rsidR="008C230A">
        <w:fldChar w:fldCharType="begin"/>
      </w:r>
      <w:r w:rsidR="008C230A">
        <w:instrText xml:space="preserve"> LINK </w:instrText>
      </w:r>
      <w:r w:rsidR="00C07CEA">
        <w:instrText xml:space="preserve">Excel.Sheet.12 /Users/igna/Dropbox/Victaulic/FBE_vs_Bare/GitHub/Bare-vs-Coated-Water-Pipelines.xlsx Inspections!bare_inspection_per_km </w:instrText>
      </w:r>
      <w:r w:rsidR="008C230A">
        <w:instrText xml:space="preserve">\a \t </w:instrText>
      </w:r>
      <w:r w:rsidR="00C07CEA">
        <w:fldChar w:fldCharType="separate"/>
      </w:r>
      <w:r w:rsidR="00C07CEA">
        <w:t>$8,000</w:t>
      </w:r>
      <w:r w:rsidR="008C230A">
        <w:fldChar w:fldCharType="end"/>
      </w:r>
      <w:r w:rsidR="008C230A">
        <w:t>/</w:t>
      </w:r>
      <w:r>
        <w:t xml:space="preserve">km for internally FBE-coated pipes and </w:t>
      </w:r>
      <w:r w:rsidR="0093240C">
        <w:fldChar w:fldCharType="begin"/>
      </w:r>
      <w:r w:rsidR="0093240C">
        <w:instrText xml:space="preserve"> LINK </w:instrText>
      </w:r>
      <w:r w:rsidR="00C07CEA">
        <w:instrText xml:space="preserve">Excel.Sheet.12 /Users/igna/Dropbox/Victaulic/FBE_vs_Bare/GitHub/Bare-vs-Coated-Water-Pipelines.xlsx Inspections!fbe_inspection_per_km </w:instrText>
      </w:r>
      <w:r w:rsidR="0093240C">
        <w:instrText xml:space="preserve">\a \t </w:instrText>
      </w:r>
      <w:r w:rsidR="00C07CEA">
        <w:fldChar w:fldCharType="separate"/>
      </w:r>
      <w:r w:rsidR="00C07CEA">
        <w:t>$4,000</w:t>
      </w:r>
      <w:r w:rsidR="0093240C">
        <w:fldChar w:fldCharType="end"/>
      </w:r>
      <w:r>
        <w:t xml:space="preserve">/km for bare steel pipes. Given a pipeline length of </w:t>
      </w:r>
      <w:r w:rsidR="00481095">
        <w:fldChar w:fldCharType="begin"/>
      </w:r>
      <w:r w:rsidR="00481095">
        <w:instrText xml:space="preserve"> LINK </w:instrText>
      </w:r>
      <w:r w:rsidR="00C07CEA">
        <w:instrText xml:space="preserve">Excel.Sheet.12 /Users/igna/Dropbox/Victaulic/FBE_vs_Bare/GitHub/Bare-vs-Coated-Water-Pipelines.xlsx Parameters!pipeline_length_km </w:instrText>
      </w:r>
      <w:r w:rsidR="00481095">
        <w:instrText xml:space="preserve">\a \t </w:instrText>
      </w:r>
      <w:r w:rsidR="00C07CEA">
        <w:fldChar w:fldCharType="separate"/>
      </w:r>
      <w:r w:rsidR="00C07CEA">
        <w:t>70</w:t>
      </w:r>
      <w:r w:rsidR="00481095">
        <w:fldChar w:fldCharType="end"/>
      </w:r>
      <w:r w:rsidR="00481095">
        <w:t xml:space="preserve"> km</w:t>
      </w:r>
      <w:r>
        <w:t>:</w:t>
      </w:r>
    </w:p>
    <w:p w14:paraId="6DCB7496" w14:textId="4C9CED98" w:rsidR="001037A5" w:rsidRDefault="001037A5" w:rsidP="004F564B">
      <w:pPr>
        <w:pStyle w:val="Text"/>
        <w:numPr>
          <w:ilvl w:val="0"/>
          <w:numId w:val="15"/>
        </w:numPr>
        <w:spacing w:before="120" w:after="120"/>
      </w:pPr>
      <w:r>
        <w:t xml:space="preserve">The annual OPEX for bare pipes is </w:t>
      </w:r>
      <w:r w:rsidR="00EC5A11">
        <w:fldChar w:fldCharType="begin"/>
      </w:r>
      <w:r w:rsidR="00EC5A11">
        <w:instrText xml:space="preserve"> LINK </w:instrText>
      </w:r>
      <w:r w:rsidR="00C07CEA">
        <w:instrText xml:space="preserve">Excel.Sheet.12 /Users/igna/Dropbox/Victaulic/FBE_vs_Bare/GitHub/Bare-vs-Coated-Water-Pipelines.xlsx Inspections!R5C3 </w:instrText>
      </w:r>
      <w:r w:rsidR="00EC5A11">
        <w:instrText xml:space="preserve">\a \t </w:instrText>
      </w:r>
      <w:r w:rsidR="00C07CEA">
        <w:fldChar w:fldCharType="separate"/>
      </w:r>
      <w:r w:rsidR="00C07CEA">
        <w:t>$560,000</w:t>
      </w:r>
      <w:r w:rsidR="00EC5A11">
        <w:fldChar w:fldCharType="end"/>
      </w:r>
      <w:r>
        <w:t>.</w:t>
      </w:r>
    </w:p>
    <w:p w14:paraId="31449421" w14:textId="68B71D2C" w:rsidR="001037A5" w:rsidRDefault="001037A5" w:rsidP="004F564B">
      <w:pPr>
        <w:pStyle w:val="Text"/>
        <w:numPr>
          <w:ilvl w:val="0"/>
          <w:numId w:val="15"/>
        </w:numPr>
        <w:spacing w:before="120" w:after="120"/>
      </w:pPr>
      <w:r>
        <w:t xml:space="preserve">The annual OPEX for coated pipes is </w:t>
      </w:r>
      <w:r w:rsidR="00EC5A11">
        <w:fldChar w:fldCharType="begin"/>
      </w:r>
      <w:r w:rsidR="00EC5A11">
        <w:instrText xml:space="preserve"> LINK </w:instrText>
      </w:r>
      <w:r w:rsidR="00C07CEA">
        <w:instrText xml:space="preserve">Excel.Sheet.12 /Users/igna/Dropbox/Victaulic/FBE_vs_Bare/GitHub/Bare-vs-Coated-Water-Pipelines.xlsx Inspections!R6C3 </w:instrText>
      </w:r>
      <w:r w:rsidR="00EC5A11">
        <w:instrText xml:space="preserve">\a \t </w:instrText>
      </w:r>
      <w:r w:rsidR="00C07CEA">
        <w:fldChar w:fldCharType="separate"/>
      </w:r>
      <w:r w:rsidR="00C07CEA">
        <w:t>$280,000</w:t>
      </w:r>
      <w:r w:rsidR="00EC5A11">
        <w:fldChar w:fldCharType="end"/>
      </w:r>
      <w:r>
        <w:t>.</w:t>
      </w:r>
    </w:p>
    <w:p w14:paraId="51E43E0C" w14:textId="611705F1" w:rsidR="001037A5" w:rsidRDefault="001037A5" w:rsidP="004F564B">
      <w:pPr>
        <w:pStyle w:val="Text"/>
        <w:spacing w:before="120" w:after="120"/>
      </w:pPr>
      <w:r>
        <w:t xml:space="preserve">Using a </w:t>
      </w:r>
      <w:r w:rsidR="00966C00">
        <w:fldChar w:fldCharType="begin"/>
      </w:r>
      <w:r w:rsidR="00966C00">
        <w:instrText xml:space="preserve"> LINK </w:instrText>
      </w:r>
      <w:r w:rsidR="00C07CEA">
        <w:instrText xml:space="preserve">Excel.Sheet.12 /Users/igna/Dropbox/Victaulic/FBE_vs_Bare/GitHub/Bare-vs-Coated-Water-Pipelines.xlsx Parameters!annual_discount_rate_percent </w:instrText>
      </w:r>
      <w:r w:rsidR="00966C00">
        <w:instrText xml:space="preserve">\a \t </w:instrText>
      </w:r>
      <w:r w:rsidR="00C07CEA">
        <w:fldChar w:fldCharType="separate"/>
      </w:r>
      <w:r w:rsidR="00C07CEA">
        <w:t>10</w:t>
      </w:r>
      <w:r w:rsidR="00966C00">
        <w:fldChar w:fldCharType="end"/>
      </w:r>
      <w:r w:rsidR="00966C00">
        <w:t xml:space="preserve">%, </w:t>
      </w:r>
      <w:r>
        <w:t xml:space="preserve"> discount rate over a 25-year service life:</w:t>
      </w:r>
    </w:p>
    <w:p w14:paraId="2DDCDCFE" w14:textId="5045CC14" w:rsidR="001037A5" w:rsidRDefault="001037A5" w:rsidP="001037A5">
      <w:pPr>
        <w:pStyle w:val="Text"/>
        <w:numPr>
          <w:ilvl w:val="0"/>
          <w:numId w:val="14"/>
        </w:numPr>
        <w:spacing w:before="120" w:after="120"/>
      </w:pPr>
      <w:r>
        <w:t xml:space="preserve">The present value (PV) of inspection costs for bare pipes is </w:t>
      </w:r>
      <w:r w:rsidR="0099047D">
        <w:fldChar w:fldCharType="begin"/>
      </w:r>
      <w:r w:rsidR="0099047D">
        <w:instrText xml:space="preserve"> LINK </w:instrText>
      </w:r>
      <w:r w:rsidR="00C07CEA">
        <w:instrText xml:space="preserve">Excel.Sheet.12 /Users/igna/Dropbox/Victaulic/FBE_vs_Bare/GitHub/Bare-vs-Coated-Water-Pipelines.xlsx Inspections!bare_inspections_PV </w:instrText>
      </w:r>
      <w:r w:rsidR="0099047D">
        <w:instrText xml:space="preserve">\a \t </w:instrText>
      </w:r>
      <w:r w:rsidR="00C07CEA">
        <w:fldChar w:fldCharType="separate"/>
      </w:r>
      <w:r w:rsidR="00C07CEA">
        <w:t>$5,083,142</w:t>
      </w:r>
      <w:r w:rsidR="0099047D">
        <w:fldChar w:fldCharType="end"/>
      </w:r>
      <w:r>
        <w:t>.</w:t>
      </w:r>
    </w:p>
    <w:p w14:paraId="14D351FB" w14:textId="55A0D0FF" w:rsidR="001037A5" w:rsidRDefault="001037A5" w:rsidP="001037A5">
      <w:pPr>
        <w:pStyle w:val="Text"/>
        <w:numPr>
          <w:ilvl w:val="0"/>
          <w:numId w:val="14"/>
        </w:numPr>
        <w:spacing w:before="120" w:after="120"/>
      </w:pPr>
      <w:r>
        <w:t xml:space="preserve">The PV for coated pipes is </w:t>
      </w:r>
      <w:r w:rsidR="00317BEB">
        <w:fldChar w:fldCharType="begin"/>
      </w:r>
      <w:r w:rsidR="00317BEB">
        <w:instrText xml:space="preserve"> LINK </w:instrText>
      </w:r>
      <w:r w:rsidR="00C07CEA">
        <w:instrText xml:space="preserve">Excel.Sheet.12 /Users/igna/Dropbox/Victaulic/FBE_vs_Bare/GitHub/Bare-vs-Coated-Water-Pipelines.xlsx Inspections!fbe_inspections_PV </w:instrText>
      </w:r>
      <w:r w:rsidR="00317BEB">
        <w:instrText xml:space="preserve">\a \t </w:instrText>
      </w:r>
      <w:r w:rsidR="00C07CEA">
        <w:fldChar w:fldCharType="separate"/>
      </w:r>
      <w:r w:rsidR="00C07CEA">
        <w:t>$2,541,571</w:t>
      </w:r>
      <w:r w:rsidR="00317BEB">
        <w:fldChar w:fldCharType="end"/>
      </w:r>
      <w:r>
        <w:t>.</w:t>
      </w:r>
    </w:p>
    <w:p w14:paraId="04A9D6E0" w14:textId="58019180" w:rsidR="00C2692F" w:rsidRPr="0038689E" w:rsidRDefault="00183667" w:rsidP="00360600">
      <w:pPr>
        <w:pStyle w:val="Heading2"/>
      </w:pPr>
      <w:r w:rsidRPr="0038689E">
        <w:t>Energy consumption</w:t>
      </w:r>
    </w:p>
    <w:p w14:paraId="0A8D8598" w14:textId="21A642D2" w:rsidR="001A5511" w:rsidRDefault="00DB2F40" w:rsidP="001A5511">
      <w:pPr>
        <w:pStyle w:val="Text"/>
        <w:tabs>
          <w:tab w:val="left" w:pos="1701"/>
        </w:tabs>
        <w:spacing w:before="120"/>
        <w:ind w:firstLine="204"/>
      </w:pPr>
      <w:r w:rsidRPr="00DB2F40">
        <w:t xml:space="preserve">Chile's </w:t>
      </w:r>
      <w:r w:rsidR="00754A8E" w:rsidRPr="00DB2F40">
        <w:t xml:space="preserve">industrial </w:t>
      </w:r>
      <w:r w:rsidRPr="00DB2F40">
        <w:t xml:space="preserve">electricity pricing </w:t>
      </w:r>
      <w:r w:rsidR="001534A8">
        <w:t>incorporates</w:t>
      </w:r>
      <w:r w:rsidRPr="00DB2F40">
        <w:t xml:space="preserve"> generation costs, transmission fees, and distribution charges. The generation component reflects marginal system costs influenced by fossil fuel prices and renewable penetration</w:t>
      </w:r>
      <w:sdt>
        <w:sdtPr>
          <w:id w:val="1001402486"/>
          <w:citation/>
        </w:sdtPr>
        <w:sdtContent>
          <w:r>
            <w:fldChar w:fldCharType="begin"/>
          </w:r>
          <w:r w:rsidRPr="00DB2F40">
            <w:instrText xml:space="preserve"> CITATION Who \l 3082 </w:instrText>
          </w:r>
          <w:r>
            <w:fldChar w:fldCharType="separate"/>
          </w:r>
          <w:r w:rsidR="006372C5">
            <w:rPr>
              <w:noProof/>
            </w:rPr>
            <w:t xml:space="preserve"> [40]</w:t>
          </w:r>
          <w:r>
            <w:fldChar w:fldCharType="end"/>
          </w:r>
        </w:sdtContent>
      </w:sdt>
      <w:sdt>
        <w:sdtPr>
          <w:id w:val="1752932410"/>
          <w:citation/>
        </w:sdtPr>
        <w:sdtContent>
          <w:r>
            <w:fldChar w:fldCharType="begin"/>
          </w:r>
          <w:r w:rsidRPr="00401915">
            <w:instrText xml:space="preserve"> CITATION Edu25 \l 3082 </w:instrText>
          </w:r>
          <w:r>
            <w:fldChar w:fldCharType="separate"/>
          </w:r>
          <w:r w:rsidR="006372C5">
            <w:rPr>
              <w:noProof/>
            </w:rPr>
            <w:t xml:space="preserve"> [41]</w:t>
          </w:r>
          <w:r>
            <w:fldChar w:fldCharType="end"/>
          </w:r>
        </w:sdtContent>
      </w:sdt>
      <w:r w:rsidRPr="00DB2F40">
        <w:t xml:space="preserve">. Transmission and distribution costs remain regulated, </w:t>
      </w:r>
      <w:r w:rsidR="001534A8" w:rsidRPr="001534A8">
        <w:t xml:space="preserve">with recent tariff adjustments adding complexity to pricing calculations. </w:t>
      </w:r>
      <w:sdt>
        <w:sdtPr>
          <w:id w:val="1254547605"/>
          <w:citation/>
        </w:sdtPr>
        <w:sdtContent>
          <w:r>
            <w:fldChar w:fldCharType="begin"/>
          </w:r>
          <w:r w:rsidRPr="005865D3">
            <w:instrText xml:space="preserve"> CITATION Meg24 \l 3082 </w:instrText>
          </w:r>
          <w:r>
            <w:fldChar w:fldCharType="separate"/>
          </w:r>
          <w:r w:rsidR="006372C5">
            <w:rPr>
              <w:noProof/>
            </w:rPr>
            <w:t xml:space="preserve"> [42]</w:t>
          </w:r>
          <w:r>
            <w:fldChar w:fldCharType="end"/>
          </w:r>
        </w:sdtContent>
      </w:sdt>
      <w:r w:rsidRPr="00DB2F40">
        <w:t>.</w:t>
      </w:r>
      <w:r>
        <w:t xml:space="preserve"> </w:t>
      </w:r>
    </w:p>
    <w:p w14:paraId="700B2A94" w14:textId="55A8A099"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013FBD" w:rsidRPr="00D44B0F">
        <w:t xml:space="preserve"> </w:t>
      </w:r>
      <w:sdt>
        <w:sdtPr>
          <w:id w:val="-55479314"/>
          <w:citation/>
        </w:sdtPr>
        <w:sdtContent>
          <w:r w:rsidR="00013FBD" w:rsidRPr="00D44B0F">
            <w:fldChar w:fldCharType="begin"/>
          </w:r>
          <w:r w:rsidR="00013FBD" w:rsidRPr="00D44B0F">
            <w:instrText xml:space="preserve"> CITATION Sta \l 3082 </w:instrText>
          </w:r>
          <w:r w:rsidR="00013FBD" w:rsidRPr="00D44B0F">
            <w:fldChar w:fldCharType="separate"/>
          </w:r>
          <w:r w:rsidR="006372C5">
            <w:rPr>
              <w:noProof/>
            </w:rPr>
            <w:t>[43]</w:t>
          </w:r>
          <w:r w:rsidR="00013FBD" w:rsidRPr="00D44B0F">
            <w:fldChar w:fldCharType="end"/>
          </w:r>
        </w:sdtContent>
      </w:sdt>
      <w:r w:rsidRPr="00D44B0F">
        <w:t>.</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w:t>
      </w:r>
      <w:sdt>
        <w:sdtPr>
          <w:id w:val="989365408"/>
          <w:citation/>
        </w:sdtPr>
        <w:sdtContent>
          <w:r w:rsidR="000D3CB8" w:rsidRPr="00D44B0F">
            <w:fldChar w:fldCharType="begin"/>
          </w:r>
          <w:r w:rsidR="000D3CB8" w:rsidRPr="00D44B0F">
            <w:instrText xml:space="preserve"> CITATION Glo24 \l 3082 </w:instrText>
          </w:r>
          <w:r w:rsidR="000D3CB8" w:rsidRPr="00D44B0F">
            <w:fldChar w:fldCharType="separate"/>
          </w:r>
          <w:r w:rsidR="006372C5">
            <w:rPr>
              <w:noProof/>
            </w:rPr>
            <w:t xml:space="preserve"> [44]</w:t>
          </w:r>
          <w:r w:rsidR="000D3CB8" w:rsidRPr="00D44B0F">
            <w:fldChar w:fldCharType="end"/>
          </w:r>
        </w:sdtContent>
      </w:sdt>
      <w:r w:rsidR="00013FBD" w:rsidRPr="00D44B0F">
        <w:t>, renewable integration costs ($5-8/MWh for grid stability with 27% solar/wind penetration)</w:t>
      </w:r>
      <w:r w:rsidR="000D3CB8" w:rsidRPr="00D44B0F">
        <w:t xml:space="preserve"> </w:t>
      </w:r>
      <w:sdt>
        <w:sdtPr>
          <w:id w:val="-1803065290"/>
          <w:citation/>
        </w:sdtPr>
        <w:sdtContent>
          <w:r w:rsidR="000D3CB8" w:rsidRPr="00D44B0F">
            <w:fldChar w:fldCharType="begin"/>
          </w:r>
          <w:r w:rsidR="000D3CB8" w:rsidRPr="00D44B0F">
            <w:instrText xml:space="preserve"> CITATION Edu25 \l 3082 </w:instrText>
          </w:r>
          <w:r w:rsidR="000D3CB8" w:rsidRPr="00D44B0F">
            <w:fldChar w:fldCharType="separate"/>
          </w:r>
          <w:r w:rsidR="006372C5">
            <w:rPr>
              <w:noProof/>
            </w:rPr>
            <w:t>[41]</w:t>
          </w:r>
          <w:r w:rsidR="000D3CB8" w:rsidRPr="00D44B0F">
            <w:fldChar w:fldCharType="end"/>
          </w:r>
        </w:sdtContent>
      </w:sdt>
      <w:r w:rsidR="00013FBD" w:rsidRPr="00D44B0F">
        <w:t>, and transmission constraints ($3-12/MWh regional differentials)</w:t>
      </w:r>
      <w:sdt>
        <w:sdtPr>
          <w:id w:val="-1852171786"/>
          <w:citation/>
        </w:sdtPr>
        <w:sdtContent>
          <w:r w:rsidR="000D3CB8" w:rsidRPr="00D44B0F">
            <w:fldChar w:fldCharType="begin"/>
          </w:r>
          <w:r w:rsidR="000D3CB8" w:rsidRPr="00D44B0F">
            <w:instrText xml:space="preserve"> CITATION Edu25 \l 3082 </w:instrText>
          </w:r>
          <w:r w:rsidR="000D3CB8" w:rsidRPr="00D44B0F">
            <w:fldChar w:fldCharType="separate"/>
          </w:r>
          <w:r w:rsidR="006372C5">
            <w:rPr>
              <w:noProof/>
            </w:rPr>
            <w:t xml:space="preserve"> [41]</w:t>
          </w:r>
          <w:r w:rsidR="000D3CB8" w:rsidRPr="00D44B0F">
            <w:fldChar w:fldCharType="end"/>
          </w:r>
        </w:sdtContent>
      </w:sdt>
      <w:r w:rsidR="00013FBD" w:rsidRPr="00D44B0F">
        <w:t>. Chile's 2024 Tariff Stabilization Law further modifies pricing via:</w:t>
      </w:r>
      <w:r w:rsidR="00BB1683" w:rsidRPr="00BB1683">
        <w:rPr>
          <w:noProof/>
        </w:rPr>
        <w:t xml:space="preserve"> </w:t>
      </w:r>
    </w:p>
    <w:p w14:paraId="0184B638" w14:textId="63053831"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sdt>
        <w:sdtPr>
          <w:rPr>
            <w:sz w:val="18"/>
            <w:szCs w:val="18"/>
          </w:rPr>
          <w:id w:val="1261803136"/>
          <w:citation/>
        </w:sdtPr>
        <w:sdtContent>
          <w:r w:rsidR="000D3CB8" w:rsidRPr="00D031BE">
            <w:rPr>
              <w:sz w:val="18"/>
              <w:szCs w:val="18"/>
            </w:rPr>
            <w:fldChar w:fldCharType="begin"/>
          </w:r>
          <w:r w:rsidR="000D3CB8" w:rsidRPr="00D031BE">
            <w:rPr>
              <w:sz w:val="18"/>
              <w:szCs w:val="18"/>
            </w:rPr>
            <w:instrText xml:space="preserve"> CITATION And24 \l 3082 </w:instrText>
          </w:r>
          <w:r w:rsidR="000D3CB8" w:rsidRPr="00D031BE">
            <w:rPr>
              <w:sz w:val="18"/>
              <w:szCs w:val="18"/>
            </w:rPr>
            <w:fldChar w:fldCharType="separate"/>
          </w:r>
          <w:r w:rsidR="006372C5">
            <w:rPr>
              <w:noProof/>
              <w:sz w:val="18"/>
              <w:szCs w:val="18"/>
            </w:rPr>
            <w:t xml:space="preserve"> </w:t>
          </w:r>
          <w:r w:rsidR="006372C5" w:rsidRPr="006372C5">
            <w:rPr>
              <w:noProof/>
              <w:sz w:val="18"/>
              <w:szCs w:val="18"/>
            </w:rPr>
            <w:t>[45]</w:t>
          </w:r>
          <w:r w:rsidR="000D3CB8" w:rsidRPr="00D031BE">
            <w:rPr>
              <w:sz w:val="18"/>
              <w:szCs w:val="18"/>
            </w:rPr>
            <w:fldChar w:fldCharType="end"/>
          </w:r>
        </w:sdtContent>
      </w:sdt>
      <w:r w:rsidR="003C2464" w:rsidRPr="00D031BE">
        <w:rPr>
          <w:sz w:val="18"/>
          <w:szCs w:val="18"/>
        </w:rPr>
        <w:t>.</w:t>
      </w:r>
    </w:p>
    <w:p w14:paraId="3914B561" w14:textId="0A6DA1EB"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 xml:space="preserve">($0.02/kWh until 2035) </w:t>
      </w:r>
      <w:sdt>
        <w:sdtPr>
          <w:rPr>
            <w:sz w:val="18"/>
            <w:szCs w:val="18"/>
          </w:rPr>
          <w:id w:val="-1936120431"/>
          <w:citation/>
        </w:sdtPr>
        <w:sdtContent>
          <w:r w:rsidR="000D3CB8" w:rsidRPr="00D031BE">
            <w:rPr>
              <w:sz w:val="18"/>
              <w:szCs w:val="18"/>
            </w:rPr>
            <w:fldChar w:fldCharType="begin"/>
          </w:r>
          <w:r w:rsidR="000D3CB8" w:rsidRPr="00D031BE">
            <w:rPr>
              <w:sz w:val="18"/>
              <w:szCs w:val="18"/>
            </w:rPr>
            <w:instrText xml:space="preserve"> CITATION Gwe24 \l 3082 </w:instrText>
          </w:r>
          <w:r w:rsidR="000D3CB8" w:rsidRPr="00D031BE">
            <w:rPr>
              <w:sz w:val="18"/>
              <w:szCs w:val="18"/>
            </w:rPr>
            <w:fldChar w:fldCharType="separate"/>
          </w:r>
          <w:r w:rsidR="006372C5" w:rsidRPr="006372C5">
            <w:rPr>
              <w:noProof/>
              <w:sz w:val="18"/>
              <w:szCs w:val="18"/>
            </w:rPr>
            <w:t>[46]</w:t>
          </w:r>
          <w:r w:rsidR="000D3CB8" w:rsidRPr="00D031BE">
            <w:rPr>
              <w:sz w:val="18"/>
              <w:szCs w:val="18"/>
            </w:rPr>
            <w:fldChar w:fldCharType="end"/>
          </w:r>
        </w:sdtContent>
      </w:sdt>
      <w:sdt>
        <w:sdtPr>
          <w:rPr>
            <w:sz w:val="18"/>
            <w:szCs w:val="18"/>
          </w:rPr>
          <w:id w:val="1844352800"/>
          <w:citation/>
        </w:sdtPr>
        <w:sdtContent>
          <w:r w:rsidR="000D3CB8" w:rsidRPr="00D031BE">
            <w:rPr>
              <w:sz w:val="18"/>
              <w:szCs w:val="18"/>
            </w:rPr>
            <w:fldChar w:fldCharType="begin"/>
          </w:r>
          <w:r w:rsidR="000D3CB8" w:rsidRPr="00D031BE">
            <w:rPr>
              <w:sz w:val="18"/>
              <w:szCs w:val="18"/>
            </w:rPr>
            <w:instrText xml:space="preserve"> CITATION Ric24 \l 3082 </w:instrText>
          </w:r>
          <w:r w:rsidR="000D3CB8" w:rsidRPr="00D031BE">
            <w:rPr>
              <w:sz w:val="18"/>
              <w:szCs w:val="18"/>
            </w:rPr>
            <w:fldChar w:fldCharType="separate"/>
          </w:r>
          <w:r w:rsidR="006372C5">
            <w:rPr>
              <w:noProof/>
              <w:sz w:val="18"/>
              <w:szCs w:val="18"/>
            </w:rPr>
            <w:t xml:space="preserve"> </w:t>
          </w:r>
          <w:r w:rsidR="006372C5" w:rsidRPr="006372C5">
            <w:rPr>
              <w:noProof/>
              <w:sz w:val="18"/>
              <w:szCs w:val="18"/>
            </w:rPr>
            <w:t>[47]</w:t>
          </w:r>
          <w:r w:rsidR="000D3CB8" w:rsidRPr="00D031BE">
            <w:rPr>
              <w:sz w:val="18"/>
              <w:szCs w:val="18"/>
            </w:rPr>
            <w:fldChar w:fldCharType="end"/>
          </w:r>
        </w:sdtContent>
      </w:sdt>
      <w:r w:rsidR="000D3CB8" w:rsidRPr="00D031BE">
        <w:rPr>
          <w:sz w:val="18"/>
          <w:szCs w:val="18"/>
        </w:rPr>
        <w:t>.</w:t>
      </w:r>
    </w:p>
    <w:p w14:paraId="6A7F2B1E" w14:textId="50C5C416"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sdt>
        <w:sdtPr>
          <w:rPr>
            <w:sz w:val="18"/>
            <w:szCs w:val="18"/>
          </w:rPr>
          <w:id w:val="452994400"/>
          <w:citation/>
        </w:sdtPr>
        <w:sdtContent>
          <w:r w:rsidR="000D3CB8" w:rsidRPr="00D031BE">
            <w:rPr>
              <w:sz w:val="18"/>
              <w:szCs w:val="18"/>
            </w:rPr>
            <w:fldChar w:fldCharType="begin"/>
          </w:r>
          <w:r w:rsidR="000D3CB8" w:rsidRPr="00D031BE">
            <w:rPr>
              <w:sz w:val="18"/>
              <w:szCs w:val="18"/>
              <w:lang w:val="es-ES"/>
            </w:rPr>
            <w:instrText xml:space="preserve"> CITATION Sys22 \l 3082 </w:instrText>
          </w:r>
          <w:r w:rsidR="000D3CB8" w:rsidRPr="00D031BE">
            <w:rPr>
              <w:sz w:val="18"/>
              <w:szCs w:val="18"/>
            </w:rPr>
            <w:fldChar w:fldCharType="separate"/>
          </w:r>
          <w:r w:rsidR="006372C5">
            <w:rPr>
              <w:noProof/>
              <w:sz w:val="18"/>
              <w:szCs w:val="18"/>
              <w:lang w:val="es-ES"/>
            </w:rPr>
            <w:t xml:space="preserve"> </w:t>
          </w:r>
          <w:r w:rsidR="006372C5" w:rsidRPr="006372C5">
            <w:rPr>
              <w:noProof/>
              <w:sz w:val="18"/>
              <w:szCs w:val="18"/>
              <w:lang w:val="es-ES"/>
            </w:rPr>
            <w:t>[48]</w:t>
          </w:r>
          <w:r w:rsidR="000D3CB8" w:rsidRPr="00D031BE">
            <w:rPr>
              <w:sz w:val="18"/>
              <w:szCs w:val="18"/>
            </w:rPr>
            <w:fldChar w:fldCharType="end"/>
          </w:r>
        </w:sdtContent>
      </w:sdt>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76588294" w:rsidR="00EB66A9" w:rsidRDefault="00EB66A9" w:rsidP="00EB66A9">
      <w:pPr>
        <w:pStyle w:val="Text"/>
        <w:spacing w:after="120"/>
        <w:ind w:firstLine="204"/>
      </w:pPr>
      <w:r>
        <w:t>It is important to note that the energy costs for the Chilean m</w:t>
      </w:r>
      <w:r w:rsidRPr="00EB66A9">
        <w:t>ining sector costs rose from $85/MWh (2015) to $112/MWh (2024), 40% above Peruvian competitors</w:t>
      </w:r>
      <w:sdt>
        <w:sdtPr>
          <w:id w:val="1562983352"/>
          <w:citation/>
        </w:sdtPr>
        <w:sdtContent>
          <w:r w:rsidR="00AB138E">
            <w:fldChar w:fldCharType="begin"/>
          </w:r>
          <w:r w:rsidR="00AB138E" w:rsidRPr="00AB138E">
            <w:instrText xml:space="preserve"> CITATION Inv21 \l 3082 </w:instrText>
          </w:r>
          <w:r w:rsidR="00AB138E">
            <w:fldChar w:fldCharType="separate"/>
          </w:r>
          <w:r w:rsidR="006372C5">
            <w:rPr>
              <w:noProof/>
            </w:rPr>
            <w:t xml:space="preserve"> [49]</w:t>
          </w:r>
          <w:r w:rsidR="00AB138E">
            <w:fldChar w:fldCharType="end"/>
          </w:r>
        </w:sdtContent>
      </w:sdt>
      <w:r>
        <w:t>.</w:t>
      </w:r>
      <w:r w:rsidR="00CA62AB" w:rsidRPr="00CA62AB">
        <w:t xml:space="preserve"> The successful execution of coal phase-outs and renewable integration will determine whether the next decade sustains the deflationary trends of 2015-2020 or reverts to the volatility of earlier periods</w:t>
      </w:r>
      <w:r w:rsidR="00CA62AB">
        <w:t>.</w:t>
      </w:r>
    </w:p>
    <w:p w14:paraId="47DF571D" w14:textId="2178B3DC" w:rsidR="00BB1683" w:rsidRDefault="00946252" w:rsidP="00BB1683">
      <w:pPr>
        <w:pStyle w:val="Text"/>
        <w:tabs>
          <w:tab w:val="left" w:pos="1701"/>
        </w:tabs>
        <w:spacing w:before="120"/>
        <w:ind w:firstLine="204"/>
      </w:pPr>
      <w:r>
        <w:t xml:space="preserve">As shown in Table </w:t>
      </w:r>
      <w:r w:rsidR="00603474">
        <w:t>6</w:t>
      </w:r>
      <w:r>
        <w:t xml:space="preserve">, historical context, </w:t>
      </w:r>
      <w:r w:rsidR="00CB0EE5">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F44914">
        <w:instrText xml:space="preserve">Excel.Sheet.12 /Users/igna/Dropbox/Victaulic/FBE_vs_Bare/GitHub/Bare-vs-Coated-Water-Pipelines.xlsx Electricity!Projected_MWh </w:instrText>
      </w:r>
      <w:r w:rsidR="00881F60">
        <w:instrText xml:space="preserve">\t </w:instrText>
      </w:r>
      <w:r w:rsidR="00EB5801">
        <w:fldChar w:fldCharType="separate"/>
      </w:r>
      <w:r w:rsidR="00F44914">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7C59F2B9" w:rsidR="003A7ED9" w:rsidRDefault="003A7ED9" w:rsidP="003A7ED9">
      <w:pPr>
        <w:pStyle w:val="TableTitle"/>
      </w:pPr>
      <w:r>
        <w:t xml:space="preserve">Table </w:t>
      </w:r>
      <w:r w:rsidR="00A23F03">
        <w:fldChar w:fldCharType="begin"/>
      </w:r>
      <w:r w:rsidR="00A23F03">
        <w:instrText xml:space="preserve"> SEQ Table \* ARABIC </w:instrText>
      </w:r>
      <w:r w:rsidR="00A23F03">
        <w:fldChar w:fldCharType="separate"/>
      </w:r>
      <w:r w:rsidR="00A23F03">
        <w:rPr>
          <w:noProof/>
        </w:rPr>
        <w:t>7</w:t>
      </w:r>
      <w:r w:rsidR="00A23F03">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55D29504" w:rsidR="003A7ED9" w:rsidRPr="00065748" w:rsidRDefault="003A7ED9" w:rsidP="008339A1">
            <w:pPr>
              <w:pStyle w:val="Table"/>
              <w:ind w:firstLine="322"/>
              <w:jc w:val="left"/>
            </w:pPr>
            <w:r w:rsidRPr="00065748">
              <w:t>$</w:t>
            </w:r>
            <w:r>
              <w:fldChar w:fldCharType="begin"/>
            </w:r>
            <w:r>
              <w:instrText xml:space="preserve"> LINK </w:instrText>
            </w:r>
            <w:r w:rsidR="00F44914">
              <w:instrText xml:space="preserve">Excel.Sheet.12 /Users/igna/Dropbox/Victaulic/FBE_vs_Bare/GitHub/Bare-vs-Coated-Water-Pipelines.xlsx Electricity!Projected_MWh </w:instrText>
            </w:r>
            <w:r>
              <w:instrText xml:space="preserve">\t  \* MERGEFORMAT </w:instrText>
            </w:r>
            <w:r>
              <w:fldChar w:fldCharType="separate"/>
            </w:r>
            <w:r w:rsidR="00F44914">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BB1683">
      <w:pPr>
        <w:pStyle w:val="Text"/>
        <w:tabs>
          <w:tab w:val="left" w:pos="1701"/>
        </w:tabs>
        <w:spacing w:before="120"/>
        <w:ind w:firstLine="204"/>
      </w:pPr>
    </w:p>
    <w:p w14:paraId="44B17C3B" w14:textId="68B8785D" w:rsidR="00A55BF4" w:rsidRDefault="00A55BF4" w:rsidP="006F5573">
      <w:pPr>
        <w:pStyle w:val="Text"/>
        <w:tabs>
          <w:tab w:val="left" w:pos="1134"/>
          <w:tab w:val="left" w:pos="4678"/>
        </w:tabs>
        <w:ind w:right="-207" w:firstLine="204"/>
      </w:pPr>
      <w:r>
        <w:lastRenderedPageBreak/>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058CBFB8" w:rsidR="00700D91" w:rsidRDefault="00700D91" w:rsidP="0067599E">
      <w:pPr>
        <w:pStyle w:val="Text"/>
        <w:tabs>
          <w:tab w:val="left" w:pos="1701"/>
          <w:tab w:val="left" w:pos="4395"/>
        </w:tabs>
        <w:spacing w:before="200"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C07CEA">
        <w:instrText xml:space="preserve">Excel.Sheet.12 /Users/igna/Dropbox/Victaulic/FBE_vs_Bare/GitHub/Bare-vs-Coated-Water-Pipelines.xlsx Parameters!Elevation_change </w:instrText>
      </w:r>
      <w:r w:rsidR="00312EA6">
        <w:instrText xml:space="preserve">\a \t </w:instrText>
      </w:r>
      <w:r w:rsidR="00C07CEA">
        <w:fldChar w:fldCharType="separate"/>
      </w:r>
      <w:r w:rsidR="00C07CEA">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C07CEA">
        <w:instrText xml:space="preserve">Excel.Sheet.12 /Users/igna/Dropbox/Victaulic/FBE_vs_Bare/GitHub/Bare-vs-Coated-Water-Pipelines.xlsx Parameters!pump_efficiency_percentage </w:instrText>
      </w:r>
      <w:r w:rsidR="00240290">
        <w:instrText xml:space="preserve">\a \t </w:instrText>
      </w:r>
      <w:r w:rsidR="00C07CEA">
        <w:fldChar w:fldCharType="separate"/>
      </w:r>
      <w:r w:rsidR="00C07CEA">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C07CEA">
        <w:instrText xml:space="preserve">Excel.Sheet.12 /Users/igna/Dropbox/Victaulic/FBE_vs_Bare/GitHub/Bare-vs-Coated-Water-Pipelines.xlsx Parameters!annual_hours_operation_h_yr </w:instrText>
      </w:r>
      <w:r w:rsidR="00240290">
        <w:instrText xml:space="preserve">\a \t </w:instrText>
      </w:r>
      <w:r w:rsidR="00C07CEA">
        <w:fldChar w:fldCharType="separate"/>
      </w:r>
      <w:r w:rsidR="00C07CEA">
        <w:t xml:space="preserve"> 8,400 </w:t>
      </w:r>
      <w:r w:rsidR="00240290">
        <w:fldChar w:fldCharType="end"/>
      </w:r>
      <w:r w:rsidR="00240290">
        <w:t xml:space="preserve"> </w:t>
      </w:r>
      <w:r w:rsidR="004927F7">
        <w:t>hours</w:t>
      </w:r>
      <w:r w:rsidR="009026EF">
        <w:t>)</w:t>
      </w:r>
      <w:r w:rsidRPr="00700D91">
        <w:t xml:space="preserve">. </w:t>
      </w:r>
    </w:p>
    <w:p w14:paraId="7128221F" w14:textId="07402994" w:rsidR="006370A5" w:rsidRDefault="006868F8" w:rsidP="00807759">
      <w:pPr>
        <w:pStyle w:val="Text"/>
        <w:tabs>
          <w:tab w:val="left" w:pos="1701"/>
          <w:tab w:val="left" w:pos="4395"/>
        </w:tabs>
        <w:spacing w:after="120"/>
        <w:ind w:firstLine="204"/>
      </w:pPr>
      <w:r w:rsidRPr="006868F8">
        <w:t>To estimate energy required to overcome friction losses in the pipeline the Darcy-Weisbach equation (</w:t>
      </w:r>
      <w:r w:rsidR="00C745E9">
        <w:t>3</w:t>
      </w:r>
      <w:r w:rsidRPr="006868F8">
        <w:t>)</w:t>
      </w:r>
      <w:r w:rsidR="00480839">
        <w:t xml:space="preserve"> is used</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38F5D687"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which normalizes the equation for gravitational effects;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AE663A">
      <w:pPr>
        <w:pStyle w:val="Text"/>
        <w:spacing w:before="120" w:after="24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7270E9">
      <w:pPr>
        <w:pStyle w:val="Text"/>
        <w:spacing w:before="24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51E1FEAB"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C07CEA">
        <w:instrText xml:space="preserve">Excel.Sheet.12 /Users/igna/Dropbox/Victaulic/FBE_vs_Bare/GitHub/Bare-vs-Coated-Water-Pipelines.xlsx Parameters!fluid_density </w:instrText>
      </w:r>
      <w:r w:rsidR="009162B7">
        <w:instrText xml:space="preserve">\a \t </w:instrText>
      </w:r>
      <w:r w:rsidR="00C07CEA">
        <w:fldChar w:fldCharType="separate"/>
      </w:r>
      <w:r w:rsidR="00C07CEA">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F44914">
        <w:instrText xml:space="preserve">Excel.Sheet.12 /Users/igna/Dropbox/Victaulic/FBE_vs_Bare/GitHub/Bare-vs-Coated-Water-Pipelines.xlsx Electricity!bare_vel_yr_1_m_s </w:instrText>
      </w:r>
      <w:r w:rsidR="00881F60">
        <w:instrText xml:space="preserve">\t </w:instrText>
      </w:r>
      <w:r w:rsidR="00EB5801">
        <w:fldChar w:fldCharType="separate"/>
      </w:r>
      <w:r w:rsidR="00F44914">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C07CEA">
        <w:instrText xml:space="preserve">Excel.Sheet.12 /Users/igna/Dropbox/Victaulic/FBE_vs_Bare/GitHub/Bare-vs-Coated-Water-Pipelines.xlsx Parameters!design_flow_rate </w:instrText>
      </w:r>
      <w:r w:rsidR="003D466A">
        <w:instrText xml:space="preserve">\a \t </w:instrText>
      </w:r>
      <w:r w:rsidR="00C07CEA">
        <w:fldChar w:fldCharType="separate"/>
      </w:r>
      <w:r w:rsidR="00C07CEA">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C07CEA">
        <w:instrText xml:space="preserve">Excel.Sheet.12 /Users/igna/Dropbox/Victaulic/FBE_vs_Bare/GitHub/Bare-vs-Coated-Water-Pipelines.xlsx Parameters!bare_inside_diameter_yr_1 </w:instrText>
      </w:r>
      <w:r w:rsidR="008303F6">
        <w:instrText xml:space="preserve">\a \t </w:instrText>
      </w:r>
      <w:r w:rsidR="00C07CEA">
        <w:fldChar w:fldCharType="separate"/>
      </w:r>
      <w:r w:rsidR="00C07CEA">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C07CEA">
        <w:instrText xml:space="preserve">Excel.Sheet.12 /Users/igna/Dropbox/Victaulic/FBE_vs_Bare/GitHub/Bare-vs-Coated-Water-Pipelines.xlsx Parameters!bare_wall__yr_1_mm </w:instrText>
      </w:r>
      <w:r w:rsidR="00156577">
        <w:instrText xml:space="preserve">\a \t </w:instrText>
      </w:r>
      <w:r w:rsidR="00C07CEA">
        <w:fldChar w:fldCharType="separate"/>
      </w:r>
      <w:r w:rsidR="00C07CEA">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C07CEA">
        <w:instrText xml:space="preserve">Excel.Sheet.12 /Users/igna/Dropbox/Victaulic/FBE_vs_Bare/GitHub/Bare-vs-Coated-Water-Pipelines.xlsx Parameters!dynamic_viscosity_of_water </w:instrText>
      </w:r>
      <w:r w:rsidR="00CB2DEF">
        <w:instrText xml:space="preserve">\a \t </w:instrText>
      </w:r>
      <w:r w:rsidR="00C07CEA">
        <w:fldChar w:fldCharType="separate"/>
      </w:r>
      <w:r w:rsidR="00C07CEA">
        <w:t>0.0013</w:t>
      </w:r>
      <w:r w:rsidR="00CB2DEF">
        <w:fldChar w:fldCharType="end"/>
      </w:r>
      <w:r w:rsidR="00CB2DEF">
        <w:t xml:space="preserve"> </w:t>
      </w:r>
      <w:r w:rsidR="00666C96">
        <w:t>Pa·s</w:t>
      </w:r>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 xml:space="preserve">Again, </w:t>
      </w:r>
      <w:r w:rsidR="00591BD7">
        <w:t>s</w:t>
      </w:r>
      <w:r w:rsidR="00591BD7" w:rsidRPr="00591BD7">
        <w:t>ubstitut</w:t>
      </w:r>
      <w:r w:rsidR="00480839">
        <w:t>ing</w:t>
      </w:r>
      <w:r w:rsidR="00591BD7">
        <w:t xml:space="preserve"> values on </w:t>
      </w:r>
      <w:r w:rsidR="003B2093">
        <w:t>eq</w:t>
      </w:r>
      <w:r w:rsidR="00591BD7" w:rsidRPr="00B95580">
        <w:t xml:space="preserve"> </w:t>
      </w:r>
      <w:r w:rsidR="00591BD7">
        <w:t>(</w:t>
      </w:r>
      <w:r w:rsidR="00A45904">
        <w:t>4</w:t>
      </w:r>
      <w:r w:rsidR="00591BD7">
        <w:t>):</w:t>
      </w:r>
    </w:p>
    <w:p w14:paraId="576043BF" w14:textId="464C87C1"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/Users/igna/Dropbox/Victaulic/FBE_vs_Bare/GitHub/Bare-vs-Coated-Water-Pipelines.xlsx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1169C289" w:rsidR="001A097E" w:rsidRDefault="00A146C8" w:rsidP="00DF7DE6">
      <w:pPr>
        <w:pStyle w:val="Text"/>
        <w:spacing w:after="120"/>
        <w:ind w:firstLine="204"/>
      </w:pPr>
      <w:r>
        <w:t>S</w:t>
      </w:r>
      <w:r w:rsidR="004D7D0C">
        <w:t>olv</w:t>
      </w:r>
      <w:r>
        <w:t>ing</w:t>
      </w:r>
      <w:r w:rsidR="004D7D0C">
        <w:t xml:space="preserve"> for </w:t>
      </w:r>
      <w:r w:rsidR="004D7D0C" w:rsidRPr="004D7D0C">
        <w:rPr>
          <w:i/>
          <w:iCs/>
        </w:rPr>
        <w:t>f</w:t>
      </w:r>
      <w:r w:rsidR="004D7D0C">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F44914">
        <w:instrText xml:space="preserve">Excel.Sheet.12 /Users/igna/Dropbox/Victaulic/FBE_vs_Bare/GitHub/Bare-vs-Coated-Water-Pipelines.xlsx electricity!bare_f_yr_1 </w:instrText>
      </w:r>
      <w:r w:rsidR="006C1C76">
        <w:instrText>\t</w:instrText>
      </w:r>
      <w:r w:rsidR="00D8798E">
        <w:instrText xml:space="preserve"> </w:instrText>
      </w:r>
      <w:r w:rsidR="00D8798E">
        <w:fldChar w:fldCharType="separate"/>
      </w:r>
      <w:r w:rsidR="00F44914">
        <w:t>0.014030</w:t>
      </w:r>
      <w:r w:rsidR="00D8798E">
        <w:fldChar w:fldCharType="end"/>
      </w:r>
      <w:r w:rsidR="00D8798E">
        <w:t xml:space="preserve">. </w:t>
      </w:r>
    </w:p>
    <w:p w14:paraId="2DC5A5E6" w14:textId="4BD79B58" w:rsidR="004D00CD" w:rsidRDefault="00480839" w:rsidP="00DE0E81">
      <w:pPr>
        <w:pStyle w:val="Text"/>
        <w:spacing w:after="120"/>
        <w:ind w:firstLine="204"/>
      </w:pPr>
      <w:r>
        <w:t>S</w:t>
      </w:r>
      <w:r w:rsidR="00B23812">
        <w:t>ubstitut</w:t>
      </w:r>
      <w:r>
        <w:t>ing</w:t>
      </w:r>
      <w:r w:rsidR="00B23812">
        <w:t xml:space="preserve"> values on eq (3):</w:t>
      </w:r>
    </w:p>
    <w:p w14:paraId="09B00B0A" w14:textId="204C635E"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/Users/igna/Dropbox/Victaulic/FBE_vs_Bare/GitHub/Bare-vs-Coated-Water-Pipelines.xlsx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16D393B6" w:rsidR="002F31BC" w:rsidRDefault="002F31BC" w:rsidP="005D3455">
      <w:pPr>
        <w:pStyle w:val="Text"/>
        <w:tabs>
          <w:tab w:val="left" w:pos="426"/>
          <w:tab w:val="left" w:pos="4536"/>
        </w:tabs>
        <w:spacing w:before="240" w:after="120"/>
        <w:ind w:firstLine="204"/>
        <w:rPr>
          <w:sz w:val="21"/>
          <w:szCs w:val="21"/>
        </w:rPr>
      </w:pPr>
      <w:r>
        <w:rPr>
          <w:sz w:val="21"/>
          <w:szCs w:val="21"/>
        </w:rPr>
        <w:t xml:space="preserve">Again, </w:t>
      </w:r>
      <w:r w:rsidR="00480839">
        <w:rPr>
          <w:sz w:val="21"/>
          <w:szCs w:val="21"/>
        </w:rPr>
        <w:t>s</w:t>
      </w:r>
      <w:r w:rsidRPr="002F31BC">
        <w:rPr>
          <w:sz w:val="21"/>
          <w:szCs w:val="21"/>
        </w:rPr>
        <w:t>ubstitut</w:t>
      </w:r>
      <w:r w:rsidR="00480839">
        <w:rPr>
          <w:sz w:val="21"/>
          <w:szCs w:val="21"/>
        </w:rPr>
        <w:t>ing</w:t>
      </w:r>
      <w:r w:rsidRPr="002F31BC">
        <w:rPr>
          <w:sz w:val="21"/>
          <w:szCs w:val="21"/>
        </w:rPr>
        <w:t xml:space="preserve"> values on eq</w:t>
      </w:r>
      <w:r w:rsidR="00326A44">
        <w:rPr>
          <w:sz w:val="21"/>
          <w:szCs w:val="21"/>
        </w:rPr>
        <w:t xml:space="preserve"> (2):</w:t>
      </w:r>
    </w:p>
    <w:p w14:paraId="31E24FB6" w14:textId="1A46E005"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Parameters!R18C3 \t </m:t>
            </m:r>
            <m:r>
              <w:rPr>
                <w:rFonts w:ascii="Cambria Math" w:hAnsi="Cambria Math"/>
                <w:i/>
                <w:iCs/>
                <w:sz w:val="21"/>
                <w:szCs w:val="21"/>
              </w:rPr>
              <w:fldChar w:fldCharType="separate"/>
            </m:r>
            <m:r>
              <m:rPr>
                <m:sty m:val="p"/>
              </m:rPr>
              <w:rPr>
                <w:rFonts w:ascii="Cambria Math" w:hAnsi="Cambria Math"/>
              </w:rPr>
              <m:t>0.0013</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0BC00315"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/Users/igna/Dropbox/Victaulic/FBE_vs_Bare/GitHub/Bare-vs-Coated-Water-Pipelines.xlsx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202975D5" w:rsidR="00DA594E" w:rsidRPr="00077465" w:rsidRDefault="008F2803" w:rsidP="00DA594E">
      <w:pPr>
        <w:pStyle w:val="Text"/>
        <w:tabs>
          <w:tab w:val="left" w:pos="0"/>
          <w:tab w:val="left" w:pos="993"/>
          <w:tab w:val="left" w:pos="4678"/>
        </w:tabs>
        <w:spacing w:before="240"/>
        <w:ind w:firstLine="215"/>
        <w:rPr>
          <w:sz w:val="21"/>
          <w:szCs w:val="21"/>
        </w:rPr>
      </w:pPr>
      <w:r>
        <w:rPr>
          <w:sz w:val="21"/>
          <w:szCs w:val="21"/>
        </w:rPr>
        <w:t xml:space="preserve">For </w:t>
      </w:r>
      <w:r w:rsidRPr="00F217B8">
        <w:rPr>
          <w:sz w:val="21"/>
          <w:szCs w:val="21"/>
        </w:rPr>
        <w:t xml:space="preserve">the bare pipe </w:t>
      </w:r>
      <w:r w:rsidR="004C20C8" w:rsidRPr="00F217B8">
        <w:rPr>
          <w:sz w:val="21"/>
          <w:szCs w:val="21"/>
        </w:rPr>
        <w:t>case</w:t>
      </w:r>
      <w:r w:rsidRPr="00F217B8">
        <w:rPr>
          <w:sz w:val="21"/>
          <w:szCs w:val="21"/>
        </w:rPr>
        <w:t>,</w:t>
      </w:r>
      <w:r>
        <w:rPr>
          <w:sz w:val="21"/>
          <w:szCs w:val="21"/>
        </w:rPr>
        <w:t xml:space="preserve"> </w:t>
      </w:r>
      <w:r w:rsidR="00480839">
        <w:rPr>
          <w:sz w:val="21"/>
          <w:szCs w:val="21"/>
        </w:rPr>
        <w:t>previous</w:t>
      </w:r>
      <w:r w:rsidR="009F432E">
        <w:rPr>
          <w:sz w:val="21"/>
          <w:szCs w:val="21"/>
        </w:rPr>
        <w:t xml:space="preserve"> calculation procedure </w:t>
      </w:r>
      <w:r w:rsidR="00480839">
        <w:rPr>
          <w:sz w:val="21"/>
          <w:szCs w:val="21"/>
        </w:rPr>
        <w:t xml:space="preserve">is repeated </w:t>
      </w:r>
      <w:r w:rsidR="009F432E">
        <w:rPr>
          <w:sz w:val="21"/>
          <w:szCs w:val="21"/>
        </w:rPr>
        <w:t xml:space="preserve">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F44914">
        <w:rPr>
          <w:sz w:val="21"/>
          <w:szCs w:val="21"/>
        </w:rPr>
        <w:instrText xml:space="preserve">Excel.Sheet.12 /Users/igna/Dropbox/Victaulic/FBE_vs_Bare/GitHub/Bare-vs-Coated-Water-Pipelines.xlsx Parameters!wall_corrosion_rate_mm_yr </w:instrText>
      </w:r>
      <w:r w:rsidR="00881F60">
        <w:rPr>
          <w:sz w:val="21"/>
          <w:szCs w:val="21"/>
        </w:rPr>
        <w:instrText xml:space="preserve">\t </w:instrText>
      </w:r>
      <w:r w:rsidR="00403B42">
        <w:rPr>
          <w:sz w:val="21"/>
          <w:szCs w:val="21"/>
        </w:rPr>
        <w:fldChar w:fldCharType="separate"/>
      </w:r>
      <w:r w:rsidR="00F44914">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1C6760">
        <w:rPr>
          <w:sz w:val="21"/>
          <w:szCs w:val="21"/>
        </w:rPr>
        <w:fldChar w:fldCharType="separate"/>
      </w:r>
      <w:r w:rsidR="00F44914">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Parameters!fbe_wall__yr_1_mm </w:instrText>
      </w:r>
      <w:r w:rsidR="00881F60">
        <w:rPr>
          <w:sz w:val="21"/>
          <w:szCs w:val="21"/>
        </w:rPr>
        <w:instrText xml:space="preserve">\t </w:instrText>
      </w:r>
      <w:r w:rsidR="001C6760">
        <w:rPr>
          <w:sz w:val="21"/>
          <w:szCs w:val="21"/>
        </w:rPr>
        <w:fldChar w:fldCharType="separate"/>
      </w:r>
      <w:r w:rsidR="00F44914">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6" w:name="OLE_LINK5"/>
      <w:r w:rsidR="009F432E">
        <w:rPr>
          <w:sz w:val="21"/>
          <w:szCs w:val="21"/>
        </w:rPr>
        <w:t xml:space="preserve">pipe </w:t>
      </w:r>
      <w:r w:rsidR="00AF3EC1">
        <w:rPr>
          <w:sz w:val="21"/>
          <w:szCs w:val="21"/>
        </w:rPr>
        <w:t>roughness</w:t>
      </w:r>
      <w:r w:rsidR="009F432E">
        <w:rPr>
          <w:sz w:val="21"/>
          <w:szCs w:val="21"/>
        </w:rPr>
        <w:t xml:space="preserve"> </w:t>
      </w:r>
      <w:bookmarkEnd w:id="6"/>
      <w:r w:rsidR="009F432E">
        <w:rPr>
          <w:sz w:val="21"/>
          <w:szCs w:val="21"/>
        </w:rPr>
        <w:t xml:space="preserve">from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electricity!k_yr_1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electricity!k_yr_25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7440CF8C" w:rsidR="00471B28" w:rsidRDefault="00E56959" w:rsidP="009A46FB">
      <w:pPr>
        <w:pStyle w:val="Text"/>
        <w:tabs>
          <w:tab w:val="left" w:pos="426"/>
          <w:tab w:val="left" w:pos="4536"/>
        </w:tabs>
        <w:spacing w:before="120"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electricity!wall_yr_1_1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w:instrText>
      </w:r>
      <w:r w:rsidR="00F44914">
        <w:rPr>
          <w:sz w:val="21"/>
          <w:szCs w:val="21"/>
        </w:rPr>
        <w:instrText xml:space="preserve">Excel.Sheet.12 /Users/igna/Dropbox/Victaulic/FBE_vs_Bare/GitHub/Bare-vs-Coated-Water-Pipelines.xlsx Parameters!roughness_fbe_yr_1_mm </w:instrText>
      </w:r>
      <w:r w:rsidR="009B72EA">
        <w:rPr>
          <w:sz w:val="21"/>
          <w:szCs w:val="21"/>
        </w:rPr>
        <w:instrText>\t</w:instrText>
      </w:r>
      <w:r w:rsidR="00475E17">
        <w:rPr>
          <w:sz w:val="21"/>
          <w:szCs w:val="21"/>
        </w:rPr>
        <w:instrText xml:space="preserve"> </w:instrText>
      </w:r>
      <w:r w:rsidR="00475E17">
        <w:rPr>
          <w:sz w:val="21"/>
          <w:szCs w:val="21"/>
        </w:rPr>
        <w:fldChar w:fldCharType="separate"/>
      </w:r>
      <w:r w:rsidR="00F44914">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electricity!k_yr_25_2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9A46FB">
        <w:rPr>
          <w:sz w:val="21"/>
          <w:szCs w:val="21"/>
        </w:rPr>
        <w:t xml:space="preserve"> </w:t>
      </w:r>
      <w:r w:rsidR="00471B28">
        <w:rPr>
          <w:sz w:val="21"/>
          <w:szCs w:val="21"/>
        </w:rPr>
        <w:t xml:space="preserve">The results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5FA4DBC5"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C07CEA">
        <w:rPr>
          <w:sz w:val="21"/>
          <w:szCs w:val="21"/>
        </w:rPr>
        <w:instrText xml:space="preserve">Excel.Sheet.12 /Users/igna/Dropbox/Victaulic/FBE_vs_Bare/GitHub/Bare-vs-Coated-Water-Pipelines.xlsx Parameters!annual_discount_rate_percent </w:instrText>
      </w:r>
      <w:r w:rsidR="00E616B9">
        <w:rPr>
          <w:sz w:val="21"/>
          <w:szCs w:val="21"/>
        </w:rPr>
        <w:instrText xml:space="preserve">\a \t </w:instrText>
      </w:r>
      <w:r w:rsidR="00C07CEA">
        <w:rPr>
          <w:sz w:val="21"/>
          <w:szCs w:val="21"/>
        </w:rPr>
        <w:fldChar w:fldCharType="separate"/>
      </w:r>
      <w:r w:rsidR="00C07CEA">
        <w:t>10</w:t>
      </w:r>
      <w:r w:rsidR="00E616B9">
        <w:rPr>
          <w:sz w:val="21"/>
          <w:szCs w:val="21"/>
        </w:rPr>
        <w:fldChar w:fldCharType="end"/>
      </w:r>
      <w:r w:rsidRPr="00315AA1">
        <w:rPr>
          <w:sz w:val="21"/>
          <w:szCs w:val="21"/>
        </w:rPr>
        <w:t xml:space="preserve">% </w:t>
      </w:r>
      <w:r w:rsidR="000A378B" w:rsidRPr="00315AA1">
        <w:rPr>
          <w:sz w:val="21"/>
          <w:szCs w:val="21"/>
        </w:rPr>
        <w:t>presented for both cases in the next table</w:t>
      </w:r>
      <w:r w:rsidR="00B779EA" w:rsidRPr="00315AA1">
        <w:rPr>
          <w:sz w:val="21"/>
          <w:szCs w:val="21"/>
        </w:rPr>
        <w:t>.</w:t>
      </w:r>
    </w:p>
    <w:p w14:paraId="435917C8" w14:textId="2CB8DBBA" w:rsidR="004D7980" w:rsidRPr="00014A50" w:rsidRDefault="004D7980" w:rsidP="00014A50">
      <w:pPr>
        <w:pStyle w:val="TableTitle"/>
      </w:pPr>
      <w:r w:rsidRPr="00014A50">
        <w:t xml:space="preserve">Table </w:t>
      </w:r>
      <w:r w:rsidR="00A23F03">
        <w:fldChar w:fldCharType="begin"/>
      </w:r>
      <w:r w:rsidR="00A23F03">
        <w:instrText xml:space="preserve"> SEQ Table \* ARABIC </w:instrText>
      </w:r>
      <w:r w:rsidR="00A23F03">
        <w:fldChar w:fldCharType="separate"/>
      </w:r>
      <w:r w:rsidR="00A23F03">
        <w:rPr>
          <w:noProof/>
        </w:rPr>
        <w:t>8</w:t>
      </w:r>
      <w:r w:rsidR="00A23F03">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012"/>
        <w:gridCol w:w="1096"/>
        <w:gridCol w:w="1096"/>
        <w:gridCol w:w="936"/>
      </w:tblGrid>
      <w:tr w:rsidR="00C617D0" w:rsidRPr="007C5788" w14:paraId="25FCC455" w14:textId="02A4AAED" w:rsidTr="00A3057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4D000846" w:rsidR="00C617D0" w:rsidRPr="00014A50" w:rsidRDefault="00C617D0" w:rsidP="00C617D0">
            <w:pPr>
              <w:pStyle w:val="tablecolsubhead"/>
            </w:pPr>
            <w:r w:rsidRPr="00014A50">
              <w:t>Energy Cost</w:t>
            </w:r>
          </w:p>
        </w:tc>
        <w:tc>
          <w:tcPr>
            <w:tcW w:w="0" w:type="auto"/>
            <w:vAlign w:val="center"/>
          </w:tcPr>
          <w:p w14:paraId="56CB5588" w14:textId="76575996" w:rsidR="00C617D0" w:rsidRPr="00014A50" w:rsidRDefault="00C617D0" w:rsidP="00C617D0">
            <w:pPr>
              <w:pStyle w:val="tablecolsubhead"/>
            </w:pPr>
            <w:r w:rsidRPr="00014A50">
              <w:t>Bare Pipe</w:t>
            </w:r>
          </w:p>
        </w:tc>
        <w:tc>
          <w:tcPr>
            <w:tcW w:w="0" w:type="auto"/>
            <w:vAlign w:val="center"/>
          </w:tcPr>
          <w:p w14:paraId="12000642" w14:textId="1167D10B" w:rsidR="00C617D0" w:rsidRPr="00014A50" w:rsidRDefault="00C617D0" w:rsidP="00C617D0">
            <w:pPr>
              <w:pStyle w:val="tablecolsubhead"/>
            </w:pPr>
            <w:r w:rsidRPr="00014A50">
              <w:t>Coated Pipe</w:t>
            </w:r>
          </w:p>
        </w:tc>
        <w:tc>
          <w:tcPr>
            <w:tcW w:w="0" w:type="auto"/>
            <w:vAlign w:val="center"/>
          </w:tcPr>
          <w:p w14:paraId="023DE98B" w14:textId="24EBF3CB" w:rsidR="00C617D0" w:rsidRPr="00014A50" w:rsidRDefault="00C617D0" w:rsidP="00C617D0">
            <w:pPr>
              <w:pStyle w:val="tablecolsubhead"/>
            </w:pPr>
            <w:r w:rsidRPr="00014A50">
              <w:t>Difference</w:t>
            </w:r>
          </w:p>
        </w:tc>
      </w:tr>
      <w:tr w:rsidR="00C617D0" w:rsidRPr="007C5788" w14:paraId="3C368FDE" w14:textId="1C3529C1" w:rsidTr="00C16909">
        <w:trPr>
          <w:trHeight w:val="340"/>
          <w:jc w:val="center"/>
        </w:trPr>
        <w:tc>
          <w:tcPr>
            <w:tcW w:w="0" w:type="auto"/>
            <w:tcBorders>
              <w:bottom w:val="nil"/>
            </w:tcBorders>
            <w:vAlign w:val="center"/>
          </w:tcPr>
          <w:p w14:paraId="6D04A6C0" w14:textId="241010ED" w:rsidR="00C617D0" w:rsidRPr="007C5788" w:rsidRDefault="00C617D0" w:rsidP="00C617D0">
            <w:pPr>
              <w:pStyle w:val="tablecopy"/>
              <w:adjustRightInd w:val="0"/>
              <w:jc w:val="right"/>
              <w:rPr>
                <w:rFonts w:eastAsia="Osaka"/>
                <w:bCs/>
              </w:rPr>
            </w:pPr>
            <w:r w:rsidRPr="007C5788">
              <w:rPr>
                <w:rFonts w:eastAsia="Osaka"/>
                <w:bCs/>
              </w:rPr>
              <w:t>Friction</w:t>
            </w:r>
          </w:p>
        </w:tc>
        <w:tc>
          <w:tcPr>
            <w:tcW w:w="0" w:type="auto"/>
            <w:tcBorders>
              <w:bottom w:val="nil"/>
            </w:tcBorders>
            <w:vAlign w:val="center"/>
          </w:tcPr>
          <w:p w14:paraId="15065AE7" w14:textId="6652BAB4" w:rsidR="00C617D0"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Electricity!bare_friction_energy_PV </w:instrText>
            </w:r>
            <w:r>
              <w:rPr>
                <w:rFonts w:eastAsia="Osaka"/>
                <w:szCs w:val="16"/>
              </w:rPr>
              <w:instrText xml:space="preserve">\t  \* MERGEFORMAT </w:instrText>
            </w:r>
            <w:r>
              <w:rPr>
                <w:rFonts w:eastAsia="Osaka"/>
                <w:szCs w:val="16"/>
              </w:rPr>
              <w:fldChar w:fldCharType="separate"/>
            </w:r>
            <w:r w:rsidR="00F44914">
              <w:t>$32,323,586</w:t>
            </w:r>
            <w:r>
              <w:rPr>
                <w:rFonts w:eastAsia="Osaka"/>
                <w:szCs w:val="16"/>
              </w:rPr>
              <w:fldChar w:fldCharType="end"/>
            </w:r>
          </w:p>
        </w:tc>
        <w:tc>
          <w:tcPr>
            <w:tcW w:w="0" w:type="auto"/>
            <w:tcBorders>
              <w:bottom w:val="nil"/>
            </w:tcBorders>
            <w:vAlign w:val="center"/>
          </w:tcPr>
          <w:p w14:paraId="0B8303D4" w14:textId="150FEFD2"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Electricity!fbe_friction_energy_PV </w:instrText>
            </w:r>
            <w:r>
              <w:rPr>
                <w:rFonts w:eastAsia="Osaka"/>
                <w:szCs w:val="16"/>
              </w:rPr>
              <w:instrText xml:space="preserve">\t  \* MERGEFORMAT </w:instrText>
            </w:r>
            <w:r>
              <w:rPr>
                <w:rFonts w:eastAsia="Osaka"/>
                <w:szCs w:val="16"/>
              </w:rPr>
              <w:fldChar w:fldCharType="separate"/>
            </w:r>
            <w:r w:rsidR="00F44914">
              <w:t>$25,223,188</w:t>
            </w:r>
            <w:r>
              <w:rPr>
                <w:rFonts w:eastAsia="Osaka"/>
                <w:szCs w:val="16"/>
              </w:rPr>
              <w:fldChar w:fldCharType="end"/>
            </w:r>
          </w:p>
        </w:tc>
        <w:tc>
          <w:tcPr>
            <w:tcW w:w="0" w:type="auto"/>
            <w:tcBorders>
              <w:bottom w:val="nil"/>
            </w:tcBorders>
            <w:vAlign w:val="center"/>
          </w:tcPr>
          <w:p w14:paraId="3E8F9AB0" w14:textId="02242B55" w:rsidR="00C617D0" w:rsidRPr="007C5788" w:rsidRDefault="00C617D0" w:rsidP="00C617D0">
            <w:pPr>
              <w:adjustRightInd w:val="0"/>
              <w:jc w:val="right"/>
              <w:rPr>
                <w:rFonts w:eastAsia="Osaka"/>
                <w:szCs w:val="16"/>
              </w:rPr>
            </w:pPr>
            <w:r w:rsidRPr="00886591">
              <w:rPr>
                <w:rFonts w:eastAsia="Osaka"/>
                <w:szCs w:val="16"/>
              </w:rPr>
              <w:t xml:space="preserve">$7,100,398 </w:t>
            </w: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Charts!R5C12 </w:instrText>
            </w:r>
            <w:r>
              <w:rPr>
                <w:rFonts w:eastAsia="Osaka"/>
                <w:szCs w:val="16"/>
              </w:rPr>
              <w:instrText xml:space="preserve">\t  \* MERGEFORMAT </w:instrText>
            </w:r>
            <w:r>
              <w:rPr>
                <w:rFonts w:eastAsia="Osaka"/>
                <w:szCs w:val="16"/>
              </w:rPr>
              <w:fldChar w:fldCharType="separate"/>
            </w:r>
            <w:r>
              <w:rPr>
                <w:rFonts w:eastAsia="Osaka"/>
                <w:szCs w:val="16"/>
              </w:rPr>
              <w:fldChar w:fldCharType="end"/>
            </w:r>
          </w:p>
        </w:tc>
      </w:tr>
      <w:tr w:rsidR="00C617D0" w:rsidRPr="007C5788" w14:paraId="5C7F5B69" w14:textId="262E325F" w:rsidTr="00C16909">
        <w:trPr>
          <w:trHeight w:val="340"/>
          <w:jc w:val="center"/>
        </w:trPr>
        <w:tc>
          <w:tcPr>
            <w:tcW w:w="0" w:type="auto"/>
            <w:tcBorders>
              <w:top w:val="nil"/>
              <w:bottom w:val="single" w:sz="4" w:space="0" w:color="auto"/>
            </w:tcBorders>
            <w:vAlign w:val="center"/>
          </w:tcPr>
          <w:p w14:paraId="143A05CD" w14:textId="18BAD2BF" w:rsidR="00C617D0" w:rsidRPr="007C5788" w:rsidRDefault="00C617D0" w:rsidP="00C617D0">
            <w:pPr>
              <w:pStyle w:val="tablecopy"/>
              <w:adjustRightInd w:val="0"/>
              <w:jc w:val="right"/>
              <w:rPr>
                <w:rFonts w:eastAsia="Osaka"/>
                <w:bCs/>
              </w:rPr>
            </w:pPr>
            <w:r w:rsidRPr="007C5788">
              <w:rPr>
                <w:rFonts w:eastAsia="Osaka"/>
                <w:bCs/>
              </w:rPr>
              <w:t>Elevation</w:t>
            </w:r>
          </w:p>
        </w:tc>
        <w:tc>
          <w:tcPr>
            <w:tcW w:w="0" w:type="auto"/>
            <w:tcBorders>
              <w:top w:val="nil"/>
              <w:bottom w:val="single" w:sz="4" w:space="0" w:color="auto"/>
            </w:tcBorders>
            <w:vAlign w:val="center"/>
          </w:tcPr>
          <w:p w14:paraId="5D8C9FA6" w14:textId="71CDFB79" w:rsidR="00C617D0" w:rsidRDefault="00C617D0" w:rsidP="00C617D0">
            <w:pPr>
              <w:adjustRightInd w:val="0"/>
              <w:jc w:val="right"/>
              <w:rPr>
                <w:rFonts w:eastAsia="Osaka"/>
                <w:szCs w:val="16"/>
              </w:rPr>
            </w:pPr>
            <w:r w:rsidRPr="007C5788">
              <w:rPr>
                <w:rFonts w:eastAsia="Osaka"/>
                <w:szCs w:val="16"/>
              </w:rPr>
              <w:fldChar w:fldCharType="begin"/>
            </w:r>
            <w:r w:rsidRPr="007C5788">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Electricity!bare_elevation_energy_PV </w:instrText>
            </w:r>
            <w:r>
              <w:rPr>
                <w:rFonts w:eastAsia="Osaka"/>
                <w:szCs w:val="16"/>
              </w:rPr>
              <w:instrText xml:space="preserve">\t  \* MERGEFORMAT </w:instrText>
            </w:r>
            <w:r w:rsidRPr="007C5788">
              <w:rPr>
                <w:rFonts w:eastAsia="Osaka"/>
                <w:szCs w:val="16"/>
              </w:rPr>
              <w:fldChar w:fldCharType="separate"/>
            </w:r>
            <w:r w:rsidR="00F44914">
              <w:t>$115,054,517</w:t>
            </w:r>
            <w:r w:rsidRPr="007C5788">
              <w:rPr>
                <w:rFonts w:eastAsia="Osaka"/>
                <w:szCs w:val="16"/>
              </w:rPr>
              <w:fldChar w:fldCharType="end"/>
            </w:r>
          </w:p>
        </w:tc>
        <w:tc>
          <w:tcPr>
            <w:tcW w:w="0" w:type="auto"/>
            <w:tcBorders>
              <w:top w:val="nil"/>
              <w:bottom w:val="single" w:sz="4" w:space="0" w:color="auto"/>
            </w:tcBorders>
            <w:vAlign w:val="center"/>
          </w:tcPr>
          <w:p w14:paraId="60B00A13" w14:textId="170A7C39" w:rsidR="00C617D0" w:rsidRPr="007C5788" w:rsidRDefault="00C617D0" w:rsidP="00C617D0">
            <w:pPr>
              <w:adjustRightInd w:val="0"/>
              <w:jc w:val="right"/>
              <w:rPr>
                <w:rFonts w:eastAsia="Osaka"/>
                <w:szCs w:val="16"/>
              </w:rPr>
            </w:pPr>
            <w:r>
              <w:rPr>
                <w:rFonts w:eastAsia="Osaka"/>
                <w:szCs w:val="16"/>
              </w:rPr>
              <w:fldChar w:fldCharType="begin"/>
            </w:r>
            <w:r>
              <w:rPr>
                <w:rFonts w:eastAsia="Osaka"/>
                <w:szCs w:val="16"/>
              </w:rPr>
              <w:instrText xml:space="preserve"> LINK </w:instrText>
            </w:r>
            <w:r w:rsidR="00F44914">
              <w:rPr>
                <w:rFonts w:eastAsia="Osaka"/>
                <w:szCs w:val="16"/>
              </w:rPr>
              <w:instrText xml:space="preserve">Excel.Sheet.12 /Users/igna/Dropbox/Victaulic/FBE_vs_Bare/GitHub/Bare-vs-Coated-Water-Pipelines.xlsx Electricity!fbe_elevation_energy_PV </w:instrText>
            </w:r>
            <w:r>
              <w:rPr>
                <w:rFonts w:eastAsia="Osaka"/>
                <w:szCs w:val="16"/>
              </w:rPr>
              <w:instrText xml:space="preserve">\t  \* MERGEFORMAT </w:instrText>
            </w:r>
            <w:r>
              <w:rPr>
                <w:rFonts w:eastAsia="Osaka"/>
                <w:szCs w:val="16"/>
              </w:rPr>
              <w:fldChar w:fldCharType="separate"/>
            </w:r>
            <w:r w:rsidR="00F44914">
              <w:t>$115,054,517</w:t>
            </w:r>
            <w:r>
              <w:rPr>
                <w:rFonts w:eastAsia="Osaka"/>
                <w:szCs w:val="16"/>
              </w:rPr>
              <w:fldChar w:fldCharType="end"/>
            </w:r>
          </w:p>
        </w:tc>
        <w:tc>
          <w:tcPr>
            <w:tcW w:w="0" w:type="auto"/>
            <w:tcBorders>
              <w:top w:val="nil"/>
              <w:bottom w:val="single" w:sz="4" w:space="0" w:color="auto"/>
            </w:tcBorders>
            <w:vAlign w:val="center"/>
          </w:tcPr>
          <w:p w14:paraId="554F3795" w14:textId="7683E813" w:rsidR="00C617D0" w:rsidRPr="007C5788" w:rsidRDefault="00C617D0" w:rsidP="00C617D0">
            <w:pPr>
              <w:adjustRightInd w:val="0"/>
              <w:jc w:val="right"/>
              <w:rPr>
                <w:rFonts w:eastAsia="Osaka"/>
                <w:szCs w:val="16"/>
              </w:rPr>
            </w:pPr>
            <w:r>
              <w:rPr>
                <w:rFonts w:eastAsia="Osaka"/>
                <w:szCs w:val="16"/>
              </w:rPr>
              <w:t>$0</w:t>
            </w:r>
          </w:p>
        </w:tc>
      </w:tr>
    </w:tbl>
    <w:p w14:paraId="7B67791A" w14:textId="0E2AE8D2" w:rsidR="003B1F5C" w:rsidRDefault="006B1FB7" w:rsidP="005924C4">
      <w:pPr>
        <w:pStyle w:val="Text"/>
        <w:tabs>
          <w:tab w:val="left" w:pos="426"/>
          <w:tab w:val="left" w:pos="4536"/>
        </w:tabs>
        <w:spacing w:before="240" w:after="120"/>
        <w:ind w:firstLine="215"/>
        <w:rPr>
          <w:sz w:val="21"/>
          <w:szCs w:val="21"/>
        </w:rPr>
      </w:pPr>
      <w:r w:rsidRPr="006B1FB7">
        <w:rPr>
          <w:sz w:val="21"/>
          <w:szCs w:val="21"/>
        </w:rPr>
        <w:t xml:space="preserve">As shown in Table </w:t>
      </w:r>
      <w:r>
        <w:rPr>
          <w:sz w:val="21"/>
          <w:szCs w:val="21"/>
        </w:rPr>
        <w:t>7</w:t>
      </w:r>
      <w:r w:rsidRPr="006B1FB7">
        <w:rPr>
          <w:sz w:val="21"/>
          <w:szCs w:val="21"/>
        </w:rPr>
        <w:t>, friction-related energy consumption for coated pipes is significantly lower than for bare pipes due to reduced roughness and hydraulic inefficiencies over time.</w:t>
      </w:r>
    </w:p>
    <w:p w14:paraId="04580BB6" w14:textId="77777777" w:rsidR="0082287F" w:rsidRDefault="0082287F" w:rsidP="0082287F">
      <w:pPr>
        <w:pStyle w:val="Text"/>
        <w:tabs>
          <w:tab w:val="left" w:pos="426"/>
          <w:tab w:val="left" w:pos="4536"/>
        </w:tabs>
        <w:ind w:firstLine="215"/>
      </w:pPr>
    </w:p>
    <w:p w14:paraId="42128677" w14:textId="4F5F3E4C" w:rsidR="003B1F5C" w:rsidRDefault="003B1F5C" w:rsidP="005C0D9A">
      <w:pPr>
        <w:sectPr w:rsidR="003B1F5C" w:rsidSect="0015028E">
          <w:headerReference w:type="even" r:id="rId27"/>
          <w:headerReference w:type="default" r:id="rId28"/>
          <w:footerReference w:type="even" r:id="rId29"/>
          <w:footerReference w:type="default" r:id="rId30"/>
          <w:headerReference w:type="first" r:id="rId31"/>
          <w:footerReference w:type="first" r:id="rId32"/>
          <w:pgSz w:w="12240" w:h="15840" w:code="1"/>
          <w:pgMar w:top="1080" w:right="1080" w:bottom="1080" w:left="1080" w:header="432" w:footer="432" w:gutter="0"/>
          <w:cols w:num="2" w:space="288"/>
          <w:docGrid w:linePitch="272"/>
        </w:sectPr>
      </w:pPr>
    </w:p>
    <w:p w14:paraId="2F717E4F" w14:textId="3047FD5F" w:rsidR="009F432E" w:rsidRPr="00705ED2" w:rsidRDefault="00705ED2" w:rsidP="008D1480">
      <w:pPr>
        <w:pStyle w:val="Heading1"/>
        <w:spacing w:before="0"/>
      </w:pPr>
      <w:r w:rsidRPr="00705ED2">
        <w:lastRenderedPageBreak/>
        <w:t>Analysis of Results</w:t>
      </w:r>
    </w:p>
    <w:p w14:paraId="68C16561" w14:textId="4E5CB161" w:rsidR="008C494B" w:rsidRDefault="00176255" w:rsidP="00BB35A4">
      <w:pPr>
        <w:pStyle w:val="Text"/>
        <w:tabs>
          <w:tab w:val="left" w:pos="426"/>
          <w:tab w:val="left" w:pos="4536"/>
        </w:tabs>
        <w:spacing w:after="240"/>
        <w:ind w:firstLine="204"/>
        <w:rPr>
          <w:sz w:val="21"/>
          <w:szCs w:val="21"/>
        </w:rPr>
      </w:pPr>
      <w:r w:rsidRPr="00176255">
        <w:rPr>
          <w:sz w:val="21"/>
          <w:szCs w:val="21"/>
        </w:rPr>
        <w:t xml:space="preserve">As shown in Table 9, a comparison of CAPEX and the Present Value (PV) of OPEX over the </w:t>
      </w:r>
      <w:r w:rsidR="003C1F1D" w:rsidRPr="003C1F1D">
        <w:rPr>
          <w:sz w:val="21"/>
          <w:szCs w:val="21"/>
        </w:rPr>
        <w:t xml:space="preserve">25-year service period reveals a </w:t>
      </w:r>
      <w:r w:rsidR="00F42B82">
        <w:rPr>
          <w:sz w:val="21"/>
          <w:szCs w:val="21"/>
        </w:rPr>
        <w:fldChar w:fldCharType="begin"/>
      </w:r>
      <w:r w:rsidR="00F42B82">
        <w:rPr>
          <w:sz w:val="21"/>
          <w:szCs w:val="21"/>
        </w:rPr>
        <w:instrText xml:space="preserve"> LINK </w:instrText>
      </w:r>
      <w:r w:rsidR="00F44914">
        <w:rPr>
          <w:sz w:val="21"/>
          <w:szCs w:val="21"/>
        </w:rPr>
        <w:instrText xml:space="preserve">Excel.Sheet.12 /Users/igna/Dropbox/Victaulic/FBE_vs_Bare/GitHub/Bare-vs-Coated-Water-Pipelines.xlsx Charts!R10C7 </w:instrText>
      </w:r>
      <w:r w:rsidR="00881F60">
        <w:rPr>
          <w:sz w:val="21"/>
          <w:szCs w:val="21"/>
        </w:rPr>
        <w:instrText xml:space="preserve">\t </w:instrText>
      </w:r>
      <w:r w:rsidR="00F42B82">
        <w:rPr>
          <w:sz w:val="21"/>
          <w:szCs w:val="21"/>
        </w:rPr>
        <w:fldChar w:fldCharType="separate"/>
      </w:r>
      <w:r w:rsidR="00F44914">
        <w:t>10.6%</w:t>
      </w:r>
      <w:r w:rsidR="00F42B82">
        <w:rPr>
          <w:sz w:val="21"/>
          <w:szCs w:val="21"/>
        </w:rPr>
        <w:fldChar w:fldCharType="end"/>
      </w:r>
      <w:r w:rsidR="003C1F1D" w:rsidRPr="003C1F1D">
        <w:rPr>
          <w:sz w:val="21"/>
          <w:szCs w:val="21"/>
        </w:rPr>
        <w:t xml:space="preserve">% </w:t>
      </w:r>
      <w:r w:rsidRPr="00176255">
        <w:rPr>
          <w:sz w:val="21"/>
          <w:szCs w:val="21"/>
        </w:rPr>
        <w:t>cost advantage for the coated pipeline strategy</w:t>
      </w:r>
      <w:r w:rsidR="00482AB2">
        <w:rPr>
          <w:sz w:val="21"/>
          <w:szCs w:val="21"/>
        </w:rPr>
        <w:t xml:space="preserve">, </w:t>
      </w:r>
      <w:r w:rsidR="00482AB2" w:rsidRPr="00482AB2">
        <w:rPr>
          <w:sz w:val="21"/>
          <w:szCs w:val="21"/>
        </w:rPr>
        <w:t xml:space="preserve">with a total lifecycle cost of </w:t>
      </w:r>
      <w:r w:rsidR="00482AB2" w:rsidRPr="002A2904">
        <w:fldChar w:fldCharType="begin"/>
      </w:r>
      <w:r w:rsidR="00482AB2" w:rsidRPr="002A2904">
        <w:instrText xml:space="preserve"> LINK </w:instrText>
      </w:r>
      <w:r w:rsidR="00482AB2">
        <w:instrText xml:space="preserve">Excel.Sheet.12 /Users/igna/Dropbox/Victaulic/FBE_vs_Bare/GitHub/Bare-vs-Coated-Water-Pipelines.xlsx Charts!R10C6 \t </w:instrText>
      </w:r>
      <w:r w:rsidR="00482AB2" w:rsidRPr="002A2904">
        <w:instrText xml:space="preserve"> \* MERGEFORMAT </w:instrText>
      </w:r>
      <w:r w:rsidR="00482AB2" w:rsidRPr="002A2904">
        <w:fldChar w:fldCharType="separate"/>
      </w:r>
      <w:r w:rsidR="00482AB2">
        <w:t>$165,339,595</w:t>
      </w:r>
      <w:r w:rsidR="00482AB2" w:rsidRPr="002A2904">
        <w:fldChar w:fldCharType="end"/>
      </w:r>
      <w:r w:rsidR="00482AB2">
        <w:t xml:space="preserve"> </w:t>
      </w:r>
      <w:r w:rsidR="00482AB2" w:rsidRPr="00482AB2">
        <w:rPr>
          <w:sz w:val="21"/>
          <w:szCs w:val="21"/>
        </w:rPr>
        <w:t xml:space="preserve">versus </w:t>
      </w:r>
      <w:r w:rsidR="00482AB2" w:rsidRPr="002A2904">
        <w:fldChar w:fldCharType="begin"/>
      </w:r>
      <w:r w:rsidR="00482AB2" w:rsidRPr="002A2904">
        <w:instrText xml:space="preserve"> LINK </w:instrText>
      </w:r>
      <w:r w:rsidR="00482AB2">
        <w:instrText xml:space="preserve">Excel.Sheet.12 /Users/igna/Dropbox/Victaulic/FBE_vs_Bare/GitHub/Bare-vs-Coated-Water-Pipelines.xlsx Charts!R10C5 \t </w:instrText>
      </w:r>
      <w:r w:rsidR="00482AB2" w:rsidRPr="002A2904">
        <w:instrText xml:space="preserve"> \* MERGEFORMAT </w:instrText>
      </w:r>
      <w:r w:rsidR="00482AB2" w:rsidRPr="002A2904">
        <w:fldChar w:fldCharType="separate"/>
      </w:r>
      <w:r w:rsidR="00482AB2">
        <w:t>$184,928,662</w:t>
      </w:r>
      <w:r w:rsidR="00482AB2" w:rsidRPr="002A2904">
        <w:fldChar w:fldCharType="end"/>
      </w:r>
      <w:r w:rsidR="00482AB2">
        <w:t xml:space="preserve"> </w:t>
      </w:r>
      <w:r w:rsidR="00482AB2" w:rsidRPr="00482AB2">
        <w:rPr>
          <w:sz w:val="21"/>
          <w:szCs w:val="21"/>
        </w:rPr>
        <w:t xml:space="preserve">for the bare pipe approach. This translates to a savings of </w:t>
      </w:r>
      <w:r w:rsidR="001A7B4A" w:rsidRPr="00FE0ED9">
        <w:fldChar w:fldCharType="begin"/>
      </w:r>
      <w:r w:rsidR="001A7B4A" w:rsidRPr="00FE0ED9">
        <w:instrText xml:space="preserve"> LINK Excel.Sheet.12 /Users/igna/Dropbox/Victaulic/FBE_vs_Bare/GitHub/Bare-vs-Coated-Water-Pipelines.xlsx Charts!R11C7 \t  \* MERGEFORMAT </w:instrText>
      </w:r>
      <w:r w:rsidR="001A7B4A" w:rsidRPr="00FE0ED9">
        <w:fldChar w:fldCharType="separate"/>
      </w:r>
      <w:r w:rsidR="001A7B4A" w:rsidRPr="00FE0ED9">
        <w:t>$19,589,067</w:t>
      </w:r>
      <w:r w:rsidR="001A7B4A" w:rsidRPr="00FE0ED9">
        <w:fldChar w:fldCharType="end"/>
      </w:r>
      <w:r w:rsidR="001A7B4A">
        <w:t xml:space="preserve"> </w:t>
      </w:r>
      <w:r w:rsidR="00482AB2" w:rsidRPr="00482AB2">
        <w:rPr>
          <w:sz w:val="21"/>
          <w:szCs w:val="21"/>
        </w:rPr>
        <w:t>over the evaluation period.</w:t>
      </w:r>
    </w:p>
    <w:p w14:paraId="56E9921B" w14:textId="2859A9E0" w:rsidR="00E32616" w:rsidRPr="00014A50" w:rsidRDefault="00E32616" w:rsidP="00014A50">
      <w:pPr>
        <w:pStyle w:val="TableTitle"/>
      </w:pPr>
      <w:r w:rsidRPr="00014A50">
        <w:t xml:space="preserve">Table </w:t>
      </w:r>
      <w:r w:rsidR="00A23F03">
        <w:fldChar w:fldCharType="begin"/>
      </w:r>
      <w:r w:rsidR="00A23F03">
        <w:instrText xml:space="preserve"> SEQ Table \* ARABIC </w:instrText>
      </w:r>
      <w:r w:rsidR="00A23F03">
        <w:fldChar w:fldCharType="separate"/>
      </w:r>
      <w:r w:rsidR="00A23F03">
        <w:rPr>
          <w:noProof/>
        </w:rPr>
        <w:t>9</w:t>
      </w:r>
      <w:r w:rsidR="00A23F03">
        <w:fldChar w:fldCharType="end"/>
      </w:r>
      <w:r w:rsidRPr="00014A50">
        <w:t>. CAPEX and Present Value of OPEX</w:t>
      </w:r>
      <w:r w:rsidR="00821150" w:rsidRPr="00014A50">
        <w:t xml:space="preserve"> </w:t>
      </w:r>
      <w:r w:rsidR="00014A50">
        <w:br/>
      </w:r>
      <w:r w:rsidR="00821150" w:rsidRPr="00014A50">
        <w:t>for each corrosion mitigation strategy.</w:t>
      </w:r>
    </w:p>
    <w:tbl>
      <w:tblPr>
        <w:tblStyle w:val="PlainTable2"/>
        <w:tblW w:w="0" w:type="auto"/>
        <w:tblLayout w:type="fixed"/>
        <w:tblCellMar>
          <w:left w:w="57" w:type="dxa"/>
          <w:right w:w="57" w:type="dxa"/>
        </w:tblCellMar>
        <w:tblLook w:val="0760" w:firstRow="1" w:lastRow="1" w:firstColumn="0" w:lastColumn="1" w:noHBand="1" w:noVBand="1"/>
      </w:tblPr>
      <w:tblGrid>
        <w:gridCol w:w="1418"/>
        <w:gridCol w:w="1134"/>
        <w:gridCol w:w="1115"/>
        <w:gridCol w:w="1153"/>
      </w:tblGrid>
      <w:tr w:rsidR="00D7042B" w:rsidRPr="002A2904" w14:paraId="23C7870A" w14:textId="77777777" w:rsidTr="00FF2361">
        <w:trPr>
          <w:cnfStyle w:val="100000000000" w:firstRow="1" w:lastRow="0" w:firstColumn="0" w:lastColumn="0" w:oddVBand="0" w:evenVBand="0" w:oddHBand="0" w:evenHBand="0" w:firstRowFirstColumn="0" w:firstRowLastColumn="0" w:lastRowFirstColumn="0" w:lastRowLastColumn="0"/>
          <w:trHeight w:val="261"/>
        </w:trPr>
        <w:tc>
          <w:tcPr>
            <w:tcW w:w="1418" w:type="dxa"/>
            <w:vAlign w:val="center"/>
          </w:tcPr>
          <w:p w14:paraId="0FDB078C" w14:textId="77777777" w:rsidR="00D7042B" w:rsidRPr="00CF00BF" w:rsidRDefault="00D7042B" w:rsidP="00F83C20">
            <w:pPr>
              <w:pStyle w:val="Table"/>
            </w:pPr>
            <w:r w:rsidRPr="00CF00BF">
              <w:t>Item</w:t>
            </w:r>
          </w:p>
        </w:tc>
        <w:tc>
          <w:tcPr>
            <w:tcW w:w="1134" w:type="dxa"/>
            <w:vAlign w:val="center"/>
          </w:tcPr>
          <w:p w14:paraId="60BD3822" w14:textId="7A10FDF4" w:rsidR="00D7042B" w:rsidRPr="00CF00BF" w:rsidRDefault="00D7042B" w:rsidP="00F83C20">
            <w:pPr>
              <w:pStyle w:val="Table"/>
            </w:pPr>
            <w:r w:rsidRPr="00CF00BF">
              <w:t>Bare Pipe</w:t>
            </w:r>
          </w:p>
        </w:tc>
        <w:tc>
          <w:tcPr>
            <w:tcW w:w="1115" w:type="dxa"/>
            <w:tcBorders>
              <w:right w:val="single" w:sz="4" w:space="0" w:color="auto"/>
            </w:tcBorders>
            <w:vAlign w:val="center"/>
          </w:tcPr>
          <w:p w14:paraId="561F6BFB" w14:textId="7E299424" w:rsidR="00D7042B" w:rsidRPr="00CF00BF" w:rsidRDefault="00D7042B" w:rsidP="00F83C20">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7F7F7F" w:themeColor="text1" w:themeTint="80"/>
              <w:left w:val="single" w:sz="4" w:space="0" w:color="auto"/>
            </w:tcBorders>
            <w:vAlign w:val="center"/>
          </w:tcPr>
          <w:p w14:paraId="0E7E7126" w14:textId="77777777" w:rsidR="00D7042B" w:rsidRPr="00CF00BF" w:rsidRDefault="00D7042B" w:rsidP="002A697E">
            <w:pPr>
              <w:pStyle w:val="Table"/>
              <w:ind w:right="82"/>
            </w:pPr>
            <w:r w:rsidRPr="00CF00BF">
              <w:t>Difference</w:t>
            </w:r>
          </w:p>
        </w:tc>
      </w:tr>
      <w:tr w:rsidR="001E04FD" w:rsidRPr="002A2904" w14:paraId="408406BF" w14:textId="77777777" w:rsidTr="00FF2361">
        <w:trPr>
          <w:trHeight w:val="261"/>
        </w:trPr>
        <w:tc>
          <w:tcPr>
            <w:tcW w:w="1418" w:type="dxa"/>
            <w:vAlign w:val="center"/>
          </w:tcPr>
          <w:p w14:paraId="38944201" w14:textId="77777777" w:rsidR="00A703BB" w:rsidRPr="002A2904" w:rsidRDefault="00A703BB" w:rsidP="00F83C20">
            <w:pPr>
              <w:pStyle w:val="Table"/>
            </w:pPr>
            <w:r w:rsidRPr="002A2904">
              <w:t>Inhibitors</w:t>
            </w:r>
          </w:p>
        </w:tc>
        <w:tc>
          <w:tcPr>
            <w:tcW w:w="1134" w:type="dxa"/>
            <w:vAlign w:val="center"/>
          </w:tcPr>
          <w:p w14:paraId="2AB5031F" w14:textId="675B011B" w:rsidR="00A703BB" w:rsidRPr="002A2904" w:rsidRDefault="00E32616"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Inhibitors!pv_inhibitors </w:instrText>
            </w:r>
            <w:r w:rsidR="00881F60">
              <w:instrText xml:space="preserve">\t </w:instrText>
            </w:r>
            <w:r w:rsidR="009630E9" w:rsidRPr="002A2904">
              <w:instrText xml:space="preserve"> \* MERGEFORMAT </w:instrText>
            </w:r>
            <w:r w:rsidRPr="002A2904">
              <w:fldChar w:fldCharType="separate"/>
            </w:r>
            <w:r w:rsidR="00F44914">
              <w:t>$9,475,189</w:t>
            </w:r>
            <w:r w:rsidRPr="002A2904">
              <w:fldChar w:fldCharType="end"/>
            </w:r>
          </w:p>
        </w:tc>
        <w:tc>
          <w:tcPr>
            <w:tcW w:w="1115" w:type="dxa"/>
            <w:tcBorders>
              <w:right w:val="single" w:sz="4" w:space="0" w:color="auto"/>
            </w:tcBorders>
            <w:vAlign w:val="center"/>
          </w:tcPr>
          <w:p w14:paraId="7D457F2B"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E2C9CB0" w14:textId="2FAC6093" w:rsidR="00A703BB" w:rsidRPr="00433D68" w:rsidRDefault="00433D68" w:rsidP="002A697E">
            <w:pPr>
              <w:pStyle w:val="Table"/>
              <w:ind w:right="82"/>
              <w:rPr>
                <w:b w:val="0"/>
                <w:bCs w:val="0"/>
              </w:rPr>
            </w:pPr>
            <w:r w:rsidRPr="00433D68">
              <w:fldChar w:fldCharType="begin"/>
            </w:r>
            <w:r w:rsidRPr="00433D68">
              <w:rPr>
                <w:b w:val="0"/>
                <w:bCs w:val="0"/>
              </w:rPr>
              <w:instrText xml:space="preserve"> LINK Excel.Sheet.12 /Users/igna/Dropbox/Victaulic/FBE_vs_Bare/GitHub/Bare-vs-Coated-Water-Pipelines.xlsx Charts!R18C5 \t  \* MERGEFORMAT </w:instrText>
            </w:r>
            <w:r w:rsidRPr="00433D68">
              <w:fldChar w:fldCharType="separate"/>
            </w:r>
            <w:r w:rsidRPr="00433D68">
              <w:rPr>
                <w:b w:val="0"/>
                <w:bCs w:val="0"/>
              </w:rPr>
              <w:t>$9,475,189</w:t>
            </w:r>
            <w:r w:rsidRPr="00433D68">
              <w:fldChar w:fldCharType="end"/>
            </w:r>
          </w:p>
        </w:tc>
      </w:tr>
      <w:tr w:rsidR="001E04FD" w:rsidRPr="002A2904" w14:paraId="1EDBA871" w14:textId="77777777" w:rsidTr="00FF2361">
        <w:trPr>
          <w:trHeight w:val="261"/>
        </w:trPr>
        <w:tc>
          <w:tcPr>
            <w:tcW w:w="1418" w:type="dxa"/>
            <w:vAlign w:val="center"/>
          </w:tcPr>
          <w:p w14:paraId="24039C23" w14:textId="77777777" w:rsidR="00A703BB" w:rsidRPr="002A2904" w:rsidRDefault="00A703BB" w:rsidP="00F83C20">
            <w:pPr>
              <w:pStyle w:val="Table"/>
            </w:pPr>
            <w:r w:rsidRPr="002A2904">
              <w:t>Steel</w:t>
            </w:r>
          </w:p>
        </w:tc>
        <w:tc>
          <w:tcPr>
            <w:tcW w:w="1134" w:type="dxa"/>
            <w:vAlign w:val="center"/>
          </w:tcPr>
          <w:p w14:paraId="3989C0E2" w14:textId="3A61CED6" w:rsidR="00A703BB" w:rsidRPr="002A2904" w:rsidRDefault="00260007"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Steel!capex_steel_bare </w:instrText>
            </w:r>
            <w:r w:rsidR="00881F60">
              <w:instrText xml:space="preserve">\t </w:instrText>
            </w:r>
            <w:r w:rsidR="009630E9" w:rsidRPr="002A2904">
              <w:instrText xml:space="preserve"> \* MERGEFORMAT </w:instrText>
            </w:r>
            <w:r w:rsidRPr="002A2904">
              <w:fldChar w:fldCharType="separate"/>
            </w:r>
            <w:r w:rsidR="00F44914">
              <w:t>$22,720,068</w:t>
            </w:r>
            <w:r w:rsidRPr="002A2904">
              <w:fldChar w:fldCharType="end"/>
            </w:r>
          </w:p>
        </w:tc>
        <w:tc>
          <w:tcPr>
            <w:tcW w:w="1115" w:type="dxa"/>
            <w:tcBorders>
              <w:right w:val="single" w:sz="4" w:space="0" w:color="auto"/>
            </w:tcBorders>
            <w:vAlign w:val="center"/>
          </w:tcPr>
          <w:p w14:paraId="74B97398" w14:textId="5011A358" w:rsidR="00A703BB" w:rsidRPr="002A2904" w:rsidRDefault="004658F4"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Steel!capex_steel_fbe </w:instrText>
            </w:r>
            <w:r w:rsidR="00881F60">
              <w:instrText xml:space="preserve">\t </w:instrText>
            </w:r>
            <w:r w:rsidR="009630E9" w:rsidRPr="002A2904">
              <w:instrText xml:space="preserve"> \* MERGEFORMAT </w:instrText>
            </w:r>
            <w:r w:rsidRPr="002A2904">
              <w:fldChar w:fldCharType="separate"/>
            </w:r>
            <w:r w:rsidR="00F44914">
              <w:t>$16,391,992</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99471BA" w14:textId="3777F705" w:rsidR="00A703BB" w:rsidRPr="002B76D2" w:rsidRDefault="002B76D2" w:rsidP="002A697E">
            <w:pPr>
              <w:pStyle w:val="Table"/>
              <w:ind w:right="82"/>
              <w:rPr>
                <w:b w:val="0"/>
                <w:bCs w:val="0"/>
              </w:rPr>
            </w:pPr>
            <w:r w:rsidRPr="002B76D2">
              <w:rPr>
                <w:b w:val="0"/>
                <w:bCs w:val="0"/>
                <w:sz w:val="21"/>
                <w:szCs w:val="21"/>
              </w:rPr>
              <w:fldChar w:fldCharType="begin"/>
            </w:r>
            <w:r w:rsidRPr="002B76D2">
              <w:rPr>
                <w:b w:val="0"/>
                <w:bCs w:val="0"/>
                <w:sz w:val="21"/>
                <w:szCs w:val="21"/>
              </w:rPr>
              <w:instrText xml:space="preserve"> LINK Excel.Sheet.12 /Users/igna/Dropbox/Victaulic/FBE_vs_Bare/GitHub/Bare-vs-Coated-Water-Pipelines.xlsx Steel!Steel_cost_difference \t </w:instrText>
            </w:r>
            <w:r>
              <w:rPr>
                <w:b w:val="0"/>
                <w:bCs w:val="0"/>
                <w:sz w:val="21"/>
                <w:szCs w:val="21"/>
              </w:rPr>
              <w:instrText xml:space="preserve"> \* MERGEFORMAT </w:instrText>
            </w:r>
            <w:r w:rsidRPr="002B76D2">
              <w:rPr>
                <w:b w:val="0"/>
                <w:bCs w:val="0"/>
                <w:sz w:val="21"/>
                <w:szCs w:val="21"/>
              </w:rPr>
              <w:fldChar w:fldCharType="separate"/>
            </w:r>
            <w:r w:rsidRPr="002B76D2">
              <w:rPr>
                <w:b w:val="0"/>
                <w:bCs w:val="0"/>
              </w:rPr>
              <w:t>$6,328,077</w:t>
            </w:r>
            <w:r w:rsidRPr="002B76D2">
              <w:rPr>
                <w:b w:val="0"/>
                <w:bCs w:val="0"/>
                <w:sz w:val="21"/>
                <w:szCs w:val="21"/>
              </w:rPr>
              <w:fldChar w:fldCharType="end"/>
            </w:r>
            <w:r w:rsidR="001E139E" w:rsidRPr="002B76D2">
              <w:rPr>
                <w:b w:val="0"/>
                <w:bCs w:val="0"/>
              </w:rPr>
              <w:fldChar w:fldCharType="begin"/>
            </w:r>
            <w:r w:rsidR="001E139E" w:rsidRPr="002B76D2">
              <w:rPr>
                <w:b w:val="0"/>
                <w:bCs w:val="0"/>
              </w:rPr>
              <w:instrText xml:space="preserve"> LINK </w:instrText>
            </w:r>
            <w:r w:rsidR="00F44914" w:rsidRPr="002B76D2">
              <w:rPr>
                <w:b w:val="0"/>
                <w:bCs w:val="0"/>
              </w:rPr>
              <w:instrText xml:space="preserve">Excel.Sheet.12 /Users/igna/Dropbox/Victaulic/FBE_vs_Bare/GitHub/Bare-vs-Coated-Water-Pipelines.xlsx Charts!R3C12 </w:instrText>
            </w:r>
            <w:r w:rsidR="00881F60" w:rsidRPr="002B76D2">
              <w:rPr>
                <w:b w:val="0"/>
                <w:bCs w:val="0"/>
              </w:rPr>
              <w:instrText xml:space="preserve">\t </w:instrText>
            </w:r>
            <w:r w:rsidR="009630E9" w:rsidRPr="002B76D2">
              <w:rPr>
                <w:b w:val="0"/>
                <w:bCs w:val="0"/>
              </w:rPr>
              <w:instrText xml:space="preserve"> \* MERGEFORMAT </w:instrText>
            </w:r>
            <w:r w:rsidR="001E139E" w:rsidRPr="002B76D2">
              <w:rPr>
                <w:b w:val="0"/>
                <w:bCs w:val="0"/>
              </w:rPr>
              <w:fldChar w:fldCharType="separate"/>
            </w:r>
            <w:r w:rsidR="001E139E" w:rsidRPr="002B76D2">
              <w:rPr>
                <w:b w:val="0"/>
                <w:bCs w:val="0"/>
              </w:rPr>
              <w:fldChar w:fldCharType="end"/>
            </w:r>
          </w:p>
        </w:tc>
      </w:tr>
      <w:tr w:rsidR="007D1115" w:rsidRPr="002A2904" w14:paraId="27639F87" w14:textId="77777777" w:rsidTr="00FF2361">
        <w:trPr>
          <w:trHeight w:val="261"/>
        </w:trPr>
        <w:tc>
          <w:tcPr>
            <w:tcW w:w="1418" w:type="dxa"/>
            <w:vAlign w:val="center"/>
          </w:tcPr>
          <w:p w14:paraId="0EE8F624" w14:textId="355D9496" w:rsidR="007D1115" w:rsidRPr="002A2904" w:rsidRDefault="007D1115" w:rsidP="00F83C20">
            <w:pPr>
              <w:pStyle w:val="Table"/>
            </w:pPr>
            <w:r w:rsidRPr="002A2904">
              <w:t>Field Joint Coating</w:t>
            </w:r>
          </w:p>
        </w:tc>
        <w:tc>
          <w:tcPr>
            <w:tcW w:w="1134" w:type="dxa"/>
            <w:vAlign w:val="center"/>
          </w:tcPr>
          <w:p w14:paraId="6BD9AF8B" w14:textId="3A3B4593" w:rsidR="007D1115" w:rsidRPr="002A2904" w:rsidRDefault="007D1115" w:rsidP="00F83C20">
            <w:pPr>
              <w:pStyle w:val="Table"/>
            </w:pPr>
          </w:p>
        </w:tc>
        <w:tc>
          <w:tcPr>
            <w:tcW w:w="1115" w:type="dxa"/>
            <w:tcBorders>
              <w:right w:val="single" w:sz="4" w:space="0" w:color="auto"/>
            </w:tcBorders>
            <w:vAlign w:val="center"/>
          </w:tcPr>
          <w:p w14:paraId="70C7D29E" w14:textId="29222FE0" w:rsidR="007D1115" w:rsidRPr="002A2904" w:rsidRDefault="007D111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FJC!field_coating_total </w:instrText>
            </w:r>
            <w:r w:rsidR="00881F60">
              <w:instrText xml:space="preserve">\t </w:instrText>
            </w:r>
            <w:r w:rsidRPr="002A2904">
              <w:instrText xml:space="preserve"> \* MERGEFORMAT </w:instrText>
            </w:r>
            <w:r w:rsidRPr="002A2904">
              <w:fldChar w:fldCharType="separate"/>
            </w:r>
            <w:r w:rsidR="00F44914">
              <w:t>$5,367,280</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3CE7E5B2" w14:textId="62A643E2" w:rsidR="007D1115" w:rsidRPr="00FE0ED9" w:rsidRDefault="00D93CDB" w:rsidP="002A697E">
            <w:pPr>
              <w:pStyle w:val="Table"/>
              <w:ind w:right="82"/>
              <w:rPr>
                <w:b w:val="0"/>
                <w:bCs w:val="0"/>
              </w:rPr>
            </w:pPr>
            <w:r>
              <w:t>(</w:t>
            </w:r>
            <w:r w:rsidR="007D1115" w:rsidRPr="00FE0ED9">
              <w:fldChar w:fldCharType="begin"/>
            </w:r>
            <w:r w:rsidR="007D1115" w:rsidRPr="00FE0ED9">
              <w:rPr>
                <w:b w:val="0"/>
                <w:bCs w:val="0"/>
              </w:rPr>
              <w:instrText xml:space="preserve"> LINK </w:instrText>
            </w:r>
            <w:r w:rsidR="00F44914" w:rsidRPr="00FE0ED9">
              <w:rPr>
                <w:b w:val="0"/>
                <w:bCs w:val="0"/>
              </w:rPr>
              <w:instrText xml:space="preserve">Excel.Sheet.12 /Users/igna/Dropbox/Victaulic/FBE_vs_Bare/GitHub/Bare-vs-Coated-Water-Pipelines.xlsx FJC!field_coating_total </w:instrText>
            </w:r>
            <w:r w:rsidR="00881F60" w:rsidRPr="00FE0ED9">
              <w:rPr>
                <w:b w:val="0"/>
                <w:bCs w:val="0"/>
              </w:rPr>
              <w:instrText xml:space="preserve">\t </w:instrText>
            </w:r>
            <w:r w:rsidR="007D1115" w:rsidRPr="00FE0ED9">
              <w:rPr>
                <w:b w:val="0"/>
                <w:bCs w:val="0"/>
              </w:rPr>
              <w:instrText xml:space="preserve"> \* MERGEFORMAT </w:instrText>
            </w:r>
            <w:r w:rsidR="007D1115" w:rsidRPr="00FE0ED9">
              <w:fldChar w:fldCharType="separate"/>
            </w:r>
            <w:r w:rsidR="00F44914" w:rsidRPr="00FE0ED9">
              <w:rPr>
                <w:b w:val="0"/>
                <w:bCs w:val="0"/>
              </w:rPr>
              <w:t>$5,367,280</w:t>
            </w:r>
            <w:r w:rsidR="007D1115" w:rsidRPr="00FE0ED9">
              <w:fldChar w:fldCharType="end"/>
            </w:r>
            <w:r>
              <w:t>)</w:t>
            </w:r>
          </w:p>
        </w:tc>
      </w:tr>
      <w:tr w:rsidR="001E04FD" w:rsidRPr="002A2904" w14:paraId="0A49F15F" w14:textId="77777777" w:rsidTr="00FF2361">
        <w:trPr>
          <w:trHeight w:val="261"/>
        </w:trPr>
        <w:tc>
          <w:tcPr>
            <w:tcW w:w="1418" w:type="dxa"/>
            <w:vAlign w:val="center"/>
          </w:tcPr>
          <w:p w14:paraId="33EBCAEC" w14:textId="77777777" w:rsidR="00A703BB" w:rsidRPr="002A2904" w:rsidRDefault="00A703BB" w:rsidP="00F83C20">
            <w:pPr>
              <w:pStyle w:val="Table"/>
            </w:pPr>
            <w:r w:rsidRPr="002A2904">
              <w:t>Friction  Energy</w:t>
            </w:r>
          </w:p>
        </w:tc>
        <w:tc>
          <w:tcPr>
            <w:tcW w:w="1134" w:type="dxa"/>
            <w:vAlign w:val="center"/>
          </w:tcPr>
          <w:p w14:paraId="77D48125" w14:textId="076B3ABF"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Electricity!bare_friction_energy_PV </w:instrText>
            </w:r>
            <w:r w:rsidR="00881F60">
              <w:instrText xml:space="preserve">\t </w:instrText>
            </w:r>
            <w:r w:rsidR="009630E9" w:rsidRPr="002A2904">
              <w:instrText xml:space="preserve"> \* MERGEFORMAT </w:instrText>
            </w:r>
            <w:r w:rsidRPr="002A2904">
              <w:fldChar w:fldCharType="separate"/>
            </w:r>
            <w:r w:rsidR="00F44914">
              <w:t>$32,323,586</w:t>
            </w:r>
            <w:r w:rsidRPr="002A2904">
              <w:fldChar w:fldCharType="end"/>
            </w:r>
          </w:p>
        </w:tc>
        <w:tc>
          <w:tcPr>
            <w:tcW w:w="1115" w:type="dxa"/>
            <w:tcBorders>
              <w:right w:val="single" w:sz="4" w:space="0" w:color="auto"/>
            </w:tcBorders>
            <w:vAlign w:val="center"/>
          </w:tcPr>
          <w:p w14:paraId="2E6B583C" w14:textId="7F295FF3" w:rsidR="00A703BB" w:rsidRPr="002A2904" w:rsidRDefault="00B03C2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Electricity!fbe_friction_energy_PV </w:instrText>
            </w:r>
            <w:r w:rsidR="00881F60">
              <w:instrText xml:space="preserve">\t </w:instrText>
            </w:r>
            <w:r w:rsidR="009630E9" w:rsidRPr="002A2904">
              <w:instrText xml:space="preserve"> \* MERGEFORMAT </w:instrText>
            </w:r>
            <w:r w:rsidRPr="002A2904">
              <w:fldChar w:fldCharType="separate"/>
            </w:r>
            <w:r w:rsidR="00F44914">
              <w:t>$25,223,188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6724CFEF" w14:textId="5FCCA5CC" w:rsidR="00A703BB" w:rsidRPr="00FE0ED9" w:rsidRDefault="00966E8B" w:rsidP="002A697E">
            <w:pPr>
              <w:pStyle w:val="Table"/>
              <w:ind w:right="82"/>
              <w:rPr>
                <w:b w:val="0"/>
                <w:bCs w:val="0"/>
              </w:rPr>
            </w:pPr>
            <w:r w:rsidRPr="00FE0ED9">
              <w:fldChar w:fldCharType="begin"/>
            </w:r>
            <w:r w:rsidRPr="00FE0ED9">
              <w:rPr>
                <w:b w:val="0"/>
                <w:bCs w:val="0"/>
              </w:rPr>
              <w:instrText xml:space="preserve"> LINK Excel.Sheet.12 /Users/igna/Dropbox/Victaulic/FBE_vs_Bare/GitHub/Bare-vs-Coated-Water-Pipelines.xlsx Charts!R19C5 \t  \* MERGEFORMAT </w:instrText>
            </w:r>
            <w:r w:rsidRPr="00FE0ED9">
              <w:fldChar w:fldCharType="separate"/>
            </w:r>
            <w:r w:rsidRPr="00FE0ED9">
              <w:rPr>
                <w:b w:val="0"/>
                <w:bCs w:val="0"/>
              </w:rPr>
              <w:t>$7,100,398</w:t>
            </w:r>
            <w:r w:rsidRPr="00FE0ED9">
              <w:fldChar w:fldCharType="end"/>
            </w:r>
            <w:r w:rsidR="00512EDF" w:rsidRPr="00FE0ED9">
              <w:fldChar w:fldCharType="begin"/>
            </w:r>
            <w:r w:rsidR="00512EDF" w:rsidRPr="00FE0ED9">
              <w:rPr>
                <w:b w:val="0"/>
                <w:bCs w:val="0"/>
              </w:rPr>
              <w:instrText xml:space="preserve"> LINK </w:instrText>
            </w:r>
            <w:r w:rsidR="00F44914" w:rsidRPr="00FE0ED9">
              <w:rPr>
                <w:b w:val="0"/>
                <w:bCs w:val="0"/>
              </w:rPr>
              <w:instrText xml:space="preserve">Excel.Sheet.12 /Users/igna/Dropbox/Victaulic/FBE_vs_Bare/GitHub/Bare-vs-Coated-Water-Pipelines.xlsx Charts!R5C12 </w:instrText>
            </w:r>
            <w:r w:rsidR="00881F60" w:rsidRPr="00FE0ED9">
              <w:rPr>
                <w:b w:val="0"/>
                <w:bCs w:val="0"/>
              </w:rPr>
              <w:instrText xml:space="preserve">\t </w:instrText>
            </w:r>
            <w:r w:rsidR="009630E9" w:rsidRPr="00FE0ED9">
              <w:rPr>
                <w:b w:val="0"/>
                <w:bCs w:val="0"/>
              </w:rPr>
              <w:instrText xml:space="preserve"> \* MERGEFORMAT </w:instrText>
            </w:r>
            <w:r w:rsidR="00512EDF" w:rsidRPr="00FE0ED9">
              <w:fldChar w:fldCharType="separate"/>
            </w:r>
            <w:r w:rsidR="00512EDF" w:rsidRPr="00FE0ED9">
              <w:fldChar w:fldCharType="end"/>
            </w:r>
          </w:p>
        </w:tc>
      </w:tr>
      <w:tr w:rsidR="001E04FD" w:rsidRPr="002A2904" w14:paraId="57249FA7" w14:textId="77777777" w:rsidTr="00FF2361">
        <w:trPr>
          <w:trHeight w:val="261"/>
        </w:trPr>
        <w:tc>
          <w:tcPr>
            <w:tcW w:w="1418" w:type="dxa"/>
            <w:vAlign w:val="center"/>
          </w:tcPr>
          <w:p w14:paraId="51BD926B" w14:textId="77777777" w:rsidR="00A703BB" w:rsidRPr="002A2904" w:rsidRDefault="00A703BB" w:rsidP="00F83C20">
            <w:pPr>
              <w:pStyle w:val="Table"/>
            </w:pPr>
            <w:r w:rsidRPr="002A2904">
              <w:t>Elevation Energy</w:t>
            </w:r>
          </w:p>
        </w:tc>
        <w:tc>
          <w:tcPr>
            <w:tcW w:w="1134" w:type="dxa"/>
            <w:vAlign w:val="center"/>
          </w:tcPr>
          <w:p w14:paraId="70A6E298" w14:textId="4A74C37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tcW w:w="1115" w:type="dxa"/>
            <w:tcBorders>
              <w:right w:val="single" w:sz="4" w:space="0" w:color="auto"/>
            </w:tcBorders>
            <w:vAlign w:val="center"/>
          </w:tcPr>
          <w:p w14:paraId="4D4FC53F" w14:textId="30449489"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Electricity!fbe_elevation_energy_PV </w:instrText>
            </w:r>
            <w:r w:rsidR="00881F60">
              <w:instrText xml:space="preserve">\t </w:instrText>
            </w:r>
            <w:r w:rsidR="009630E9" w:rsidRPr="002A2904">
              <w:instrText xml:space="preserve"> \* MERGEFORMAT </w:instrText>
            </w:r>
            <w:r w:rsidRPr="002A2904">
              <w:fldChar w:fldCharType="separate"/>
            </w:r>
            <w:r w:rsidR="00F44914">
              <w:t>$115,054,517</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084EEE9D" w14:textId="5AF952B2" w:rsidR="00A703BB" w:rsidRPr="00FE0ED9" w:rsidRDefault="00392B62" w:rsidP="002A697E">
            <w:pPr>
              <w:pStyle w:val="Table"/>
              <w:ind w:right="82"/>
              <w:rPr>
                <w:b w:val="0"/>
                <w:bCs w:val="0"/>
              </w:rPr>
            </w:pPr>
            <w:r w:rsidRPr="00FE0ED9">
              <w:rPr>
                <w:b w:val="0"/>
                <w:bCs w:val="0"/>
              </w:rPr>
              <w:t>$0</w:t>
            </w:r>
          </w:p>
        </w:tc>
      </w:tr>
      <w:tr w:rsidR="001E04FD" w:rsidRPr="002A2904" w14:paraId="161CC456" w14:textId="77777777" w:rsidTr="00FF2361">
        <w:trPr>
          <w:trHeight w:val="261"/>
        </w:trPr>
        <w:tc>
          <w:tcPr>
            <w:tcW w:w="1418" w:type="dxa"/>
            <w:vAlign w:val="center"/>
          </w:tcPr>
          <w:p w14:paraId="330DA05C" w14:textId="77777777" w:rsidR="00A703BB" w:rsidRPr="002A2904" w:rsidRDefault="00A703BB" w:rsidP="00F83C20">
            <w:pPr>
              <w:pStyle w:val="Table"/>
            </w:pPr>
            <w:r w:rsidRPr="002A2904">
              <w:t>Inspections</w:t>
            </w:r>
          </w:p>
        </w:tc>
        <w:tc>
          <w:tcPr>
            <w:tcW w:w="1134" w:type="dxa"/>
            <w:vAlign w:val="center"/>
          </w:tcPr>
          <w:p w14:paraId="2CCDC955" w14:textId="2E9A373E"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Inspections!bare_inspections_PV </w:instrText>
            </w:r>
            <w:r w:rsidR="00881F60">
              <w:instrText xml:space="preserve">\t </w:instrText>
            </w:r>
            <w:r w:rsidR="009630E9" w:rsidRPr="002A2904">
              <w:instrText xml:space="preserve"> \* MERGEFORMAT </w:instrText>
            </w:r>
            <w:r w:rsidRPr="002A2904">
              <w:fldChar w:fldCharType="separate"/>
            </w:r>
            <w:r w:rsidR="00F44914">
              <w:t>$5,083,142</w:t>
            </w:r>
            <w:r w:rsidRPr="002A2904">
              <w:fldChar w:fldCharType="end"/>
            </w:r>
          </w:p>
        </w:tc>
        <w:tc>
          <w:tcPr>
            <w:tcW w:w="1115" w:type="dxa"/>
            <w:tcBorders>
              <w:right w:val="single" w:sz="4" w:space="0" w:color="auto"/>
            </w:tcBorders>
            <w:vAlign w:val="center"/>
          </w:tcPr>
          <w:p w14:paraId="6DB18889" w14:textId="40AE0D5B" w:rsidR="00A703BB" w:rsidRPr="002A2904" w:rsidRDefault="00C06D29"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Inspections!fbe_inspections_PV </w:instrText>
            </w:r>
            <w:r w:rsidR="00881F60">
              <w:instrText xml:space="preserve">\t </w:instrText>
            </w:r>
            <w:r w:rsidR="009630E9" w:rsidRPr="002A2904">
              <w:instrText xml:space="preserve"> \* MERGEFORMAT </w:instrText>
            </w:r>
            <w:r w:rsidRPr="002A2904">
              <w:fldChar w:fldCharType="separate"/>
            </w:r>
            <w:r w:rsidR="00F44914">
              <w:t>$2,541,571</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4ECFD49F" w14:textId="43A726A8" w:rsidR="00A703BB" w:rsidRPr="00FE0ED9" w:rsidRDefault="00433D68" w:rsidP="002A697E">
            <w:pPr>
              <w:pStyle w:val="Table"/>
              <w:ind w:right="82"/>
              <w:rPr>
                <w:b w:val="0"/>
                <w:bCs w:val="0"/>
              </w:rPr>
            </w:pPr>
            <w:r w:rsidRPr="00536A09">
              <w:fldChar w:fldCharType="begin"/>
            </w:r>
            <w:r w:rsidRPr="00536A09">
              <w:instrText xml:space="preserve"> LINK </w:instrText>
            </w:r>
            <w:r>
              <w:instrText xml:space="preserve">Excel.Sheet.12 /Users/igna/Dropbox/Victaulic/FBE_vs_Bare/GitHub/Bare-vs-Coated-Water-Pipelines.xlsx Charts!R22C5 \t </w:instrText>
            </w:r>
            <w:r w:rsidRPr="00536A09">
              <w:instrText xml:space="preserve"> \* MERGEFORMAT </w:instrText>
            </w:r>
            <w:r w:rsidRPr="00536A09">
              <w:fldChar w:fldCharType="separate"/>
            </w:r>
            <w:r w:rsidRPr="00AD1DD9">
              <w:rPr>
                <w:b w:val="0"/>
                <w:bCs w:val="0"/>
              </w:rPr>
              <w:t>$2,541,57</w:t>
            </w:r>
            <w:r>
              <w:t>1</w:t>
            </w:r>
            <w:r w:rsidRPr="00536A09">
              <w:fldChar w:fldCharType="end"/>
            </w:r>
          </w:p>
        </w:tc>
      </w:tr>
      <w:tr w:rsidR="001E04FD" w:rsidRPr="002A2904" w14:paraId="6CE2CF2F" w14:textId="77777777" w:rsidTr="00FF2361">
        <w:trPr>
          <w:trHeight w:val="261"/>
        </w:trPr>
        <w:tc>
          <w:tcPr>
            <w:tcW w:w="1418" w:type="dxa"/>
            <w:vAlign w:val="center"/>
          </w:tcPr>
          <w:p w14:paraId="68A4D249" w14:textId="77777777" w:rsidR="00A703BB" w:rsidRPr="002A2904" w:rsidRDefault="00A703BB" w:rsidP="00F83C20">
            <w:pPr>
              <w:pStyle w:val="Table"/>
            </w:pPr>
            <w:r w:rsidRPr="002A2904">
              <w:t>Shop FBE</w:t>
            </w:r>
          </w:p>
        </w:tc>
        <w:tc>
          <w:tcPr>
            <w:tcW w:w="1134" w:type="dxa"/>
            <w:vAlign w:val="center"/>
          </w:tcPr>
          <w:p w14:paraId="16241975" w14:textId="77777777" w:rsidR="00A703BB" w:rsidRPr="002A2904" w:rsidRDefault="00A703BB" w:rsidP="00F83C20">
            <w:pPr>
              <w:pStyle w:val="Table"/>
            </w:pPr>
          </w:p>
        </w:tc>
        <w:tc>
          <w:tcPr>
            <w:tcW w:w="1115" w:type="dxa"/>
            <w:tcBorders>
              <w:right w:val="single" w:sz="4" w:space="0" w:color="auto"/>
            </w:tcBorders>
            <w:vAlign w:val="center"/>
          </w:tcPr>
          <w:p w14:paraId="01F1564E" w14:textId="781CF443" w:rsidR="00A703BB" w:rsidRPr="002A2904" w:rsidRDefault="008812E5"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SC!interior_fbe_capex </w:instrText>
            </w:r>
            <w:r w:rsidR="00881F60">
              <w:instrText xml:space="preserve">\t </w:instrText>
            </w:r>
            <w:r w:rsidR="009630E9" w:rsidRPr="002A2904">
              <w:instrText xml:space="preserve"> \* MERGEFORMAT </w:instrText>
            </w:r>
            <w:r w:rsidRPr="002A2904">
              <w:fldChar w:fldCharType="separate"/>
            </w:r>
            <w:r w:rsidR="00F44914">
              <w:t>$761,048</w:t>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tcBorders>
            <w:vAlign w:val="center"/>
          </w:tcPr>
          <w:p w14:paraId="228895AD" w14:textId="5F4FBA19" w:rsidR="00A703BB" w:rsidRPr="00FE0ED9" w:rsidRDefault="00D93CDB" w:rsidP="002A697E">
            <w:pPr>
              <w:pStyle w:val="Table"/>
              <w:ind w:right="82"/>
              <w:rPr>
                <w:b w:val="0"/>
                <w:bCs w:val="0"/>
              </w:rPr>
            </w:pPr>
            <w:r>
              <w:t>(</w:t>
            </w:r>
            <w:r w:rsidR="000F0058" w:rsidRPr="00FE0ED9">
              <w:fldChar w:fldCharType="begin"/>
            </w:r>
            <w:r w:rsidR="000F0058" w:rsidRPr="00FE0ED9">
              <w:rPr>
                <w:b w:val="0"/>
                <w:bCs w:val="0"/>
              </w:rPr>
              <w:instrText xml:space="preserve"> LINK </w:instrText>
            </w:r>
            <w:r w:rsidR="00F44914" w:rsidRPr="00FE0ED9">
              <w:rPr>
                <w:b w:val="0"/>
                <w:bCs w:val="0"/>
              </w:rPr>
              <w:instrText xml:space="preserve">Excel.Sheet.12 /Users/igna/Dropbox/Victaulic/FBE_vs_Bare/GitHub/Bare-vs-Coated-Water-Pipelines.xlsx SC!interior_fbe_capex </w:instrText>
            </w:r>
            <w:r w:rsidR="00881F60" w:rsidRPr="00FE0ED9">
              <w:rPr>
                <w:b w:val="0"/>
                <w:bCs w:val="0"/>
              </w:rPr>
              <w:instrText xml:space="preserve">\t </w:instrText>
            </w:r>
            <w:r w:rsidR="009630E9" w:rsidRPr="00FE0ED9">
              <w:rPr>
                <w:b w:val="0"/>
                <w:bCs w:val="0"/>
              </w:rPr>
              <w:instrText xml:space="preserve"> \* MERGEFORMAT </w:instrText>
            </w:r>
            <w:r w:rsidR="000F0058" w:rsidRPr="00FE0ED9">
              <w:fldChar w:fldCharType="separate"/>
            </w:r>
            <w:r w:rsidR="00F44914" w:rsidRPr="00FE0ED9">
              <w:rPr>
                <w:b w:val="0"/>
                <w:bCs w:val="0"/>
              </w:rPr>
              <w:t>$761,048</w:t>
            </w:r>
            <w:r w:rsidR="000F0058" w:rsidRPr="00FE0ED9">
              <w:fldChar w:fldCharType="end"/>
            </w:r>
            <w:r>
              <w:t>)</w:t>
            </w:r>
          </w:p>
        </w:tc>
      </w:tr>
      <w:tr w:rsidR="001E04FD" w:rsidRPr="002A2904" w14:paraId="6F7482E4" w14:textId="77777777" w:rsidTr="00FF2361">
        <w:trPr>
          <w:trHeight w:val="261"/>
        </w:trPr>
        <w:tc>
          <w:tcPr>
            <w:tcW w:w="1418" w:type="dxa"/>
            <w:tcBorders>
              <w:bottom w:val="single" w:sz="4" w:space="0" w:color="auto"/>
            </w:tcBorders>
            <w:vAlign w:val="center"/>
          </w:tcPr>
          <w:p w14:paraId="54333DE7" w14:textId="77777777" w:rsidR="00A703BB" w:rsidRPr="002A2904" w:rsidRDefault="00A703BB" w:rsidP="00F83C20">
            <w:pPr>
              <w:pStyle w:val="Table"/>
            </w:pPr>
            <w:r w:rsidRPr="002A2904">
              <w:t>Dosing Plant</w:t>
            </w:r>
          </w:p>
        </w:tc>
        <w:tc>
          <w:tcPr>
            <w:tcW w:w="1134" w:type="dxa"/>
            <w:tcBorders>
              <w:bottom w:val="single" w:sz="4" w:space="0" w:color="auto"/>
            </w:tcBorders>
            <w:vAlign w:val="center"/>
          </w:tcPr>
          <w:p w14:paraId="4CDA9C1C" w14:textId="3B1A7077" w:rsidR="00A703BB" w:rsidRPr="002A2904" w:rsidRDefault="00801932"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9630E9" w:rsidRPr="002A2904">
              <w:instrText xml:space="preserve"> \* MERGEFORMAT </w:instrText>
            </w:r>
            <w:r w:rsidRPr="002A2904">
              <w:fldChar w:fldCharType="separate"/>
            </w:r>
            <w:r w:rsidR="00F44914">
              <w:t>$272,160</w:t>
            </w:r>
            <w:r w:rsidRPr="002A2904">
              <w:fldChar w:fldCharType="end"/>
            </w:r>
          </w:p>
        </w:tc>
        <w:tc>
          <w:tcPr>
            <w:tcW w:w="1115" w:type="dxa"/>
            <w:tcBorders>
              <w:bottom w:val="single" w:sz="4" w:space="0" w:color="auto"/>
              <w:right w:val="single" w:sz="4" w:space="0" w:color="auto"/>
            </w:tcBorders>
            <w:vAlign w:val="center"/>
          </w:tcPr>
          <w:p w14:paraId="79A3CC2A" w14:textId="77777777" w:rsidR="00A703BB" w:rsidRPr="002A2904" w:rsidRDefault="00A703BB" w:rsidP="00F83C20">
            <w:pPr>
              <w:pStyle w:val="Table"/>
            </w:pPr>
          </w:p>
        </w:tc>
        <w:tc>
          <w:tcPr>
            <w:cnfStyle w:val="000100000000" w:firstRow="0" w:lastRow="0" w:firstColumn="0" w:lastColumn="1" w:oddVBand="0" w:evenVBand="0" w:oddHBand="0" w:evenHBand="0" w:firstRowFirstColumn="0" w:firstRowLastColumn="0" w:lastRowFirstColumn="0" w:lastRowLastColumn="0"/>
            <w:tcW w:w="1153" w:type="dxa"/>
            <w:tcBorders>
              <w:left w:val="single" w:sz="4" w:space="0" w:color="auto"/>
              <w:bottom w:val="single" w:sz="4" w:space="0" w:color="auto"/>
            </w:tcBorders>
            <w:vAlign w:val="center"/>
          </w:tcPr>
          <w:p w14:paraId="1BDC59FA" w14:textId="0707A02E" w:rsidR="00A703BB" w:rsidRPr="00FE0ED9" w:rsidRDefault="00801932" w:rsidP="002A697E">
            <w:pPr>
              <w:pStyle w:val="Table"/>
              <w:ind w:right="82"/>
              <w:rPr>
                <w:b w:val="0"/>
                <w:bCs w:val="0"/>
              </w:rPr>
            </w:pPr>
            <w:r w:rsidRPr="00FE0ED9">
              <w:fldChar w:fldCharType="begin"/>
            </w:r>
            <w:r w:rsidRPr="00FE0ED9">
              <w:rPr>
                <w:b w:val="0"/>
                <w:bCs w:val="0"/>
              </w:rPr>
              <w:instrText xml:space="preserve"> LINK </w:instrText>
            </w:r>
            <w:r w:rsidR="00F44914" w:rsidRPr="00FE0ED9">
              <w:rPr>
                <w:b w:val="0"/>
                <w:bCs w:val="0"/>
              </w:rPr>
              <w:instrText xml:space="preserve">Excel.Sheet.12 /Users/igna/Dropbox/Victaulic/FBE_vs_Bare/GitHub/Bare-vs-Coated-Water-Pipelines.xlsx Dosging!Dosage_plant_investment </w:instrText>
            </w:r>
            <w:r w:rsidR="00881F60" w:rsidRPr="00FE0ED9">
              <w:rPr>
                <w:b w:val="0"/>
                <w:bCs w:val="0"/>
              </w:rPr>
              <w:instrText xml:space="preserve">\t </w:instrText>
            </w:r>
            <w:r w:rsidR="009630E9" w:rsidRPr="00FE0ED9">
              <w:rPr>
                <w:b w:val="0"/>
                <w:bCs w:val="0"/>
              </w:rPr>
              <w:instrText xml:space="preserve"> \* MERGEFORMAT </w:instrText>
            </w:r>
            <w:r w:rsidRPr="00FE0ED9">
              <w:fldChar w:fldCharType="separate"/>
            </w:r>
            <w:r w:rsidR="00F44914" w:rsidRPr="00FE0ED9">
              <w:rPr>
                <w:b w:val="0"/>
                <w:bCs w:val="0"/>
              </w:rPr>
              <w:t>$272,160</w:t>
            </w:r>
            <w:r w:rsidRPr="00FE0ED9">
              <w:fldChar w:fldCharType="end"/>
            </w:r>
          </w:p>
        </w:tc>
      </w:tr>
      <w:tr w:rsidR="001E04FD" w:rsidRPr="002A2904" w14:paraId="7E8629DF" w14:textId="77777777" w:rsidTr="00D266AB">
        <w:trPr>
          <w:cnfStyle w:val="010000000000" w:firstRow="0" w:lastRow="1" w:firstColumn="0" w:lastColumn="0" w:oddVBand="0" w:evenVBand="0" w:oddHBand="0" w:evenHBand="0" w:firstRowFirstColumn="0" w:firstRowLastColumn="0" w:lastRowFirstColumn="0" w:lastRowLastColumn="0"/>
          <w:trHeight w:val="340"/>
        </w:trPr>
        <w:tc>
          <w:tcPr>
            <w:tcW w:w="1418" w:type="dxa"/>
            <w:tcBorders>
              <w:top w:val="single" w:sz="4" w:space="0" w:color="auto"/>
              <w:bottom w:val="single" w:sz="4" w:space="0" w:color="7F7F7F" w:themeColor="text1" w:themeTint="80"/>
            </w:tcBorders>
            <w:vAlign w:val="center"/>
          </w:tcPr>
          <w:p w14:paraId="63CE5212" w14:textId="77777777" w:rsidR="00A703BB" w:rsidRPr="002A2904" w:rsidRDefault="00A703BB" w:rsidP="00F83C20">
            <w:pPr>
              <w:pStyle w:val="Table"/>
            </w:pPr>
            <w:r w:rsidRPr="002A2904">
              <w:t>Total</w:t>
            </w:r>
          </w:p>
        </w:tc>
        <w:tc>
          <w:tcPr>
            <w:tcW w:w="1134" w:type="dxa"/>
            <w:tcBorders>
              <w:top w:val="single" w:sz="4" w:space="0" w:color="auto"/>
              <w:bottom w:val="single" w:sz="4" w:space="0" w:color="7F7F7F" w:themeColor="text1" w:themeTint="80"/>
            </w:tcBorders>
            <w:vAlign w:val="center"/>
          </w:tcPr>
          <w:p w14:paraId="7D2F764B" w14:textId="52533157"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Charts!R10C5 </w:instrText>
            </w:r>
            <w:r w:rsidR="00881F60">
              <w:instrText xml:space="preserve">\t </w:instrText>
            </w:r>
            <w:r w:rsidRPr="002A2904">
              <w:instrText xml:space="preserve"> \* MERGEFORMAT </w:instrText>
            </w:r>
            <w:r w:rsidRPr="002A2904">
              <w:fldChar w:fldCharType="separate"/>
            </w:r>
            <w:r w:rsidR="00F44914">
              <w:t>$184,928,662</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Charts!R10C10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tcW w:w="1115" w:type="dxa"/>
            <w:tcBorders>
              <w:top w:val="single" w:sz="4" w:space="0" w:color="auto"/>
              <w:bottom w:val="single" w:sz="4" w:space="0" w:color="7F7F7F" w:themeColor="text1" w:themeTint="80"/>
              <w:right w:val="single" w:sz="4" w:space="0" w:color="auto"/>
            </w:tcBorders>
            <w:vAlign w:val="center"/>
          </w:tcPr>
          <w:p w14:paraId="20DA21D2" w14:textId="470EDDFF" w:rsidR="00A703BB" w:rsidRPr="002A2904" w:rsidRDefault="0012351C" w:rsidP="00F83C20">
            <w:pPr>
              <w:pStyle w:val="Table"/>
            </w:pPr>
            <w:r w:rsidRPr="002A2904">
              <w:fldChar w:fldCharType="begin"/>
            </w:r>
            <w:r w:rsidRPr="002A2904">
              <w:instrText xml:space="preserve"> LINK </w:instrText>
            </w:r>
            <w:r w:rsidR="00F44914">
              <w:instrText xml:space="preserve">Excel.Sheet.12 /Users/igna/Dropbox/Victaulic/FBE_vs_Bare/GitHub/Bare-vs-Coated-Water-Pipelines.xlsx Charts!R10C6 </w:instrText>
            </w:r>
            <w:r w:rsidR="00881F60">
              <w:instrText xml:space="preserve">\t </w:instrText>
            </w:r>
            <w:r w:rsidRPr="002A2904">
              <w:instrText xml:space="preserve"> \* MERGEFORMAT </w:instrText>
            </w:r>
            <w:r w:rsidRPr="002A2904">
              <w:fldChar w:fldCharType="separate"/>
            </w:r>
            <w:r w:rsidR="00F44914">
              <w:t>$165,339,595</w:t>
            </w:r>
            <w:r w:rsidRPr="002A2904">
              <w:fldChar w:fldCharType="end"/>
            </w:r>
            <w:r w:rsidR="008B1CCC" w:rsidRPr="002A2904">
              <w:fldChar w:fldCharType="begin"/>
            </w:r>
            <w:r w:rsidR="008B1CCC" w:rsidRPr="002A2904">
              <w:instrText xml:space="preserve"> LINK </w:instrText>
            </w:r>
            <w:r w:rsidR="00F44914">
              <w:instrText xml:space="preserve">Excel.Sheet.12 /Users/igna/Dropbox/Victaulic/FBE_vs_Bare/GitHub/Bare-vs-Coated-Water-Pipelines.xlsx Charts!R10C11 </w:instrText>
            </w:r>
            <w:r w:rsidR="00881F60">
              <w:instrText xml:space="preserve">\t </w:instrText>
            </w:r>
            <w:r w:rsidR="009630E9" w:rsidRPr="002A2904">
              <w:instrText xml:space="preserve"> \* MERGEFORMAT </w:instrText>
            </w:r>
            <w:r w:rsidR="008B1CCC" w:rsidRPr="002A2904">
              <w:fldChar w:fldCharType="separate"/>
            </w:r>
            <w:r w:rsidR="008B1CCC" w:rsidRPr="002A2904">
              <w:fldChar w:fldCharType="end"/>
            </w:r>
          </w:p>
        </w:tc>
        <w:tc>
          <w:tcPr>
            <w:cnfStyle w:val="000100000000" w:firstRow="0" w:lastRow="0" w:firstColumn="0" w:lastColumn="1" w:oddVBand="0" w:evenVBand="0" w:oddHBand="0" w:evenHBand="0" w:firstRowFirstColumn="0" w:firstRowLastColumn="0" w:lastRowFirstColumn="0" w:lastRowLastColumn="0"/>
            <w:tcW w:w="1153" w:type="dxa"/>
            <w:tcBorders>
              <w:top w:val="single" w:sz="4" w:space="0" w:color="auto"/>
              <w:left w:val="single" w:sz="4" w:space="0" w:color="auto"/>
              <w:bottom w:val="single" w:sz="4" w:space="0" w:color="7F7F7F" w:themeColor="text1" w:themeTint="80"/>
            </w:tcBorders>
            <w:vAlign w:val="center"/>
          </w:tcPr>
          <w:p w14:paraId="6B503174" w14:textId="04455FF3" w:rsidR="00A703BB" w:rsidRPr="00F15D83" w:rsidRDefault="001C44B0" w:rsidP="002A697E">
            <w:pPr>
              <w:pStyle w:val="Table"/>
              <w:ind w:right="82"/>
            </w:pPr>
            <w:r w:rsidRPr="00F15D83">
              <w:fldChar w:fldCharType="begin"/>
            </w:r>
            <w:r w:rsidRPr="00F15D83">
              <w:instrText xml:space="preserve"> LINK </w:instrText>
            </w:r>
            <w:r w:rsidR="00F44914" w:rsidRPr="00F15D83">
              <w:instrText xml:space="preserve">Excel.Sheet.12 /Users/igna/Dropbox/Victaulic/FBE_vs_Bare/GitHub/Bare-vs-Coated-Water-Pipelines.xlsx Charts!R11C7 </w:instrText>
            </w:r>
            <w:r w:rsidR="00881F60" w:rsidRPr="00F15D83">
              <w:instrText xml:space="preserve">\t </w:instrText>
            </w:r>
            <w:r w:rsidRPr="00F15D83">
              <w:instrText xml:space="preserve"> \* MERGEFORMAT </w:instrText>
            </w:r>
            <w:r w:rsidRPr="00F15D83">
              <w:fldChar w:fldCharType="separate"/>
            </w:r>
            <w:r w:rsidR="00F44914" w:rsidRPr="00F15D83">
              <w:t>$19,589,067</w:t>
            </w:r>
            <w:r w:rsidRPr="00F15D83">
              <w:fldChar w:fldCharType="end"/>
            </w:r>
            <w:r w:rsidR="009630E9" w:rsidRPr="00F15D83">
              <w:fldChar w:fldCharType="begin"/>
            </w:r>
            <w:r w:rsidR="009630E9" w:rsidRPr="00F15D83">
              <w:instrText xml:space="preserve"> LINK </w:instrText>
            </w:r>
            <w:r w:rsidR="00F44914" w:rsidRPr="00F15D83">
              <w:instrText xml:space="preserve">Excel.Sheet.12 /Users/igna/Dropbox/Victaulic/FBE_vs_Bare/GitHub/Bare-vs-Coated-Water-Pipelines.xlsx Charts!R10C12 </w:instrText>
            </w:r>
            <w:r w:rsidR="00881F60" w:rsidRPr="00F15D83">
              <w:instrText xml:space="preserve">\t </w:instrText>
            </w:r>
            <w:r w:rsidR="009630E9" w:rsidRPr="00F15D83">
              <w:instrText xml:space="preserve"> \* MERGEFORMAT </w:instrText>
            </w:r>
            <w:r w:rsidR="009630E9" w:rsidRPr="00F15D83">
              <w:fldChar w:fldCharType="separate"/>
            </w:r>
            <w:r w:rsidR="009630E9" w:rsidRPr="00F15D83">
              <w:fldChar w:fldCharType="end"/>
            </w:r>
          </w:p>
        </w:tc>
      </w:tr>
    </w:tbl>
    <w:p w14:paraId="6ADABB69" w14:textId="6A8DA997" w:rsidR="00DC15F8" w:rsidRDefault="00C67BED" w:rsidP="00BB35A4">
      <w:pPr>
        <w:pStyle w:val="Text"/>
        <w:tabs>
          <w:tab w:val="left" w:pos="426"/>
          <w:tab w:val="left" w:pos="4536"/>
        </w:tabs>
        <w:spacing w:before="240" w:after="240"/>
        <w:ind w:firstLine="204"/>
        <w:rPr>
          <w:sz w:val="21"/>
          <w:szCs w:val="21"/>
        </w:rPr>
      </w:pPr>
      <w:r w:rsidRPr="00C67BED">
        <w:rPr>
          <w:sz w:val="21"/>
          <w:szCs w:val="21"/>
        </w:rPr>
        <w:t xml:space="preserve">However, this comparison includes elevation energy costs </w:t>
      </w:r>
      <w:r w:rsidR="00641600">
        <w:rPr>
          <w:sz w:val="21"/>
          <w:szCs w:val="21"/>
        </w:rPr>
        <w:t>(</w:t>
      </w:r>
      <w:r w:rsidR="00641600" w:rsidRPr="007D1115">
        <w:fldChar w:fldCharType="begin"/>
      </w:r>
      <w:r w:rsidR="00641600" w:rsidRPr="007D1115">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641600" w:rsidRPr="007D1115">
        <w:instrText xml:space="preserve"> \* MERGEFORMAT </w:instrText>
      </w:r>
      <w:r w:rsidR="00641600" w:rsidRPr="007D1115">
        <w:fldChar w:fldCharType="separate"/>
      </w:r>
      <w:r w:rsidR="00F44914">
        <w:t>$115,054,517</w:t>
      </w:r>
      <w:r w:rsidR="00641600" w:rsidRPr="007D1115">
        <w:fldChar w:fldCharType="end"/>
      </w:r>
      <w:r w:rsidR="00641600">
        <w:t xml:space="preserve">) </w:t>
      </w:r>
      <w:r w:rsidRPr="00C67BED">
        <w:rPr>
          <w:sz w:val="21"/>
          <w:szCs w:val="21"/>
        </w:rPr>
        <w:t xml:space="preserve">which are equal for both strategies and therefore irrelevant to this analysis. Excluding these costs provides a clearer picture of the differential impact between approaches. Table </w:t>
      </w:r>
      <w:r w:rsidR="00D5542D">
        <w:rPr>
          <w:sz w:val="21"/>
          <w:szCs w:val="21"/>
        </w:rPr>
        <w:t>10</w:t>
      </w:r>
      <w:r>
        <w:rPr>
          <w:sz w:val="21"/>
          <w:szCs w:val="21"/>
        </w:rPr>
        <w:t xml:space="preserve"> </w:t>
      </w:r>
      <w:r w:rsidRPr="00C67BED">
        <w:rPr>
          <w:sz w:val="21"/>
          <w:szCs w:val="21"/>
        </w:rPr>
        <w:t>highlights these differences:</w:t>
      </w:r>
    </w:p>
    <w:p w14:paraId="487EC207" w14:textId="3F786F8C" w:rsidR="005031D3" w:rsidRDefault="005031D3" w:rsidP="00DA423E">
      <w:pPr>
        <w:pStyle w:val="TableTitle"/>
        <w:spacing w:after="0"/>
      </w:pPr>
      <w:r>
        <w:t xml:space="preserve">Table </w:t>
      </w:r>
      <w:r w:rsidR="00A23F03">
        <w:fldChar w:fldCharType="begin"/>
      </w:r>
      <w:r w:rsidR="00A23F03">
        <w:instrText xml:space="preserve"> SEQ Table \* ARABIC </w:instrText>
      </w:r>
      <w:r w:rsidR="00A23F03">
        <w:fldChar w:fldCharType="separate"/>
      </w:r>
      <w:r w:rsidR="00A23F03">
        <w:rPr>
          <w:noProof/>
        </w:rPr>
        <w:t>10</w:t>
      </w:r>
      <w:r w:rsidR="00A23F03">
        <w:fldChar w:fldCharType="end"/>
      </w:r>
      <w:r>
        <w:t xml:space="preserve">. </w:t>
      </w:r>
      <w:r w:rsidR="00E5225E">
        <w:t>Differential c</w:t>
      </w:r>
      <w:r w:rsidR="00A03C63">
        <w:t>omparison</w:t>
      </w:r>
      <w:r>
        <w:t xml:space="preserve"> </w:t>
      </w:r>
      <w:r w:rsidR="00A03C63">
        <w:t>e</w:t>
      </w:r>
      <w:r>
        <w:t xml:space="preserve">xcluding Elevation Costs. </w:t>
      </w:r>
    </w:p>
    <w:tbl>
      <w:tblPr>
        <w:tblStyle w:val="PlainTable2"/>
        <w:tblpPr w:leftFromText="180" w:rightFromText="180" w:vertAnchor="text" w:horzAnchor="margin" w:tblpY="111"/>
        <w:tblOverlap w:val="never"/>
        <w:tblW w:w="5000" w:type="pct"/>
        <w:tblLayout w:type="fixed"/>
        <w:tblCellMar>
          <w:left w:w="28" w:type="dxa"/>
        </w:tblCellMar>
        <w:tblLook w:val="0760" w:firstRow="1" w:lastRow="1" w:firstColumn="0" w:lastColumn="1" w:noHBand="1" w:noVBand="1"/>
      </w:tblPr>
      <w:tblGrid>
        <w:gridCol w:w="1560"/>
        <w:gridCol w:w="1069"/>
        <w:gridCol w:w="1097"/>
        <w:gridCol w:w="1170"/>
      </w:tblGrid>
      <w:tr w:rsidR="00DC15F8" w:rsidRPr="000A0EC3" w14:paraId="7470A2F8" w14:textId="77777777" w:rsidTr="005770A5">
        <w:trPr>
          <w:cnfStyle w:val="100000000000" w:firstRow="1" w:lastRow="0" w:firstColumn="0" w:lastColumn="0" w:oddVBand="0" w:evenVBand="0" w:oddHBand="0" w:evenHBand="0" w:firstRowFirstColumn="0" w:firstRowLastColumn="0" w:lastRowFirstColumn="0" w:lastRowLastColumn="0"/>
          <w:trHeight w:val="261"/>
        </w:trPr>
        <w:tc>
          <w:tcPr>
            <w:tcW w:w="1560" w:type="dxa"/>
            <w:vAlign w:val="center"/>
          </w:tcPr>
          <w:p w14:paraId="2962B528" w14:textId="77777777" w:rsidR="00DC15F8" w:rsidRPr="00CF00BF" w:rsidRDefault="00DC15F8" w:rsidP="005770A5">
            <w:pPr>
              <w:pStyle w:val="Table"/>
            </w:pPr>
            <w:r w:rsidRPr="00CF00BF">
              <w:t>Item</w:t>
            </w:r>
          </w:p>
        </w:tc>
        <w:tc>
          <w:tcPr>
            <w:tcW w:w="1069" w:type="dxa"/>
            <w:vAlign w:val="center"/>
          </w:tcPr>
          <w:p w14:paraId="4ACC7C00" w14:textId="77777777" w:rsidR="00DC15F8" w:rsidRPr="00CF00BF" w:rsidRDefault="00DC15F8" w:rsidP="005770A5">
            <w:pPr>
              <w:pStyle w:val="Table"/>
            </w:pPr>
            <w:r w:rsidRPr="00CF00BF">
              <w:t>Bare Pipe</w:t>
            </w:r>
          </w:p>
        </w:tc>
        <w:tc>
          <w:tcPr>
            <w:tcW w:w="1097" w:type="dxa"/>
            <w:tcBorders>
              <w:right w:val="single" w:sz="4" w:space="0" w:color="auto"/>
            </w:tcBorders>
            <w:vAlign w:val="center"/>
          </w:tcPr>
          <w:p w14:paraId="21BDD5E2" w14:textId="77777777" w:rsidR="00DC15F8" w:rsidRPr="00CF00BF" w:rsidRDefault="00DC15F8" w:rsidP="005770A5">
            <w:pPr>
              <w:pStyle w:val="Table"/>
            </w:pPr>
            <w:r w:rsidRPr="00CF00BF">
              <w:t>Coated Pipe</w:t>
            </w:r>
          </w:p>
        </w:tc>
        <w:tc>
          <w:tcPr>
            <w:cnfStyle w:val="000100000000" w:firstRow="0" w:lastRow="0" w:firstColumn="0" w:lastColumn="1" w:oddVBand="0" w:evenVBand="0" w:oddHBand="0" w:evenHBand="0" w:firstRowFirstColumn="0" w:firstRowLastColumn="0" w:lastRowFirstColumn="0" w:lastRowLastColumn="0"/>
            <w:tcW w:w="1170" w:type="dxa"/>
            <w:tcBorders>
              <w:top w:val="single" w:sz="4" w:space="0" w:color="7F7F7F" w:themeColor="text1" w:themeTint="80"/>
              <w:left w:val="single" w:sz="4" w:space="0" w:color="auto"/>
            </w:tcBorders>
            <w:vAlign w:val="center"/>
          </w:tcPr>
          <w:p w14:paraId="0AC2F654" w14:textId="77777777" w:rsidR="00DC15F8" w:rsidRPr="00CF00BF" w:rsidRDefault="00DC15F8" w:rsidP="005770A5">
            <w:pPr>
              <w:pStyle w:val="Table"/>
            </w:pPr>
            <w:r w:rsidRPr="00CF00BF">
              <w:t>Difference</w:t>
            </w:r>
          </w:p>
        </w:tc>
      </w:tr>
      <w:tr w:rsidR="001C44B0" w:rsidRPr="000A0EC3" w14:paraId="2232D0A0" w14:textId="77777777" w:rsidTr="005770A5">
        <w:trPr>
          <w:trHeight w:val="261"/>
        </w:trPr>
        <w:tc>
          <w:tcPr>
            <w:tcW w:w="1560" w:type="dxa"/>
            <w:vAlign w:val="center"/>
          </w:tcPr>
          <w:p w14:paraId="2028F59D" w14:textId="64EE05BC" w:rsidR="001C44B0" w:rsidRPr="002A2904" w:rsidRDefault="001C44B0" w:rsidP="005770A5">
            <w:pPr>
              <w:pStyle w:val="Table"/>
            </w:pPr>
            <w:r w:rsidRPr="002A2904">
              <w:t>Extra Inhibitors</w:t>
            </w:r>
          </w:p>
        </w:tc>
        <w:tc>
          <w:tcPr>
            <w:tcW w:w="1069" w:type="dxa"/>
            <w:vAlign w:val="center"/>
          </w:tcPr>
          <w:p w14:paraId="5E6342B4" w14:textId="19133244"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Charts!R18C5 </w:instrText>
            </w:r>
            <w:r w:rsidR="00881F60">
              <w:instrText xml:space="preserve">\t </w:instrText>
            </w:r>
            <w:r w:rsidRPr="00536A09">
              <w:instrText xml:space="preserve"> \* MERGEFORMAT </w:instrText>
            </w:r>
            <w:r w:rsidRPr="00536A09">
              <w:fldChar w:fldCharType="separate"/>
            </w:r>
            <w:r w:rsidR="00F44914">
              <w:t>$9,475,189</w:t>
            </w:r>
            <w:r w:rsidRPr="00536A09">
              <w:fldChar w:fldCharType="end"/>
            </w:r>
          </w:p>
        </w:tc>
        <w:tc>
          <w:tcPr>
            <w:tcW w:w="1097" w:type="dxa"/>
            <w:tcBorders>
              <w:right w:val="single" w:sz="4" w:space="0" w:color="auto"/>
            </w:tcBorders>
            <w:vAlign w:val="center"/>
          </w:tcPr>
          <w:p w14:paraId="2102D5D9"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04D2B33D" w14:textId="77777777" w:rsidR="001C44B0" w:rsidRPr="000A0EC3" w:rsidRDefault="001C44B0" w:rsidP="005770A5">
            <w:pPr>
              <w:pStyle w:val="Table"/>
            </w:pPr>
          </w:p>
        </w:tc>
      </w:tr>
      <w:tr w:rsidR="001C44B0" w:rsidRPr="000A0EC3" w14:paraId="350DC659" w14:textId="77777777" w:rsidTr="005770A5">
        <w:trPr>
          <w:trHeight w:val="261"/>
        </w:trPr>
        <w:tc>
          <w:tcPr>
            <w:tcW w:w="1560" w:type="dxa"/>
            <w:vAlign w:val="center"/>
          </w:tcPr>
          <w:p w14:paraId="127A5D13" w14:textId="1A5EF183" w:rsidR="001C44B0" w:rsidRPr="002A2904" w:rsidRDefault="001C44B0" w:rsidP="005770A5">
            <w:pPr>
              <w:pStyle w:val="Table"/>
            </w:pPr>
            <w:r w:rsidRPr="002A2904">
              <w:t>Extra Friction Energy</w:t>
            </w:r>
          </w:p>
        </w:tc>
        <w:tc>
          <w:tcPr>
            <w:tcW w:w="1069" w:type="dxa"/>
            <w:vAlign w:val="center"/>
          </w:tcPr>
          <w:p w14:paraId="7B51584C" w14:textId="205C75BF"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Charts!R19C5 </w:instrText>
            </w:r>
            <w:r w:rsidR="00881F60">
              <w:instrText xml:space="preserve">\t </w:instrText>
            </w:r>
            <w:r w:rsidRPr="00536A09">
              <w:instrText xml:space="preserve"> \* MERGEFORMAT </w:instrText>
            </w:r>
            <w:r w:rsidRPr="00536A09">
              <w:fldChar w:fldCharType="separate"/>
            </w:r>
            <w:r w:rsidR="00F44914">
              <w:t>$7,100,398</w:t>
            </w:r>
            <w:r w:rsidRPr="00536A09">
              <w:fldChar w:fldCharType="end"/>
            </w:r>
          </w:p>
        </w:tc>
        <w:tc>
          <w:tcPr>
            <w:tcW w:w="1097" w:type="dxa"/>
            <w:tcBorders>
              <w:right w:val="single" w:sz="4" w:space="0" w:color="auto"/>
            </w:tcBorders>
            <w:vAlign w:val="center"/>
          </w:tcPr>
          <w:p w14:paraId="7AB556DD"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D254D9" w14:textId="77777777" w:rsidR="001C44B0" w:rsidRPr="000A0EC3" w:rsidRDefault="001C44B0" w:rsidP="005770A5">
            <w:pPr>
              <w:pStyle w:val="Table"/>
            </w:pPr>
          </w:p>
        </w:tc>
      </w:tr>
      <w:tr w:rsidR="001C44B0" w:rsidRPr="000A0EC3" w14:paraId="08E26F84" w14:textId="77777777" w:rsidTr="005770A5">
        <w:trPr>
          <w:trHeight w:val="261"/>
        </w:trPr>
        <w:tc>
          <w:tcPr>
            <w:tcW w:w="1560" w:type="dxa"/>
            <w:vAlign w:val="center"/>
          </w:tcPr>
          <w:p w14:paraId="528BF870" w14:textId="77777777" w:rsidR="001C44B0" w:rsidRPr="002A2904" w:rsidRDefault="001C44B0" w:rsidP="005770A5">
            <w:pPr>
              <w:pStyle w:val="Table"/>
            </w:pPr>
            <w:r w:rsidRPr="002A2904">
              <w:t>Extra Steel</w:t>
            </w:r>
          </w:p>
        </w:tc>
        <w:tc>
          <w:tcPr>
            <w:tcW w:w="1069" w:type="dxa"/>
            <w:vAlign w:val="center"/>
          </w:tcPr>
          <w:p w14:paraId="6C7F230A" w14:textId="16FC8633" w:rsidR="001C44B0" w:rsidRPr="00536A09" w:rsidRDefault="001C44B0"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Charts!R20C5 </w:instrText>
            </w:r>
            <w:r w:rsidR="00881F60">
              <w:instrText xml:space="preserve">\t </w:instrText>
            </w:r>
            <w:r w:rsidRPr="00536A09">
              <w:instrText xml:space="preserve"> \* MERGEFORMAT </w:instrText>
            </w:r>
            <w:r w:rsidRPr="00536A09">
              <w:fldChar w:fldCharType="separate"/>
            </w:r>
            <w:r w:rsidR="00F44914">
              <w:t>$6,328,077</w:t>
            </w:r>
            <w:r w:rsidRPr="00536A09">
              <w:fldChar w:fldCharType="end"/>
            </w:r>
          </w:p>
        </w:tc>
        <w:tc>
          <w:tcPr>
            <w:tcW w:w="1097" w:type="dxa"/>
            <w:tcBorders>
              <w:right w:val="single" w:sz="4" w:space="0" w:color="auto"/>
            </w:tcBorders>
            <w:vAlign w:val="center"/>
          </w:tcPr>
          <w:p w14:paraId="64702740" w14:textId="1E79CBB8"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3D9E9C64" w14:textId="77777777" w:rsidR="001C44B0" w:rsidRPr="000A0EC3" w:rsidRDefault="001C44B0" w:rsidP="005770A5">
            <w:pPr>
              <w:pStyle w:val="Table"/>
            </w:pPr>
          </w:p>
        </w:tc>
      </w:tr>
      <w:tr w:rsidR="001C44B0" w:rsidRPr="000A0EC3" w14:paraId="6768F71B" w14:textId="77777777" w:rsidTr="005770A5">
        <w:trPr>
          <w:trHeight w:val="261"/>
        </w:trPr>
        <w:tc>
          <w:tcPr>
            <w:tcW w:w="1560" w:type="dxa"/>
            <w:vAlign w:val="center"/>
          </w:tcPr>
          <w:p w14:paraId="71DCBD7E" w14:textId="620EE7DE" w:rsidR="001C44B0" w:rsidRPr="002A2904" w:rsidRDefault="001C44B0" w:rsidP="005770A5">
            <w:pPr>
              <w:pStyle w:val="Table"/>
            </w:pPr>
            <w:r w:rsidRPr="002A2904">
              <w:t>Joint Field Coating</w:t>
            </w:r>
          </w:p>
        </w:tc>
        <w:tc>
          <w:tcPr>
            <w:tcW w:w="1069" w:type="dxa"/>
            <w:vAlign w:val="center"/>
          </w:tcPr>
          <w:p w14:paraId="3C5E80DC" w14:textId="408F8D1C" w:rsidR="001C44B0" w:rsidRPr="00536A09" w:rsidRDefault="001C44B0" w:rsidP="005770A5">
            <w:pPr>
              <w:pStyle w:val="Table"/>
            </w:pPr>
          </w:p>
        </w:tc>
        <w:tc>
          <w:tcPr>
            <w:tcW w:w="1097" w:type="dxa"/>
            <w:tcBorders>
              <w:right w:val="single" w:sz="4" w:space="0" w:color="auto"/>
            </w:tcBorders>
            <w:vAlign w:val="center"/>
          </w:tcPr>
          <w:p w14:paraId="10825BF4" w14:textId="5737BE6A"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Charts!R21C6 </w:instrText>
            </w:r>
            <w:r w:rsidR="00881F60">
              <w:instrText xml:space="preserve">\t </w:instrText>
            </w:r>
            <w:r w:rsidR="000A0EC3" w:rsidRPr="00536A09">
              <w:instrText xml:space="preserve"> \* MERGEFORMAT </w:instrText>
            </w:r>
            <w:r w:rsidRPr="00536A09">
              <w:fldChar w:fldCharType="separate"/>
            </w:r>
            <w:r w:rsidR="00F44914">
              <w:t>$5,367,280</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740E65EC" w14:textId="77777777" w:rsidR="001C44B0" w:rsidRPr="000A0EC3" w:rsidRDefault="001C44B0" w:rsidP="005770A5">
            <w:pPr>
              <w:pStyle w:val="Table"/>
            </w:pPr>
          </w:p>
        </w:tc>
      </w:tr>
      <w:tr w:rsidR="001C44B0" w:rsidRPr="000A0EC3" w14:paraId="6F53A42E" w14:textId="77777777" w:rsidTr="005770A5">
        <w:trPr>
          <w:trHeight w:val="261"/>
        </w:trPr>
        <w:tc>
          <w:tcPr>
            <w:tcW w:w="1560" w:type="dxa"/>
            <w:vAlign w:val="center"/>
          </w:tcPr>
          <w:p w14:paraId="40DCC80F" w14:textId="70E20EA8" w:rsidR="001C44B0" w:rsidRPr="002A2904" w:rsidRDefault="001C44B0" w:rsidP="005770A5">
            <w:pPr>
              <w:pStyle w:val="Table"/>
            </w:pPr>
            <w:r w:rsidRPr="002A2904">
              <w:t>Extra Inspections</w:t>
            </w:r>
          </w:p>
        </w:tc>
        <w:tc>
          <w:tcPr>
            <w:tcW w:w="1069" w:type="dxa"/>
            <w:vAlign w:val="center"/>
          </w:tcPr>
          <w:p w14:paraId="70F3CDF3" w14:textId="0E60169F" w:rsidR="001C44B0" w:rsidRPr="00536A09" w:rsidRDefault="00E32688"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Charts!R22C5 </w:instrText>
            </w:r>
            <w:r w:rsidR="00881F60">
              <w:instrText xml:space="preserve">\t </w:instrText>
            </w:r>
            <w:r w:rsidR="00536A09" w:rsidRPr="00536A09">
              <w:instrText xml:space="preserve"> \* MERGEFORMAT </w:instrText>
            </w:r>
            <w:r w:rsidRPr="00536A09">
              <w:fldChar w:fldCharType="separate"/>
            </w:r>
            <w:r w:rsidR="00F44914">
              <w:t>$2,541,571</w:t>
            </w:r>
            <w:r w:rsidRPr="00536A09">
              <w:fldChar w:fldCharType="end"/>
            </w:r>
          </w:p>
        </w:tc>
        <w:tc>
          <w:tcPr>
            <w:tcW w:w="1097" w:type="dxa"/>
            <w:tcBorders>
              <w:right w:val="single" w:sz="4" w:space="0" w:color="auto"/>
            </w:tcBorders>
            <w:vAlign w:val="center"/>
          </w:tcPr>
          <w:p w14:paraId="5430CFB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6F9CD992" w14:textId="77777777" w:rsidR="001C44B0" w:rsidRPr="000A0EC3" w:rsidRDefault="001C44B0" w:rsidP="005770A5">
            <w:pPr>
              <w:pStyle w:val="Table"/>
            </w:pPr>
          </w:p>
        </w:tc>
      </w:tr>
      <w:tr w:rsidR="001C44B0" w:rsidRPr="000A0EC3" w14:paraId="4D22F20B" w14:textId="77777777" w:rsidTr="005770A5">
        <w:trPr>
          <w:trHeight w:val="261"/>
        </w:trPr>
        <w:tc>
          <w:tcPr>
            <w:tcW w:w="1560" w:type="dxa"/>
            <w:vAlign w:val="center"/>
          </w:tcPr>
          <w:p w14:paraId="76CE795C" w14:textId="2B592929" w:rsidR="001C44B0" w:rsidRPr="002A2904" w:rsidRDefault="001C44B0" w:rsidP="005770A5">
            <w:pPr>
              <w:pStyle w:val="Table"/>
            </w:pPr>
            <w:r w:rsidRPr="002A2904">
              <w:t>Shop Coating</w:t>
            </w:r>
          </w:p>
        </w:tc>
        <w:tc>
          <w:tcPr>
            <w:tcW w:w="1069" w:type="dxa"/>
            <w:vAlign w:val="center"/>
          </w:tcPr>
          <w:p w14:paraId="6A12B9FA" w14:textId="77777777" w:rsidR="001C44B0" w:rsidRPr="00536A09" w:rsidRDefault="001C44B0" w:rsidP="005770A5">
            <w:pPr>
              <w:pStyle w:val="Table"/>
            </w:pPr>
          </w:p>
        </w:tc>
        <w:tc>
          <w:tcPr>
            <w:tcW w:w="1097" w:type="dxa"/>
            <w:tcBorders>
              <w:right w:val="single" w:sz="4" w:space="0" w:color="auto"/>
            </w:tcBorders>
            <w:vAlign w:val="center"/>
          </w:tcPr>
          <w:p w14:paraId="6B7599E3" w14:textId="36F3DA38" w:rsidR="001C44B0" w:rsidRPr="00536A09" w:rsidRDefault="003A1287"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Charts!R23C6 </w:instrText>
            </w:r>
            <w:r w:rsidR="00881F60">
              <w:instrText xml:space="preserve">\t </w:instrText>
            </w:r>
            <w:r w:rsidR="000A0EC3" w:rsidRPr="00536A09">
              <w:instrText xml:space="preserve"> \* MERGEFORMAT </w:instrText>
            </w:r>
            <w:r w:rsidRPr="00536A09">
              <w:fldChar w:fldCharType="separate"/>
            </w:r>
            <w:r w:rsidR="00F44914">
              <w:t>$761,048</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99D9327" w14:textId="77777777" w:rsidR="001C44B0" w:rsidRPr="000A0EC3" w:rsidRDefault="001C44B0" w:rsidP="005770A5">
            <w:pPr>
              <w:pStyle w:val="Table"/>
            </w:pPr>
          </w:p>
        </w:tc>
      </w:tr>
      <w:tr w:rsidR="001C44B0" w:rsidRPr="000A0EC3" w14:paraId="7EDBC382" w14:textId="77777777" w:rsidTr="005770A5">
        <w:trPr>
          <w:trHeight w:val="261"/>
        </w:trPr>
        <w:tc>
          <w:tcPr>
            <w:tcW w:w="1560" w:type="dxa"/>
            <w:vAlign w:val="center"/>
          </w:tcPr>
          <w:p w14:paraId="50AC76A6" w14:textId="168CD38D" w:rsidR="001C44B0" w:rsidRPr="002A2904" w:rsidRDefault="001C44B0" w:rsidP="005770A5">
            <w:pPr>
              <w:pStyle w:val="Table"/>
            </w:pPr>
            <w:r w:rsidRPr="002A2904">
              <w:t>Dosing Plant</w:t>
            </w:r>
          </w:p>
        </w:tc>
        <w:tc>
          <w:tcPr>
            <w:tcW w:w="1069" w:type="dxa"/>
            <w:vAlign w:val="center"/>
          </w:tcPr>
          <w:p w14:paraId="0350924E" w14:textId="6068397E" w:rsidR="001C44B0" w:rsidRPr="00536A09" w:rsidRDefault="0092416A" w:rsidP="005770A5">
            <w:pPr>
              <w:pStyle w:val="Table"/>
            </w:pPr>
            <w:r w:rsidRPr="00536A09">
              <w:fldChar w:fldCharType="begin"/>
            </w:r>
            <w:r w:rsidRPr="00536A09">
              <w:instrText xml:space="preserve"> LINK </w:instrText>
            </w:r>
            <w:r w:rsidR="00F44914">
              <w:instrText xml:space="preserve">Excel.Sheet.12 /Users/igna/Dropbox/Victaulic/FBE_vs_Bare/GitHub/Bare-vs-Coated-Water-Pipelines.xlsx Dosging!Dosage_plant_investment </w:instrText>
            </w:r>
            <w:r w:rsidR="00881F60">
              <w:instrText xml:space="preserve">\t </w:instrText>
            </w:r>
            <w:r w:rsidR="00536A09" w:rsidRPr="00536A09">
              <w:instrText xml:space="preserve"> \* MERGEFORMAT </w:instrText>
            </w:r>
            <w:r w:rsidRPr="00536A09">
              <w:fldChar w:fldCharType="separate"/>
            </w:r>
            <w:r w:rsidR="00F44914">
              <w:t>$272,160</w:t>
            </w:r>
            <w:r w:rsidRPr="00536A09">
              <w:fldChar w:fldCharType="end"/>
            </w:r>
          </w:p>
        </w:tc>
        <w:tc>
          <w:tcPr>
            <w:tcW w:w="1097" w:type="dxa"/>
            <w:tcBorders>
              <w:right w:val="single" w:sz="4" w:space="0" w:color="auto"/>
            </w:tcBorders>
            <w:vAlign w:val="center"/>
          </w:tcPr>
          <w:p w14:paraId="45095F33" w14:textId="77777777" w:rsidR="001C44B0" w:rsidRPr="00536A09" w:rsidRDefault="001C44B0" w:rsidP="005770A5">
            <w:pPr>
              <w:pStyle w:val="Table"/>
            </w:pP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tcBorders>
          </w:tcPr>
          <w:p w14:paraId="13960F75" w14:textId="77777777" w:rsidR="001C44B0" w:rsidRPr="000A0EC3" w:rsidRDefault="001C44B0" w:rsidP="005770A5">
            <w:pPr>
              <w:pStyle w:val="Table"/>
            </w:pPr>
          </w:p>
        </w:tc>
      </w:tr>
      <w:tr w:rsidR="00DC15F8" w:rsidRPr="000A0EC3" w14:paraId="4A4AE3D1" w14:textId="77777777" w:rsidTr="005770A5">
        <w:trPr>
          <w:cnfStyle w:val="010000000000" w:firstRow="0" w:lastRow="1" w:firstColumn="0" w:lastColumn="0" w:oddVBand="0" w:evenVBand="0" w:oddHBand="0" w:evenHBand="0" w:firstRowFirstColumn="0" w:firstRowLastColumn="0" w:lastRowFirstColumn="0" w:lastRowLastColumn="0"/>
          <w:trHeight w:val="340"/>
        </w:trPr>
        <w:tc>
          <w:tcPr>
            <w:tcW w:w="1560" w:type="dxa"/>
            <w:vAlign w:val="center"/>
          </w:tcPr>
          <w:p w14:paraId="4FE8416B" w14:textId="77777777" w:rsidR="00DC15F8" w:rsidRPr="00A721BF" w:rsidRDefault="00DC15F8" w:rsidP="005770A5">
            <w:pPr>
              <w:pStyle w:val="Table"/>
            </w:pPr>
            <w:r w:rsidRPr="00A721BF">
              <w:t>Total</w:t>
            </w:r>
          </w:p>
        </w:tc>
        <w:tc>
          <w:tcPr>
            <w:tcW w:w="1069" w:type="dxa"/>
            <w:vAlign w:val="center"/>
          </w:tcPr>
          <w:p w14:paraId="1C2294FE" w14:textId="5C02F4B6" w:rsidR="00DC15F8" w:rsidRPr="00A721BF" w:rsidRDefault="00092243"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Charts!R25C5 </w:instrText>
            </w:r>
            <w:r w:rsidR="00881F60">
              <w:instrText xml:space="preserve">\t </w:instrText>
            </w:r>
            <w:r w:rsidR="003A1287" w:rsidRPr="00A721BF">
              <w:instrText xml:space="preserve"> \* MERGEFORMAT </w:instrText>
            </w:r>
            <w:r w:rsidRPr="00A721BF">
              <w:fldChar w:fldCharType="separate"/>
            </w:r>
            <w:r w:rsidR="00F44914">
              <w:t>$25,717,395</w:t>
            </w:r>
            <w:r w:rsidRPr="00A721BF">
              <w:fldChar w:fldCharType="end"/>
            </w:r>
          </w:p>
        </w:tc>
        <w:tc>
          <w:tcPr>
            <w:tcW w:w="1097" w:type="dxa"/>
            <w:tcBorders>
              <w:right w:val="single" w:sz="4" w:space="0" w:color="auto"/>
            </w:tcBorders>
            <w:vAlign w:val="center"/>
          </w:tcPr>
          <w:p w14:paraId="75BA960F" w14:textId="6D508FC0" w:rsidR="00DC15F8" w:rsidRPr="00A721BF" w:rsidRDefault="005716A8"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Charts!R25C6 </w:instrText>
            </w:r>
            <w:r w:rsidR="00881F60">
              <w:instrText xml:space="preserve">\t </w:instrText>
            </w:r>
            <w:r w:rsidR="003A1287" w:rsidRPr="00A721BF">
              <w:instrText xml:space="preserve"> \* MERGEFORMAT </w:instrText>
            </w:r>
            <w:r w:rsidRPr="00A721BF">
              <w:fldChar w:fldCharType="separate"/>
            </w:r>
            <w:r w:rsidR="00F44914">
              <w:t>$6,128,328</w:t>
            </w:r>
            <w:r w:rsidRPr="00A721BF">
              <w:fldChar w:fldCharType="end"/>
            </w:r>
          </w:p>
        </w:tc>
        <w:tc>
          <w:tcPr>
            <w:cnfStyle w:val="000100000000" w:firstRow="0" w:lastRow="0" w:firstColumn="0" w:lastColumn="1" w:oddVBand="0" w:evenVBand="0" w:oddHBand="0" w:evenHBand="0" w:firstRowFirstColumn="0" w:firstRowLastColumn="0" w:lastRowFirstColumn="0" w:lastRowLastColumn="0"/>
            <w:tcW w:w="1170" w:type="dxa"/>
            <w:tcBorders>
              <w:left w:val="single" w:sz="4" w:space="0" w:color="auto"/>
              <w:bottom w:val="single" w:sz="4" w:space="0" w:color="7F7F7F" w:themeColor="text1" w:themeTint="80"/>
            </w:tcBorders>
            <w:vAlign w:val="center"/>
          </w:tcPr>
          <w:p w14:paraId="121BA9B9" w14:textId="4E9F0E04" w:rsidR="00DC15F8" w:rsidRPr="00A721BF" w:rsidRDefault="00B3494A" w:rsidP="005770A5">
            <w:pPr>
              <w:pStyle w:val="Table"/>
            </w:pPr>
            <w:r w:rsidRPr="00A721BF">
              <w:fldChar w:fldCharType="begin"/>
            </w:r>
            <w:r w:rsidRPr="00A721BF">
              <w:instrText xml:space="preserve"> LINK </w:instrText>
            </w:r>
            <w:r w:rsidR="00F44914">
              <w:instrText xml:space="preserve">Excel.Sheet.12 /Users/igna/Dropbox/Victaulic/FBE_vs_Bare/GitHub/Bare-vs-Coated-Water-Pipelines.xlsx Charts!R25C7 </w:instrText>
            </w:r>
            <w:r w:rsidR="00881F60">
              <w:instrText xml:space="preserve">\t </w:instrText>
            </w:r>
            <w:r w:rsidR="003A1287" w:rsidRPr="00A721BF">
              <w:instrText xml:space="preserve"> \* MERGEFORMAT </w:instrText>
            </w:r>
            <w:r w:rsidRPr="00A721BF">
              <w:fldChar w:fldCharType="separate"/>
            </w:r>
            <w:r w:rsidR="00F44914">
              <w:t>$19,589,067</w:t>
            </w:r>
            <w:r w:rsidRPr="00A721BF">
              <w:fldChar w:fldCharType="end"/>
            </w:r>
          </w:p>
        </w:tc>
      </w:tr>
    </w:tbl>
    <w:p w14:paraId="5EC47B82" w14:textId="77777777" w:rsidR="009D52BB" w:rsidRDefault="00DD4D51" w:rsidP="00122D2B">
      <w:pPr>
        <w:pStyle w:val="Text"/>
        <w:tabs>
          <w:tab w:val="left" w:pos="426"/>
          <w:tab w:val="left" w:pos="4536"/>
        </w:tabs>
        <w:spacing w:before="240" w:after="120"/>
        <w:ind w:firstLine="204"/>
        <w:rPr>
          <w:sz w:val="21"/>
          <w:szCs w:val="21"/>
        </w:rPr>
      </w:pPr>
      <w:r w:rsidRPr="00DD4D51">
        <w:rPr>
          <w:sz w:val="21"/>
          <w:szCs w:val="21"/>
        </w:rPr>
        <w:t xml:space="preserve">As shown in Table 10, the 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22198A5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This stark contrast underscores the inherent cost inefficiency of the bare pipe strategy. Further exploration into niche applications or unique project constraints could provide valuable insights into this question.</w:t>
      </w:r>
      <w:r>
        <w:rPr>
          <w:sz w:val="21"/>
          <w:szCs w:val="21"/>
        </w:rPr>
        <w:t xml:space="preserve"> </w:t>
      </w:r>
    </w:p>
    <w:p w14:paraId="67EC4871" w14:textId="751112E7"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F44914">
        <w:rPr>
          <w:sz w:val="21"/>
          <w:szCs w:val="21"/>
        </w:rPr>
        <w:instrText xml:space="preserve">Excel.Sheet.12 /Users/igna/Dropbox/Victaulic/FBE_vs_Bare/GitHub/Bare-vs-Coated-Water-Pipelines.xlsx Steel!Steel_diff_percentage </w:instrText>
      </w:r>
      <w:r w:rsidR="00881F60">
        <w:rPr>
          <w:sz w:val="21"/>
          <w:szCs w:val="21"/>
        </w:rPr>
        <w:instrText xml:space="preserve">\t </w:instrText>
      </w:r>
      <w:r w:rsidR="00270FA1">
        <w:rPr>
          <w:sz w:val="21"/>
          <w:szCs w:val="21"/>
        </w:rPr>
        <w:fldChar w:fldCharType="separate"/>
      </w:r>
      <w:r w:rsidR="00F44914">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8F7DC7">
        <w:rPr>
          <w:sz w:val="21"/>
          <w:szCs w:val="21"/>
        </w:rPr>
        <w:fldChar w:fldCharType="separate"/>
      </w:r>
      <w:r w:rsidR="00F44914">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F44914">
        <w:rPr>
          <w:sz w:val="21"/>
          <w:szCs w:val="21"/>
        </w:rPr>
        <w:instrText xml:space="preserve">Excel.Sheet.12 /Users/igna/Dropbox/Victaulic/FBE_vs_Bare/GitHub/Bare-vs-Coated-Water-Pipelines.xlsx Steel!Steel_cost_difference </w:instrText>
      </w:r>
      <w:r w:rsidR="00881F60">
        <w:rPr>
          <w:sz w:val="21"/>
          <w:szCs w:val="21"/>
        </w:rPr>
        <w:instrText xml:space="preserve">\t </w:instrText>
      </w:r>
      <w:r w:rsidR="00A422AC">
        <w:rPr>
          <w:sz w:val="21"/>
          <w:szCs w:val="21"/>
        </w:rPr>
        <w:fldChar w:fldCharType="separate"/>
      </w:r>
      <w:r w:rsidR="00F44914">
        <w:t>$6,328,077</w:t>
      </w:r>
      <w:r w:rsidR="00A422AC">
        <w:rPr>
          <w:sz w:val="21"/>
          <w:szCs w:val="21"/>
        </w:rPr>
        <w:fldChar w:fldCharType="end"/>
      </w:r>
      <w:r w:rsidRPr="00F82516">
        <w:rPr>
          <w:sz w:val="21"/>
          <w:szCs w:val="21"/>
        </w:rPr>
        <w:t xml:space="preserve"> in additional capital expenditure.</w:t>
      </w:r>
    </w:p>
    <w:p w14:paraId="0F9D1221" w14:textId="7E9FFF5D"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F44914">
        <w:rPr>
          <w:sz w:val="21"/>
          <w:szCs w:val="21"/>
        </w:rPr>
        <w:instrText xml:space="preserve">Excel.Sheet.12 /Users/igna/Dropbox/Victaulic/FBE_vs_Bare/GitHub/Bare-vs-Coated-Water-Pipelines.xlsx Charts!R5C7 </w:instrText>
      </w:r>
      <w:r w:rsidR="00881F60">
        <w:rPr>
          <w:sz w:val="21"/>
          <w:szCs w:val="21"/>
        </w:rPr>
        <w:instrText xml:space="preserve">\t </w:instrText>
      </w:r>
      <w:r w:rsidR="009605B9">
        <w:rPr>
          <w:sz w:val="21"/>
          <w:szCs w:val="21"/>
        </w:rPr>
        <w:fldChar w:fldCharType="separate"/>
      </w:r>
      <w:r w:rsidR="00F44914">
        <w:t>$7,100,398</w:t>
      </w:r>
      <w:r w:rsidR="009605B9">
        <w:rPr>
          <w:sz w:val="21"/>
          <w:szCs w:val="21"/>
        </w:rPr>
        <w:fldChar w:fldCharType="end"/>
      </w:r>
      <w:r w:rsidR="009605B9">
        <w:rPr>
          <w:sz w:val="21"/>
          <w:szCs w:val="21"/>
        </w:rPr>
        <w:t xml:space="preserve"> </w:t>
      </w:r>
      <w:r w:rsidR="00FF220F">
        <w:rPr>
          <w:sz w:val="21"/>
          <w:szCs w:val="21"/>
        </w:rPr>
        <w:t>savin</w:t>
      </w:r>
      <w:r w:rsidR="007D0B5F">
        <w:rPr>
          <w:sz w:val="21"/>
          <w:szCs w:val="21"/>
        </w:rPr>
        <w:t>g</w:t>
      </w:r>
      <w:r w:rsidR="00FF220F">
        <w:rPr>
          <w:sz w:val="21"/>
          <w:szCs w:val="21"/>
        </w:rPr>
        <w:t xml:space="preserve">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F44914">
        <w:rPr>
          <w:sz w:val="21"/>
          <w:szCs w:val="21"/>
        </w:rPr>
        <w:instrText xml:space="preserve">Excel.Sheet.12 /Users/igna/Dropbox/Victaulic/FBE_vs_Bare/GitHub/Bare-vs-Coated-Water-Pipelines.xlsx Charts!R18C5 </w:instrText>
      </w:r>
      <w:r w:rsidR="00881F60">
        <w:rPr>
          <w:sz w:val="21"/>
          <w:szCs w:val="21"/>
        </w:rPr>
        <w:instrText xml:space="preserve">\t </w:instrText>
      </w:r>
      <w:r w:rsidR="00E56915">
        <w:rPr>
          <w:sz w:val="21"/>
          <w:szCs w:val="21"/>
        </w:rPr>
        <w:fldChar w:fldCharType="separate"/>
      </w:r>
      <w:r w:rsidR="00F44914">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5A0BC2E7"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F44914">
        <w:rPr>
          <w:sz w:val="21"/>
          <w:szCs w:val="21"/>
        </w:rPr>
        <w:instrText xml:space="preserve">Excel.Sheet.12 /Users/igna/Dropbox/Victaulic/FBE_vs_Bare/GitHub/Bare-vs-Coated-Water-Pipelines.xlsx Charts!R22C5 </w:instrText>
      </w:r>
      <w:r w:rsidR="00881F60">
        <w:rPr>
          <w:sz w:val="21"/>
          <w:szCs w:val="21"/>
        </w:rPr>
        <w:instrText xml:space="preserve">\t </w:instrText>
      </w:r>
      <w:r w:rsidR="00E32688">
        <w:rPr>
          <w:sz w:val="21"/>
          <w:szCs w:val="21"/>
        </w:rPr>
        <w:fldChar w:fldCharType="separate"/>
      </w:r>
      <w:r w:rsidR="00F44914">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7E7D486" w:rsidR="001F4E0F" w:rsidRDefault="00B64EB5" w:rsidP="00F27F73">
      <w:pPr>
        <w:pStyle w:val="Text"/>
        <w:tabs>
          <w:tab w:val="left" w:pos="426"/>
          <w:tab w:val="left" w:pos="4536"/>
        </w:tabs>
        <w:spacing w:before="120" w:after="120"/>
        <w:ind w:firstLine="0"/>
      </w:pPr>
      <w:r>
        <w:rPr>
          <w:noProof/>
        </w:rPr>
        <mc:AlternateContent>
          <mc:Choice Requires="wps">
            <w:drawing>
              <wp:inline distT="0" distB="0" distL="0" distR="0" wp14:anchorId="77D0A202" wp14:editId="0056DCF7">
                <wp:extent cx="3258766" cy="6021421"/>
                <wp:effectExtent l="0" t="0" r="5715" b="0"/>
                <wp:docPr id="771135461" name="Text Box 7"/>
                <wp:cNvGraphicFramePr/>
                <a:graphic xmlns:a="http://schemas.openxmlformats.org/drawingml/2006/main">
                  <a:graphicData uri="http://schemas.microsoft.com/office/word/2010/wordprocessingShape">
                    <wps:wsp>
                      <wps:cNvSpPr txBox="1"/>
                      <wps:spPr>
                        <a:xfrm>
                          <a:off x="0" y="0"/>
                          <a:ext cx="3258766" cy="6021421"/>
                        </a:xfrm>
                        <a:prstGeom prst="rect">
                          <a:avLst/>
                        </a:prstGeom>
                        <a:solidFill>
                          <a:schemeClr val="lt1"/>
                        </a:solidFill>
                        <a:ln w="6350">
                          <a:noFill/>
                        </a:ln>
                      </wps:spPr>
                      <wps:txbx>
                        <w:txbxContent>
                          <w:p w14:paraId="21EDF937" w14:textId="783587AC"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756C5C">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3358264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33">
                                            <a:extLst>
                                              <a:ext uri="{96DAC541-7B7A-43D3-8B79-37D633B846F1}">
                                                <asvg:svgBlip xmlns:asvg="http://schemas.microsoft.com/office/drawing/2016/SVG/main" r:embed="rId3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36000" numCol="1" spcCol="0" rtlCol="0" fromWordArt="0" anchor="t" anchorCtr="0" forceAA="0" compatLnSpc="1">
                        <a:prstTxWarp prst="textNoShape">
                          <a:avLst/>
                        </a:prstTxWarp>
                        <a:noAutofit/>
                      </wps:bodyPr>
                    </wps:wsp>
                  </a:graphicData>
                </a:graphic>
              </wp:inline>
            </w:drawing>
          </mc:Choice>
          <mc:Fallback>
            <w:pict>
              <v:shape w14:anchorId="77D0A202" id="_x0000_s1031" type="#_x0000_t202" style="width:256.6pt;height:47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" fillcolor="white [3201]" stroked="f" strokeweight=".5pt">
                <v:textbox inset="0,0,0,1mm">
                  <w:txbxContent>
                    <w:p w14:paraId="21EDF937" w14:textId="783587AC" w:rsidR="00B64EB5" w:rsidRDefault="00B64EB5" w:rsidP="00580FF6">
                      <w:pPr>
                        <w:pStyle w:val="Caption"/>
                        <w:keepNext/>
                        <w:spacing w:after="0"/>
                      </w:pPr>
                      <w:r>
                        <w:t xml:space="preserve">Chart </w:t>
                      </w:r>
                      <w:r>
                        <w:fldChar w:fldCharType="begin"/>
                      </w:r>
                      <w:r>
                        <w:instrText xml:space="preserve"> SEQ Chart \* ARABIC </w:instrText>
                      </w:r>
                      <w:r>
                        <w:fldChar w:fldCharType="separate"/>
                      </w:r>
                      <w:r w:rsidR="00756C5C">
                        <w:rPr>
                          <w:noProof/>
                        </w:rPr>
                        <w:t>4</w:t>
                      </w:r>
                      <w:r>
                        <w:fldChar w:fldCharType="end"/>
                      </w:r>
                      <w:r>
                        <w:t>.</w:t>
                      </w:r>
                      <w:r w:rsidRPr="002B51DD">
                        <w:t xml:space="preserve"> </w:t>
                      </w:r>
                      <w:r>
                        <w:t>Differential comparison between corrosion mitigation strategies. Elevation energy OPEX are excluded.</w:t>
                      </w:r>
                    </w:p>
                    <w:p w14:paraId="417E6DB9" w14:textId="77777777" w:rsidR="00B64EB5" w:rsidRDefault="00B64EB5" w:rsidP="00580FF6">
                      <w:r>
                        <w:rPr>
                          <w:noProof/>
                        </w:rPr>
                        <w:drawing>
                          <wp:inline distT="0" distB="0" distL="0" distR="0" wp14:anchorId="2A443BA2" wp14:editId="528ECB73">
                            <wp:extent cx="3057525" cy="5381297"/>
                            <wp:effectExtent l="0" t="0" r="3175" b="3810"/>
                            <wp:docPr id="3358264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3605" name=""/>
                                    <pic:cNvPicPr/>
                                  </pic:nvPicPr>
                                  <pic:blipFill rotWithShape="1">
                                    <a:blip r:embed="rId33">
                                      <a:extLst>
                                        <a:ext uri="{96DAC541-7B7A-43D3-8B79-37D633B846F1}">
                                          <asvg:svgBlip xmlns:asvg="http://schemas.microsoft.com/office/drawing/2016/SVG/main" r:embed="rId34"/>
                                        </a:ext>
                                      </a:extLst>
                                    </a:blip>
                                    <a:srcRect l="5425" t="12559" r="5580" b="3027"/>
                                    <a:stretch/>
                                  </pic:blipFill>
                                  <pic:spPr bwMode="auto">
                                    <a:xfrm>
                                      <a:off x="0" y="0"/>
                                      <a:ext cx="3065624" cy="53955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67A8B168" w14:textId="77777777" w:rsidR="005C0D1E" w:rsidRDefault="005C0D1E" w:rsidP="004F25AF">
      <w:pPr>
        <w:pStyle w:val="Heading1"/>
        <w:numPr>
          <w:ilvl w:val="0"/>
          <w:numId w:val="0"/>
        </w:numPr>
        <w:jc w:val="left"/>
        <w:sectPr w:rsidR="005C0D1E" w:rsidSect="0015028E">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281947FA"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w:t>
      </w:r>
      <w:r w:rsidR="00FD76CA">
        <w:t>epoxy-coated</w:t>
      </w:r>
      <w:r>
        <w:t xml:space="preserve"> pipeline approach over the corrosion allowance strategy.</w:t>
      </w:r>
      <w:r w:rsidR="008F5B50">
        <w:t xml:space="preserve"> </w:t>
      </w:r>
      <w:r>
        <w:t>Key findings include:</w:t>
      </w:r>
    </w:p>
    <w:p w14:paraId="5A55A0FE" w14:textId="0F6EF827" w:rsidR="00976B37" w:rsidRDefault="00976B37" w:rsidP="00E56E00">
      <w:pPr>
        <w:pStyle w:val="ListParagraph"/>
        <w:numPr>
          <w:ilvl w:val="0"/>
          <w:numId w:val="12"/>
        </w:numPr>
        <w:spacing w:after="120"/>
        <w:ind w:left="561" w:hanging="357"/>
        <w:contextualSpacing w:val="0"/>
      </w:pPr>
      <w:r w:rsidRPr="00976B37">
        <w:rPr>
          <w:b/>
          <w:bCs/>
        </w:rPr>
        <w:t>Cost-Effectiveness</w:t>
      </w:r>
      <w:r>
        <w:t xml:space="preserve">: The </w:t>
      </w:r>
      <w:r w:rsidR="00FD76CA">
        <w:t>epoxy-coated</w:t>
      </w:r>
      <w:r>
        <w:t xml:space="preserve">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44834533" w:rsidR="00976B37" w:rsidRDefault="00976B37" w:rsidP="00E56E00">
      <w:pPr>
        <w:pStyle w:val="ListParagraph"/>
        <w:numPr>
          <w:ilvl w:val="0"/>
          <w:numId w:val="12"/>
        </w:numPr>
        <w:spacing w:after="120"/>
        <w:ind w:left="561" w:hanging="357"/>
        <w:contextualSpacing w:val="0"/>
      </w:pPr>
      <w:r w:rsidRPr="00976B37">
        <w:rPr>
          <w:b/>
          <w:bCs/>
        </w:rPr>
        <w:t>Operational Savings</w:t>
      </w:r>
      <w:r>
        <w:t xml:space="preserve">: The </w:t>
      </w:r>
      <w:r w:rsidR="00FD76CA">
        <w:t>epoxy-coated</w:t>
      </w:r>
      <w:r>
        <w:t xml:space="preserve">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2D0C11C5" w:rsidR="00976B37" w:rsidRDefault="00976B37" w:rsidP="00E56E00">
      <w:pPr>
        <w:pStyle w:val="ListParagraph"/>
        <w:numPr>
          <w:ilvl w:val="0"/>
          <w:numId w:val="12"/>
        </w:numPr>
        <w:spacing w:after="120"/>
        <w:ind w:left="561" w:hanging="357"/>
        <w:contextualSpacing w:val="0"/>
      </w:pPr>
      <w:r w:rsidRPr="00976B37">
        <w:rPr>
          <w:b/>
          <w:bCs/>
        </w:rPr>
        <w:t>Maintenance Optimization</w:t>
      </w:r>
      <w:r>
        <w:t xml:space="preserve">: Inspection and repair costs for the </w:t>
      </w:r>
      <w:r w:rsidR="00FD76CA">
        <w:t>epoxy-coated</w:t>
      </w:r>
      <w:r>
        <w:t xml:space="preserve"> pipeline are substantially lower than those for the bare pipe with corrosion allowance, yielding $2.54 million in savings over 25 years due to less frequent and less invasive maintenance requirements.</w:t>
      </w:r>
    </w:p>
    <w:p w14:paraId="7B046370" w14:textId="369366A1" w:rsidR="00976B37" w:rsidRDefault="00976B37" w:rsidP="00E56E00">
      <w:pPr>
        <w:pStyle w:val="ListParagraph"/>
        <w:numPr>
          <w:ilvl w:val="0"/>
          <w:numId w:val="12"/>
        </w:numPr>
        <w:spacing w:after="120"/>
        <w:ind w:left="561" w:hanging="357"/>
        <w:contextualSpacing w:val="0"/>
      </w:pPr>
      <w:r w:rsidRPr="00976B37">
        <w:rPr>
          <w:b/>
          <w:bCs/>
        </w:rPr>
        <w:t>Technical Viability</w:t>
      </w:r>
      <w:r>
        <w:t xml:space="preserve">: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w:t>
      </w:r>
      <w:r w:rsidR="00FD76CA">
        <w:t>epoxy-coated</w:t>
      </w:r>
      <w:r>
        <w:t xml:space="preserve">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2D9E7AD1" w:rsidR="00402EE9" w:rsidRDefault="00402EE9" w:rsidP="00402EE9">
      <w:pPr>
        <w:pStyle w:val="Caption"/>
        <w:keepNext/>
        <w:framePr w:hSpace="180" w:wrap="around" w:vAnchor="text" w:hAnchor="margin" w:y="3"/>
      </w:pPr>
      <w:r>
        <w:t xml:space="preserve">Table </w:t>
      </w:r>
      <w:r w:rsidR="00A23F03">
        <w:fldChar w:fldCharType="begin"/>
      </w:r>
      <w:r w:rsidR="00A23F03">
        <w:instrText xml:space="preserve"> SEQ Table \* ARABIC </w:instrText>
      </w:r>
      <w:r w:rsidR="00A23F03">
        <w:fldChar w:fldCharType="separate"/>
      </w:r>
      <w:r w:rsidR="00A23F03">
        <w:rPr>
          <w:noProof/>
        </w:rPr>
        <w:t>11</w:t>
      </w:r>
      <w:r w:rsidR="00A23F03">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E6C13D2"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F44914">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F44914" w:rsidRPr="00F44914">
              <w:rPr>
                <w:b w:val="0"/>
                <w:bCs w:val="0"/>
                <w:sz w:val="16"/>
                <w:szCs w:val="16"/>
              </w:rPr>
              <w:t>#NAME?</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5A3B6613" w:rsidR="005C0D1E" w:rsidRDefault="005C0D1E" w:rsidP="005C0D1E">
      <w:pPr>
        <w:pStyle w:val="Caption"/>
        <w:keepNext/>
      </w:pPr>
      <w:r>
        <w:t xml:space="preserve">Table </w:t>
      </w:r>
      <w:r w:rsidR="00A23F03">
        <w:fldChar w:fldCharType="begin"/>
      </w:r>
      <w:r w:rsidR="00A23F03">
        <w:instrText xml:space="preserve"> SEQ Table \* ARABIC </w:instrText>
      </w:r>
      <w:r w:rsidR="00A23F03">
        <w:fldChar w:fldCharType="separate"/>
      </w:r>
      <w:r w:rsidR="00A23F03">
        <w:rPr>
          <w:noProof/>
        </w:rPr>
        <w:t>12</w:t>
      </w:r>
      <w:r w:rsidR="00A23F03">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2A8E39B"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F44914">
              <w:rPr>
                <w:b/>
                <w:sz w:val="16"/>
                <w:szCs w:val="16"/>
                <w:lang w:val="en-CL"/>
              </w:rPr>
              <w:instrText xml:space="preserve">Excel.Sheet.12 /Users/igna/Dropbox/Victaulic/FBE_vs_Bare/GitHub/Bare-vs-Coated-Water-Pipelines.xlsx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F44914" w:rsidRPr="00F44914">
              <w:rPr>
                <w:sz w:val="16"/>
                <w:szCs w:val="16"/>
              </w:rPr>
              <w:t xml:space="preserve"> Analyzed case: FBE coated. Initial wall thickness = 9.53 mm; year 25 wall thickness = 9.53 mm. Initial pipe roughness = 0.01 mm; year 25 pipe roughness = 0.05 mm. Fixed parameters: Elevation head = 1000 m; pump efficiency = 0.82%; energy cost = 0.174 $/kWh; outside diameter = 28''; flow rate = 700 L/s; density of water = 1030 kg/m3; viscosity of water = 0.0013 Pa·s</w:t>
            </w:r>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4028D847" w14:textId="2602989B" w:rsidR="002C617B" w:rsidRDefault="005C0D1E" w:rsidP="000847F4">
      <w:pPr>
        <w:autoSpaceDE/>
        <w:autoSpaceDN/>
        <w:rPr>
          <w:b/>
          <w:bCs/>
        </w:rPr>
        <w:sectPr w:rsidR="002C617B" w:rsidSect="00AD0E5E">
          <w:pgSz w:w="12240" w:h="15840" w:code="1"/>
          <w:pgMar w:top="1080" w:right="1080" w:bottom="1080" w:left="1080" w:header="432" w:footer="432" w:gutter="0"/>
          <w:cols w:space="288"/>
          <w:docGrid w:linePitch="272"/>
        </w:sectPr>
      </w:pPr>
      <w:r>
        <w:rPr>
          <w:b/>
          <w:bCs/>
        </w:rPr>
        <w:br w:type="page"/>
      </w: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6B614A13" w14:textId="77777777" w:rsidR="006372C5" w:rsidRDefault="00B07357" w:rsidP="006372C5">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955"/>
              </w:tblGrid>
              <w:tr w:rsidR="006372C5" w14:paraId="09738AFF" w14:textId="77777777">
                <w:trPr>
                  <w:divId w:val="1590232006"/>
                  <w:tblCellSpacing w:w="15" w:type="dxa"/>
                </w:trPr>
                <w:tc>
                  <w:tcPr>
                    <w:tcW w:w="50" w:type="pct"/>
                    <w:hideMark/>
                  </w:tcPr>
                  <w:p w14:paraId="4B6719FF" w14:textId="70258B63" w:rsidR="006372C5" w:rsidRDefault="006372C5">
                    <w:pPr>
                      <w:pStyle w:val="Bibliography"/>
                      <w:rPr>
                        <w:noProof/>
                        <w:sz w:val="24"/>
                        <w:szCs w:val="24"/>
                      </w:rPr>
                    </w:pPr>
                    <w:r>
                      <w:rPr>
                        <w:noProof/>
                      </w:rPr>
                      <w:t xml:space="preserve">[1] </w:t>
                    </w:r>
                  </w:p>
                </w:tc>
                <w:tc>
                  <w:tcPr>
                    <w:tcW w:w="0" w:type="auto"/>
                    <w:hideMark/>
                  </w:tcPr>
                  <w:p w14:paraId="4D5D257A" w14:textId="77777777" w:rsidR="006372C5" w:rsidRDefault="006372C5">
                    <w:pPr>
                      <w:pStyle w:val="Bibliography"/>
                      <w:rPr>
                        <w:noProof/>
                      </w:rPr>
                    </w:pPr>
                    <w:r>
                      <w:rPr>
                        <w:noProof/>
                      </w:rPr>
                      <w:t>Ignacio Mella, Victaulic, 1 March 2025. [Online]. Available: https://www.dropbox.com/t/6yZZum3GziOA6o0q.</w:t>
                    </w:r>
                  </w:p>
                </w:tc>
              </w:tr>
              <w:tr w:rsidR="006372C5" w14:paraId="1FB3FD4D" w14:textId="77777777">
                <w:trPr>
                  <w:divId w:val="1590232006"/>
                  <w:tblCellSpacing w:w="15" w:type="dxa"/>
                </w:trPr>
                <w:tc>
                  <w:tcPr>
                    <w:tcW w:w="50" w:type="pct"/>
                    <w:hideMark/>
                  </w:tcPr>
                  <w:p w14:paraId="30A80BAA" w14:textId="77777777" w:rsidR="006372C5" w:rsidRDefault="006372C5">
                    <w:pPr>
                      <w:pStyle w:val="Bibliography"/>
                      <w:rPr>
                        <w:noProof/>
                      </w:rPr>
                    </w:pPr>
                    <w:r>
                      <w:rPr>
                        <w:noProof/>
                      </w:rPr>
                      <w:t xml:space="preserve">[2] </w:t>
                    </w:r>
                  </w:p>
                </w:tc>
                <w:tc>
                  <w:tcPr>
                    <w:tcW w:w="0" w:type="auto"/>
                    <w:hideMark/>
                  </w:tcPr>
                  <w:p w14:paraId="39D446FC" w14:textId="77777777" w:rsidR="006372C5" w:rsidRDefault="006372C5">
                    <w:pPr>
                      <w:pStyle w:val="Bibliography"/>
                      <w:rPr>
                        <w:noProof/>
                      </w:rPr>
                    </w:pPr>
                    <w:r>
                      <w:rPr>
                        <w:noProof/>
                      </w:rPr>
                      <w:t>"Important factors influencing on steel pipe price," 2018. [Online]. Available: https://www.mrpipeoffer.com/post/what-is-the-main-factors-influencing-pipe-price.</w:t>
                    </w:r>
                  </w:p>
                </w:tc>
              </w:tr>
              <w:tr w:rsidR="006372C5" w14:paraId="3824E66A" w14:textId="77777777">
                <w:trPr>
                  <w:divId w:val="1590232006"/>
                  <w:tblCellSpacing w:w="15" w:type="dxa"/>
                </w:trPr>
                <w:tc>
                  <w:tcPr>
                    <w:tcW w:w="50" w:type="pct"/>
                    <w:hideMark/>
                  </w:tcPr>
                  <w:p w14:paraId="57093EF3" w14:textId="77777777" w:rsidR="006372C5" w:rsidRDefault="006372C5">
                    <w:pPr>
                      <w:pStyle w:val="Bibliography"/>
                      <w:rPr>
                        <w:noProof/>
                      </w:rPr>
                    </w:pPr>
                    <w:r>
                      <w:rPr>
                        <w:noProof/>
                      </w:rPr>
                      <w:t xml:space="preserve">[3] </w:t>
                    </w:r>
                  </w:p>
                </w:tc>
                <w:tc>
                  <w:tcPr>
                    <w:tcW w:w="0" w:type="auto"/>
                    <w:hideMark/>
                  </w:tcPr>
                  <w:p w14:paraId="18C0D12A" w14:textId="77777777" w:rsidR="006372C5" w:rsidRDefault="006372C5">
                    <w:pPr>
                      <w:pStyle w:val="Bibliography"/>
                      <w:rPr>
                        <w:noProof/>
                      </w:rPr>
                    </w:pPr>
                    <w:r>
                      <w:rPr>
                        <w:noProof/>
                      </w:rPr>
                      <w:t>Union Victory, "How are API 5L PSL1 Pipes Manufactured?," 30 Apr 2024. [Online]. Available: https://www.vicsteelpipe.com/info/how-are-api-5l-psl1-pipes-manufactured-95245361.html.</w:t>
                    </w:r>
                  </w:p>
                </w:tc>
              </w:tr>
              <w:tr w:rsidR="006372C5" w14:paraId="78DA77DF" w14:textId="77777777">
                <w:trPr>
                  <w:divId w:val="1590232006"/>
                  <w:tblCellSpacing w:w="15" w:type="dxa"/>
                </w:trPr>
                <w:tc>
                  <w:tcPr>
                    <w:tcW w:w="50" w:type="pct"/>
                    <w:hideMark/>
                  </w:tcPr>
                  <w:p w14:paraId="7AA84626" w14:textId="77777777" w:rsidR="006372C5" w:rsidRDefault="006372C5">
                    <w:pPr>
                      <w:pStyle w:val="Bibliography"/>
                      <w:rPr>
                        <w:noProof/>
                      </w:rPr>
                    </w:pPr>
                    <w:r>
                      <w:rPr>
                        <w:noProof/>
                      </w:rPr>
                      <w:t xml:space="preserve">[4] </w:t>
                    </w:r>
                  </w:p>
                </w:tc>
                <w:tc>
                  <w:tcPr>
                    <w:tcW w:w="0" w:type="auto"/>
                    <w:hideMark/>
                  </w:tcPr>
                  <w:p w14:paraId="24981140" w14:textId="77777777" w:rsidR="006372C5" w:rsidRDefault="006372C5">
                    <w:pPr>
                      <w:pStyle w:val="Bibliography"/>
                      <w:rPr>
                        <w:noProof/>
                      </w:rPr>
                    </w:pPr>
                    <w:r>
                      <w:rPr>
                        <w:noProof/>
                      </w:rPr>
                      <w:t>"Tubos India," [Online]. Available: https://www.tubos.in/iso-3183-l450-api5l-x65-psl1-psl2-pipe-manufacturer.html.</w:t>
                    </w:r>
                  </w:p>
                </w:tc>
              </w:tr>
              <w:tr w:rsidR="006372C5" w14:paraId="4CE182B7" w14:textId="77777777">
                <w:trPr>
                  <w:divId w:val="1590232006"/>
                  <w:tblCellSpacing w:w="15" w:type="dxa"/>
                </w:trPr>
                <w:tc>
                  <w:tcPr>
                    <w:tcW w:w="50" w:type="pct"/>
                    <w:hideMark/>
                  </w:tcPr>
                  <w:p w14:paraId="7035ABFB" w14:textId="77777777" w:rsidR="006372C5" w:rsidRDefault="006372C5">
                    <w:pPr>
                      <w:pStyle w:val="Bibliography"/>
                      <w:rPr>
                        <w:noProof/>
                      </w:rPr>
                    </w:pPr>
                    <w:r>
                      <w:rPr>
                        <w:noProof/>
                      </w:rPr>
                      <w:t xml:space="preserve">[5] </w:t>
                    </w:r>
                  </w:p>
                </w:tc>
                <w:tc>
                  <w:tcPr>
                    <w:tcW w:w="0" w:type="auto"/>
                    <w:hideMark/>
                  </w:tcPr>
                  <w:p w14:paraId="5613B3B1" w14:textId="77777777" w:rsidR="006372C5" w:rsidRDefault="006372C5">
                    <w:pPr>
                      <w:pStyle w:val="Bibliography"/>
                      <w:rPr>
                        <w:noProof/>
                      </w:rPr>
                    </w:pPr>
                    <w:r>
                      <w:rPr>
                        <w:noProof/>
                      </w:rPr>
                      <w:t>FastMarkets, "Steel forecasts," September 2024. [Online]. Available: https://www.fastmarkets.com/uploads/2024/09/fm-mb-steel-forecast.pdf.</w:t>
                    </w:r>
                  </w:p>
                </w:tc>
              </w:tr>
              <w:tr w:rsidR="006372C5" w14:paraId="5F87A9EC" w14:textId="77777777">
                <w:trPr>
                  <w:divId w:val="1590232006"/>
                  <w:tblCellSpacing w:w="15" w:type="dxa"/>
                </w:trPr>
                <w:tc>
                  <w:tcPr>
                    <w:tcW w:w="50" w:type="pct"/>
                    <w:hideMark/>
                  </w:tcPr>
                  <w:p w14:paraId="0260722A" w14:textId="77777777" w:rsidR="006372C5" w:rsidRDefault="006372C5">
                    <w:pPr>
                      <w:pStyle w:val="Bibliography"/>
                      <w:rPr>
                        <w:noProof/>
                      </w:rPr>
                    </w:pPr>
                    <w:r>
                      <w:rPr>
                        <w:noProof/>
                      </w:rPr>
                      <w:t xml:space="preserve">[6] </w:t>
                    </w:r>
                  </w:p>
                </w:tc>
                <w:tc>
                  <w:tcPr>
                    <w:tcW w:w="0" w:type="auto"/>
                    <w:hideMark/>
                  </w:tcPr>
                  <w:p w14:paraId="490853E7" w14:textId="77777777" w:rsidR="006372C5" w:rsidRDefault="006372C5">
                    <w:pPr>
                      <w:pStyle w:val="Bibliography"/>
                      <w:rPr>
                        <w:noProof/>
                      </w:rPr>
                    </w:pPr>
                    <w:r w:rsidRPr="006372C5">
                      <w:rPr>
                        <w:noProof/>
                        <w:lang w:val="es-ES"/>
                      </w:rPr>
                      <w:t xml:space="preserve">Confidential, Interviewee, </w:t>
                    </w:r>
                    <w:r w:rsidRPr="006372C5">
                      <w:rPr>
                        <w:i/>
                        <w:iCs/>
                        <w:noProof/>
                        <w:lang w:val="es-ES"/>
                      </w:rPr>
                      <w:t xml:space="preserve">Tratamiento Aguas Acueducto · OFERTA TECNICO ECONOMICA. </w:t>
                    </w:r>
                    <w:r>
                      <w:rPr>
                        <w:noProof/>
                      </w:rPr>
                      <w:t>[Interview]. May 2022.</w:t>
                    </w:r>
                  </w:p>
                </w:tc>
              </w:tr>
              <w:tr w:rsidR="006372C5" w14:paraId="439C901C" w14:textId="77777777">
                <w:trPr>
                  <w:divId w:val="1590232006"/>
                  <w:tblCellSpacing w:w="15" w:type="dxa"/>
                </w:trPr>
                <w:tc>
                  <w:tcPr>
                    <w:tcW w:w="50" w:type="pct"/>
                    <w:hideMark/>
                  </w:tcPr>
                  <w:p w14:paraId="728EADE1" w14:textId="77777777" w:rsidR="006372C5" w:rsidRDefault="006372C5">
                    <w:pPr>
                      <w:pStyle w:val="Bibliography"/>
                      <w:rPr>
                        <w:noProof/>
                      </w:rPr>
                    </w:pPr>
                    <w:r>
                      <w:rPr>
                        <w:noProof/>
                      </w:rPr>
                      <w:t xml:space="preserve">[7] </w:t>
                    </w:r>
                  </w:p>
                </w:tc>
                <w:tc>
                  <w:tcPr>
                    <w:tcW w:w="0" w:type="auto"/>
                    <w:hideMark/>
                  </w:tcPr>
                  <w:p w14:paraId="66B18733" w14:textId="77777777" w:rsidR="006372C5" w:rsidRDefault="006372C5">
                    <w:pPr>
                      <w:pStyle w:val="Bibliography"/>
                      <w:rPr>
                        <w:noProof/>
                      </w:rPr>
                    </w:pPr>
                    <w:r>
                      <w:rPr>
                        <w:noProof/>
                      </w:rPr>
                      <w:t>"Fbe Coating Price," [Online]. Available: https://www.made-in-china.com/products-search/hot-china-products/Fbe_Coating_Price.html.</w:t>
                    </w:r>
                  </w:p>
                </w:tc>
              </w:tr>
              <w:tr w:rsidR="006372C5" w14:paraId="3CDB8CB0" w14:textId="77777777">
                <w:trPr>
                  <w:divId w:val="1590232006"/>
                  <w:tblCellSpacing w:w="15" w:type="dxa"/>
                </w:trPr>
                <w:tc>
                  <w:tcPr>
                    <w:tcW w:w="50" w:type="pct"/>
                    <w:hideMark/>
                  </w:tcPr>
                  <w:p w14:paraId="6851612E" w14:textId="77777777" w:rsidR="006372C5" w:rsidRDefault="006372C5">
                    <w:pPr>
                      <w:pStyle w:val="Bibliography"/>
                      <w:rPr>
                        <w:noProof/>
                      </w:rPr>
                    </w:pPr>
                    <w:r>
                      <w:rPr>
                        <w:noProof/>
                      </w:rPr>
                      <w:t xml:space="preserve">[8] </w:t>
                    </w:r>
                  </w:p>
                </w:tc>
                <w:tc>
                  <w:tcPr>
                    <w:tcW w:w="0" w:type="auto"/>
                    <w:hideMark/>
                  </w:tcPr>
                  <w:p w14:paraId="150A07D7" w14:textId="77777777" w:rsidR="006372C5" w:rsidRDefault="006372C5">
                    <w:pPr>
                      <w:pStyle w:val="Bibliography"/>
                      <w:rPr>
                        <w:noProof/>
                      </w:rPr>
                    </w:pPr>
                    <w:r>
                      <w:rPr>
                        <w:noProof/>
                      </w:rPr>
                      <w:t>"INTERNAL PIPELINE COATING," [Online]. Available: https://relisleeve.com/products/internal-pipe-line-coating/.</w:t>
                    </w:r>
                  </w:p>
                </w:tc>
              </w:tr>
              <w:tr w:rsidR="006372C5" w14:paraId="00DA6055" w14:textId="77777777">
                <w:trPr>
                  <w:divId w:val="1590232006"/>
                  <w:tblCellSpacing w:w="15" w:type="dxa"/>
                </w:trPr>
                <w:tc>
                  <w:tcPr>
                    <w:tcW w:w="50" w:type="pct"/>
                    <w:hideMark/>
                  </w:tcPr>
                  <w:p w14:paraId="4DB0FDA6" w14:textId="77777777" w:rsidR="006372C5" w:rsidRDefault="006372C5">
                    <w:pPr>
                      <w:pStyle w:val="Bibliography"/>
                      <w:rPr>
                        <w:noProof/>
                      </w:rPr>
                    </w:pPr>
                    <w:r>
                      <w:rPr>
                        <w:noProof/>
                      </w:rPr>
                      <w:t xml:space="preserve">[9] </w:t>
                    </w:r>
                  </w:p>
                </w:tc>
                <w:tc>
                  <w:tcPr>
                    <w:tcW w:w="0" w:type="auto"/>
                    <w:hideMark/>
                  </w:tcPr>
                  <w:p w14:paraId="19FFAE9C" w14:textId="77777777" w:rsidR="006372C5" w:rsidRDefault="006372C5">
                    <w:pPr>
                      <w:pStyle w:val="Bibliography"/>
                      <w:rPr>
                        <w:noProof/>
                      </w:rPr>
                    </w:pPr>
                    <w:r>
                      <w:rPr>
                        <w:noProof/>
                      </w:rPr>
                      <w:t>J.Cox. DuPont Canada Inc., "DEVELOPMENT OF A COST EFFECTIVE POWDER COATED MULTI-COMPONENT COATING FOR UNDERGROUND PIPELINES," [Online]. Available: https://docs2.cer-rec.gc.ca/ll-eng/llisapi.dll/fetch/2000/90464/90552/384192/620327/624798/861762/B109-25_-_Northern_Gateway_Pipelines_Limited_Partnership_-_Attachment_1_JRP_IR_12.3_-_A3A0W2.pdf?nodeid=862007&amp;vernum=-2.</w:t>
                    </w:r>
                  </w:p>
                </w:tc>
              </w:tr>
              <w:tr w:rsidR="006372C5" w14:paraId="19ED25D4" w14:textId="77777777">
                <w:trPr>
                  <w:divId w:val="1590232006"/>
                  <w:tblCellSpacing w:w="15" w:type="dxa"/>
                </w:trPr>
                <w:tc>
                  <w:tcPr>
                    <w:tcW w:w="50" w:type="pct"/>
                    <w:hideMark/>
                  </w:tcPr>
                  <w:p w14:paraId="54AE3F32" w14:textId="77777777" w:rsidR="006372C5" w:rsidRDefault="006372C5">
                    <w:pPr>
                      <w:pStyle w:val="Bibliography"/>
                      <w:rPr>
                        <w:noProof/>
                      </w:rPr>
                    </w:pPr>
                    <w:r>
                      <w:rPr>
                        <w:noProof/>
                      </w:rPr>
                      <w:t xml:space="preserve">[10] </w:t>
                    </w:r>
                  </w:p>
                </w:tc>
                <w:tc>
                  <w:tcPr>
                    <w:tcW w:w="0" w:type="auto"/>
                    <w:hideMark/>
                  </w:tcPr>
                  <w:p w14:paraId="3BBB4259" w14:textId="77777777" w:rsidR="006372C5" w:rsidRDefault="006372C5">
                    <w:pPr>
                      <w:pStyle w:val="Bibliography"/>
                      <w:rPr>
                        <w:noProof/>
                      </w:rPr>
                    </w:pPr>
                    <w:r>
                      <w:rPr>
                        <w:noProof/>
                      </w:rPr>
                      <w:t>CRTS Inc, "INTERNAL FIELD JOINT COATING," [Online]. Available: https://www.iecengenharia.com.br/wp-content/uploads/2017/11/bt_img/crts---completo.pdf.</w:t>
                    </w:r>
                  </w:p>
                </w:tc>
              </w:tr>
              <w:tr w:rsidR="006372C5" w14:paraId="33BB42B3" w14:textId="77777777">
                <w:trPr>
                  <w:divId w:val="1590232006"/>
                  <w:tblCellSpacing w:w="15" w:type="dxa"/>
                </w:trPr>
                <w:tc>
                  <w:tcPr>
                    <w:tcW w:w="50" w:type="pct"/>
                    <w:hideMark/>
                  </w:tcPr>
                  <w:p w14:paraId="39D0F328" w14:textId="77777777" w:rsidR="006372C5" w:rsidRDefault="006372C5">
                    <w:pPr>
                      <w:pStyle w:val="Bibliography"/>
                      <w:rPr>
                        <w:noProof/>
                      </w:rPr>
                    </w:pPr>
                    <w:r>
                      <w:rPr>
                        <w:noProof/>
                      </w:rPr>
                      <w:t xml:space="preserve">[11] </w:t>
                    </w:r>
                  </w:p>
                </w:tc>
                <w:tc>
                  <w:tcPr>
                    <w:tcW w:w="0" w:type="auto"/>
                    <w:hideMark/>
                  </w:tcPr>
                  <w:p w14:paraId="200D27C4" w14:textId="77777777" w:rsidR="006372C5" w:rsidRDefault="006372C5">
                    <w:pPr>
                      <w:pStyle w:val="Bibliography"/>
                      <w:rPr>
                        <w:noProof/>
                      </w:rPr>
                    </w:pPr>
                    <w:r>
                      <w:rPr>
                        <w:noProof/>
                      </w:rPr>
                      <w:t>AEGION Coating Services, "ROBOTIC CORROSION PREVENTION," 2016. [Online]. Available: https://www.iecengenharia.com.br/wp-content/uploads/2018/01/Data-Sheet_RoboticCorrosionPrevention.pdf.</w:t>
                    </w:r>
                  </w:p>
                </w:tc>
              </w:tr>
              <w:tr w:rsidR="006372C5" w14:paraId="7C685D95" w14:textId="77777777">
                <w:trPr>
                  <w:divId w:val="1590232006"/>
                  <w:tblCellSpacing w:w="15" w:type="dxa"/>
                </w:trPr>
                <w:tc>
                  <w:tcPr>
                    <w:tcW w:w="50" w:type="pct"/>
                    <w:hideMark/>
                  </w:tcPr>
                  <w:p w14:paraId="31FAA538" w14:textId="77777777" w:rsidR="006372C5" w:rsidRDefault="006372C5">
                    <w:pPr>
                      <w:pStyle w:val="Bibliography"/>
                      <w:rPr>
                        <w:noProof/>
                      </w:rPr>
                    </w:pPr>
                    <w:r>
                      <w:rPr>
                        <w:noProof/>
                      </w:rPr>
                      <w:t xml:space="preserve">[12] </w:t>
                    </w:r>
                  </w:p>
                </w:tc>
                <w:tc>
                  <w:tcPr>
                    <w:tcW w:w="0" w:type="auto"/>
                    <w:hideMark/>
                  </w:tcPr>
                  <w:p w14:paraId="77A1272A" w14:textId="77777777" w:rsidR="006372C5" w:rsidRDefault="006372C5">
                    <w:pPr>
                      <w:pStyle w:val="Bibliography"/>
                      <w:rPr>
                        <w:noProof/>
                      </w:rPr>
                    </w:pPr>
                    <w:r>
                      <w:rPr>
                        <w:noProof/>
                      </w:rPr>
                      <w:t>Lined Pipe Systems, "What are field joint coating considerations?," Nov 2022. [Online]. Available: https://www.linedpipesystems.com/what-are-field-joint-coating-considerations/.</w:t>
                    </w:r>
                  </w:p>
                </w:tc>
              </w:tr>
              <w:tr w:rsidR="006372C5" w14:paraId="33570259" w14:textId="77777777">
                <w:trPr>
                  <w:divId w:val="1590232006"/>
                  <w:tblCellSpacing w:w="15" w:type="dxa"/>
                </w:trPr>
                <w:tc>
                  <w:tcPr>
                    <w:tcW w:w="50" w:type="pct"/>
                    <w:hideMark/>
                  </w:tcPr>
                  <w:p w14:paraId="4ADB098D" w14:textId="77777777" w:rsidR="006372C5" w:rsidRDefault="006372C5">
                    <w:pPr>
                      <w:pStyle w:val="Bibliography"/>
                      <w:rPr>
                        <w:noProof/>
                      </w:rPr>
                    </w:pPr>
                    <w:r>
                      <w:rPr>
                        <w:noProof/>
                      </w:rPr>
                      <w:t xml:space="preserve">[13] </w:t>
                    </w:r>
                  </w:p>
                </w:tc>
                <w:tc>
                  <w:tcPr>
                    <w:tcW w:w="0" w:type="auto"/>
                    <w:hideMark/>
                  </w:tcPr>
                  <w:p w14:paraId="500A39C4" w14:textId="77777777" w:rsidR="006372C5" w:rsidRDefault="006372C5">
                    <w:pPr>
                      <w:pStyle w:val="Bibliography"/>
                      <w:rPr>
                        <w:noProof/>
                      </w:rPr>
                    </w:pPr>
                    <w:r>
                      <w:rPr>
                        <w:noProof/>
                      </w:rPr>
                      <w:t>Coatings &amp; Linings, " Field Joint Coatings," Apr 2020. [Online]. Available: https://www.materialsperformance.com/articles/coating-linings/2018/08/field-joint-coatings.</w:t>
                    </w:r>
                  </w:p>
                </w:tc>
              </w:tr>
              <w:tr w:rsidR="006372C5" w14:paraId="75B260C3" w14:textId="77777777">
                <w:trPr>
                  <w:divId w:val="1590232006"/>
                  <w:tblCellSpacing w:w="15" w:type="dxa"/>
                </w:trPr>
                <w:tc>
                  <w:tcPr>
                    <w:tcW w:w="50" w:type="pct"/>
                    <w:hideMark/>
                  </w:tcPr>
                  <w:p w14:paraId="2C01EA9F" w14:textId="77777777" w:rsidR="006372C5" w:rsidRDefault="006372C5">
                    <w:pPr>
                      <w:pStyle w:val="Bibliography"/>
                      <w:rPr>
                        <w:noProof/>
                      </w:rPr>
                    </w:pPr>
                    <w:r>
                      <w:rPr>
                        <w:noProof/>
                      </w:rPr>
                      <w:t xml:space="preserve">[14] </w:t>
                    </w:r>
                  </w:p>
                </w:tc>
                <w:tc>
                  <w:tcPr>
                    <w:tcW w:w="0" w:type="auto"/>
                    <w:hideMark/>
                  </w:tcPr>
                  <w:p w14:paraId="6092AAE1" w14:textId="77777777" w:rsidR="006372C5" w:rsidRDefault="006372C5">
                    <w:pPr>
                      <w:pStyle w:val="Bibliography"/>
                      <w:rPr>
                        <w:noProof/>
                      </w:rPr>
                    </w:pPr>
                    <w:r>
                      <w:rPr>
                        <w:noProof/>
                      </w:rPr>
                      <w:t>"Common Challenges with Field-Applied Liquid Epoxy Pipeline Coatings," 2024. [Online]. Available: https://pgjonline.com/magazine/2024/march-2024-vol-251-no-3/features/common-challenges-with-field-applied-liquid-epoxy-pipeline-coatings.</w:t>
                    </w:r>
                  </w:p>
                </w:tc>
              </w:tr>
              <w:tr w:rsidR="006372C5" w14:paraId="0B67A12E" w14:textId="77777777">
                <w:trPr>
                  <w:divId w:val="1590232006"/>
                  <w:tblCellSpacing w:w="15" w:type="dxa"/>
                </w:trPr>
                <w:tc>
                  <w:tcPr>
                    <w:tcW w:w="50" w:type="pct"/>
                    <w:hideMark/>
                  </w:tcPr>
                  <w:p w14:paraId="57370FAD" w14:textId="77777777" w:rsidR="006372C5" w:rsidRDefault="006372C5">
                    <w:pPr>
                      <w:pStyle w:val="Bibliography"/>
                      <w:rPr>
                        <w:noProof/>
                      </w:rPr>
                    </w:pPr>
                    <w:r>
                      <w:rPr>
                        <w:noProof/>
                      </w:rPr>
                      <w:t xml:space="preserve">[15] </w:t>
                    </w:r>
                  </w:p>
                </w:tc>
                <w:tc>
                  <w:tcPr>
                    <w:tcW w:w="0" w:type="auto"/>
                    <w:hideMark/>
                  </w:tcPr>
                  <w:p w14:paraId="76613CD5" w14:textId="77777777" w:rsidR="006372C5" w:rsidRDefault="006372C5">
                    <w:pPr>
                      <w:pStyle w:val="Bibliography"/>
                      <w:rPr>
                        <w:noProof/>
                      </w:rPr>
                    </w:pPr>
                    <w:r>
                      <w:rPr>
                        <w:noProof/>
                      </w:rPr>
                      <w:t>E. S. L. a. K.-J. Harris, "Challenges of Installing a New Pipeline," April 2020. [Online]. Available: https://www.materialsperformance.com/articles/cathodic-protection/2018/04/challenges-of-installing-a-new-pipeline.</w:t>
                    </w:r>
                  </w:p>
                </w:tc>
              </w:tr>
              <w:tr w:rsidR="006372C5" w14:paraId="084D8CE3" w14:textId="77777777">
                <w:trPr>
                  <w:divId w:val="1590232006"/>
                  <w:tblCellSpacing w:w="15" w:type="dxa"/>
                </w:trPr>
                <w:tc>
                  <w:tcPr>
                    <w:tcW w:w="50" w:type="pct"/>
                    <w:hideMark/>
                  </w:tcPr>
                  <w:p w14:paraId="219F2779" w14:textId="77777777" w:rsidR="006372C5" w:rsidRDefault="006372C5">
                    <w:pPr>
                      <w:pStyle w:val="Bibliography"/>
                      <w:rPr>
                        <w:noProof/>
                      </w:rPr>
                    </w:pPr>
                    <w:r>
                      <w:rPr>
                        <w:noProof/>
                      </w:rPr>
                      <w:t xml:space="preserve">[16] </w:t>
                    </w:r>
                  </w:p>
                </w:tc>
                <w:tc>
                  <w:tcPr>
                    <w:tcW w:w="0" w:type="auto"/>
                    <w:hideMark/>
                  </w:tcPr>
                  <w:p w14:paraId="71BA048D" w14:textId="77777777" w:rsidR="006372C5" w:rsidRDefault="006372C5">
                    <w:pPr>
                      <w:pStyle w:val="Bibliography"/>
                      <w:rPr>
                        <w:noProof/>
                      </w:rPr>
                    </w:pPr>
                    <w:r>
                      <w:rPr>
                        <w:noProof/>
                      </w:rPr>
                      <w:t>LPS, "What’s Your Solution to Internal Corrosion?," 2021. [Online]. Available: https://www.linedpipesystems.com/lps-vs-robot/.</w:t>
                    </w:r>
                  </w:p>
                </w:tc>
              </w:tr>
              <w:tr w:rsidR="006372C5" w14:paraId="57900181" w14:textId="77777777">
                <w:trPr>
                  <w:divId w:val="1590232006"/>
                  <w:tblCellSpacing w:w="15" w:type="dxa"/>
                </w:trPr>
                <w:tc>
                  <w:tcPr>
                    <w:tcW w:w="50" w:type="pct"/>
                    <w:hideMark/>
                  </w:tcPr>
                  <w:p w14:paraId="22229717" w14:textId="77777777" w:rsidR="006372C5" w:rsidRDefault="006372C5">
                    <w:pPr>
                      <w:pStyle w:val="Bibliography"/>
                      <w:rPr>
                        <w:noProof/>
                      </w:rPr>
                    </w:pPr>
                    <w:r>
                      <w:rPr>
                        <w:noProof/>
                      </w:rPr>
                      <w:t xml:space="preserve">[17] </w:t>
                    </w:r>
                  </w:p>
                </w:tc>
                <w:tc>
                  <w:tcPr>
                    <w:tcW w:w="0" w:type="auto"/>
                    <w:hideMark/>
                  </w:tcPr>
                  <w:p w14:paraId="240B10CB" w14:textId="77777777" w:rsidR="006372C5" w:rsidRDefault="006372C5">
                    <w:pPr>
                      <w:pStyle w:val="Bibliography"/>
                      <w:rPr>
                        <w:noProof/>
                      </w:rPr>
                    </w:pPr>
                    <w:r>
                      <w:rPr>
                        <w:noProof/>
                      </w:rPr>
                      <w:t>Gas Technology Institute , "In-field Welding and Coating Protocols," May 2009. [Online]. Available: https://www.linedpipesystems.com/what-are-field-joint-coating-considerations/.</w:t>
                    </w:r>
                  </w:p>
                </w:tc>
              </w:tr>
              <w:tr w:rsidR="006372C5" w14:paraId="7B98E12F" w14:textId="77777777">
                <w:trPr>
                  <w:divId w:val="1590232006"/>
                  <w:tblCellSpacing w:w="15" w:type="dxa"/>
                </w:trPr>
                <w:tc>
                  <w:tcPr>
                    <w:tcW w:w="50" w:type="pct"/>
                    <w:hideMark/>
                  </w:tcPr>
                  <w:p w14:paraId="4A968FD3" w14:textId="77777777" w:rsidR="006372C5" w:rsidRDefault="006372C5">
                    <w:pPr>
                      <w:pStyle w:val="Bibliography"/>
                      <w:rPr>
                        <w:noProof/>
                      </w:rPr>
                    </w:pPr>
                    <w:r>
                      <w:rPr>
                        <w:noProof/>
                      </w:rPr>
                      <w:t xml:space="preserve">[18] </w:t>
                    </w:r>
                  </w:p>
                </w:tc>
                <w:tc>
                  <w:tcPr>
                    <w:tcW w:w="0" w:type="auto"/>
                    <w:hideMark/>
                  </w:tcPr>
                  <w:p w14:paraId="0D1862F4" w14:textId="77777777" w:rsidR="006372C5" w:rsidRDefault="006372C5">
                    <w:pPr>
                      <w:pStyle w:val="Bibliography"/>
                      <w:rPr>
                        <w:noProof/>
                      </w:rPr>
                    </w:pPr>
                    <w:r>
                      <w:rPr>
                        <w:noProof/>
                      </w:rPr>
                      <w:t>U.S. Department of Transportation, "Fact Sheet: Internal Corrosion," 2018. [Online]. Available: https://primis.phmsa.dot.gov/comm/FactSheets/FSInternalCorrosion.htm.</w:t>
                    </w:r>
                  </w:p>
                </w:tc>
              </w:tr>
              <w:tr w:rsidR="006372C5" w14:paraId="2FA6BA5F" w14:textId="77777777">
                <w:trPr>
                  <w:divId w:val="1590232006"/>
                  <w:tblCellSpacing w:w="15" w:type="dxa"/>
                </w:trPr>
                <w:tc>
                  <w:tcPr>
                    <w:tcW w:w="50" w:type="pct"/>
                    <w:hideMark/>
                  </w:tcPr>
                  <w:p w14:paraId="3303D145" w14:textId="77777777" w:rsidR="006372C5" w:rsidRDefault="006372C5">
                    <w:pPr>
                      <w:pStyle w:val="Bibliography"/>
                      <w:rPr>
                        <w:noProof/>
                      </w:rPr>
                    </w:pPr>
                    <w:r>
                      <w:rPr>
                        <w:noProof/>
                      </w:rPr>
                      <w:t xml:space="preserve">[19] </w:t>
                    </w:r>
                  </w:p>
                </w:tc>
                <w:tc>
                  <w:tcPr>
                    <w:tcW w:w="0" w:type="auto"/>
                    <w:hideMark/>
                  </w:tcPr>
                  <w:p w14:paraId="34800E06" w14:textId="77777777" w:rsidR="006372C5" w:rsidRDefault="006372C5">
                    <w:pPr>
                      <w:pStyle w:val="Bibliography"/>
                      <w:rPr>
                        <w:noProof/>
                      </w:rPr>
                    </w:pPr>
                    <w:r>
                      <w:rPr>
                        <w:noProof/>
                      </w:rPr>
                      <w:t>Advanced FRP Systems, "Internal Pipe Corrosion: What to Look For and How to Repair It," 28 Apr 2022. [Online]. Available: advancedfrpsystems.com/internal-pipe-corrosion/.</w:t>
                    </w:r>
                  </w:p>
                </w:tc>
              </w:tr>
              <w:tr w:rsidR="006372C5" w14:paraId="7CC2B6E0" w14:textId="77777777">
                <w:trPr>
                  <w:divId w:val="1590232006"/>
                  <w:tblCellSpacing w:w="15" w:type="dxa"/>
                </w:trPr>
                <w:tc>
                  <w:tcPr>
                    <w:tcW w:w="50" w:type="pct"/>
                    <w:hideMark/>
                  </w:tcPr>
                  <w:p w14:paraId="2A489F36" w14:textId="77777777" w:rsidR="006372C5" w:rsidRDefault="006372C5">
                    <w:pPr>
                      <w:pStyle w:val="Bibliography"/>
                      <w:rPr>
                        <w:noProof/>
                      </w:rPr>
                    </w:pPr>
                    <w:r>
                      <w:rPr>
                        <w:noProof/>
                      </w:rPr>
                      <w:t xml:space="preserve">[20] </w:t>
                    </w:r>
                  </w:p>
                </w:tc>
                <w:tc>
                  <w:tcPr>
                    <w:tcW w:w="0" w:type="auto"/>
                    <w:hideMark/>
                  </w:tcPr>
                  <w:p w14:paraId="3F10A625" w14:textId="77777777" w:rsidR="006372C5" w:rsidRDefault="006372C5">
                    <w:pPr>
                      <w:pStyle w:val="Bibliography"/>
                      <w:rPr>
                        <w:noProof/>
                      </w:rPr>
                    </w:pPr>
                    <w:r>
                      <w:rPr>
                        <w:noProof/>
                      </w:rPr>
                      <w:t xml:space="preserve">"National Association of Corrosion Engineers Report," </w:t>
                    </w:r>
                    <w:r>
                      <w:rPr>
                        <w:i/>
                        <w:iCs/>
                        <w:noProof/>
                      </w:rPr>
                      <w:t xml:space="preserve">NACE, </w:t>
                    </w:r>
                    <w:r>
                      <w:rPr>
                        <w:noProof/>
                      </w:rPr>
                      <w:t xml:space="preserve">2012. </w:t>
                    </w:r>
                  </w:p>
                </w:tc>
              </w:tr>
              <w:tr w:rsidR="006372C5" w14:paraId="24B205BE" w14:textId="77777777">
                <w:trPr>
                  <w:divId w:val="1590232006"/>
                  <w:tblCellSpacing w:w="15" w:type="dxa"/>
                </w:trPr>
                <w:tc>
                  <w:tcPr>
                    <w:tcW w:w="50" w:type="pct"/>
                    <w:hideMark/>
                  </w:tcPr>
                  <w:p w14:paraId="54EE9C9F" w14:textId="77777777" w:rsidR="006372C5" w:rsidRDefault="006372C5">
                    <w:pPr>
                      <w:pStyle w:val="Bibliography"/>
                      <w:rPr>
                        <w:noProof/>
                      </w:rPr>
                    </w:pPr>
                    <w:r>
                      <w:rPr>
                        <w:noProof/>
                      </w:rPr>
                      <w:t xml:space="preserve">[21] </w:t>
                    </w:r>
                  </w:p>
                </w:tc>
                <w:tc>
                  <w:tcPr>
                    <w:tcW w:w="0" w:type="auto"/>
                    <w:hideMark/>
                  </w:tcPr>
                  <w:p w14:paraId="60FB5328" w14:textId="77777777" w:rsidR="006372C5" w:rsidRDefault="006372C5">
                    <w:pPr>
                      <w:pStyle w:val="Bibliography"/>
                      <w:rPr>
                        <w:noProof/>
                      </w:rPr>
                    </w:pPr>
                    <w:r>
                      <w:rPr>
                        <w:noProof/>
                      </w:rPr>
                      <w:t>CRTS, Inc, "INTERNALLY COATED FIELD JOINTS ON WELDED STEEL PIPELINES.," [Online]. Available: https://www.iecengenharia.com.br/wp-content/uploads/2017/11/bt_img/crts---completo.pdf.</w:t>
                    </w:r>
                  </w:p>
                </w:tc>
              </w:tr>
              <w:tr w:rsidR="006372C5" w14:paraId="24CD11B1" w14:textId="77777777">
                <w:trPr>
                  <w:divId w:val="1590232006"/>
                  <w:tblCellSpacing w:w="15" w:type="dxa"/>
                </w:trPr>
                <w:tc>
                  <w:tcPr>
                    <w:tcW w:w="50" w:type="pct"/>
                    <w:hideMark/>
                  </w:tcPr>
                  <w:p w14:paraId="5C930630" w14:textId="77777777" w:rsidR="006372C5" w:rsidRDefault="006372C5">
                    <w:pPr>
                      <w:pStyle w:val="Bibliography"/>
                      <w:rPr>
                        <w:noProof/>
                      </w:rPr>
                    </w:pPr>
                    <w:r>
                      <w:rPr>
                        <w:noProof/>
                      </w:rPr>
                      <w:t xml:space="preserve">[22] </w:t>
                    </w:r>
                  </w:p>
                </w:tc>
                <w:tc>
                  <w:tcPr>
                    <w:tcW w:w="0" w:type="auto"/>
                    <w:hideMark/>
                  </w:tcPr>
                  <w:p w14:paraId="0F615A2C" w14:textId="77777777" w:rsidR="006372C5" w:rsidRDefault="006372C5">
                    <w:pPr>
                      <w:pStyle w:val="Bibliography"/>
                      <w:rPr>
                        <w:noProof/>
                      </w:rPr>
                    </w:pPr>
                    <w:r>
                      <w:rPr>
                        <w:noProof/>
                      </w:rPr>
                      <w:t>TYHOO Group, "Internal Field Joint Coating Robot," 2023. [Online]. Available: https://www.tyhoogroup.com/index.php/default/category/25.html.</w:t>
                    </w:r>
                  </w:p>
                </w:tc>
              </w:tr>
              <w:tr w:rsidR="006372C5" w14:paraId="1EF0F5A7" w14:textId="77777777">
                <w:trPr>
                  <w:divId w:val="1590232006"/>
                  <w:tblCellSpacing w:w="15" w:type="dxa"/>
                </w:trPr>
                <w:tc>
                  <w:tcPr>
                    <w:tcW w:w="50" w:type="pct"/>
                    <w:hideMark/>
                  </w:tcPr>
                  <w:p w14:paraId="6A2C869E" w14:textId="77777777" w:rsidR="006372C5" w:rsidRDefault="006372C5">
                    <w:pPr>
                      <w:pStyle w:val="Bibliography"/>
                      <w:rPr>
                        <w:noProof/>
                      </w:rPr>
                    </w:pPr>
                    <w:r>
                      <w:rPr>
                        <w:noProof/>
                      </w:rPr>
                      <w:t xml:space="preserve">[23] </w:t>
                    </w:r>
                  </w:p>
                </w:tc>
                <w:tc>
                  <w:tcPr>
                    <w:tcW w:w="0" w:type="auto"/>
                    <w:hideMark/>
                  </w:tcPr>
                  <w:p w14:paraId="49355B00" w14:textId="77777777" w:rsidR="006372C5" w:rsidRDefault="006372C5">
                    <w:pPr>
                      <w:pStyle w:val="Bibliography"/>
                      <w:rPr>
                        <w:noProof/>
                      </w:rPr>
                    </w:pPr>
                    <w:r>
                      <w:rPr>
                        <w:noProof/>
                      </w:rPr>
                      <w:t xml:space="preserve">Confidential, Interviewee, </w:t>
                    </w:r>
                    <w:r>
                      <w:rPr>
                        <w:i/>
                        <w:iCs/>
                        <w:noProof/>
                      </w:rPr>
                      <w:t xml:space="preserve">Internal Girth Weld Coating · Firm Proposal. </w:t>
                    </w:r>
                    <w:r>
                      <w:rPr>
                        <w:noProof/>
                      </w:rPr>
                      <w:t>[Interview]. Sept 2024.</w:t>
                    </w:r>
                  </w:p>
                </w:tc>
              </w:tr>
              <w:tr w:rsidR="006372C5" w14:paraId="57F85279" w14:textId="77777777">
                <w:trPr>
                  <w:divId w:val="1590232006"/>
                  <w:tblCellSpacing w:w="15" w:type="dxa"/>
                </w:trPr>
                <w:tc>
                  <w:tcPr>
                    <w:tcW w:w="50" w:type="pct"/>
                    <w:hideMark/>
                  </w:tcPr>
                  <w:p w14:paraId="1D0CDBAA" w14:textId="77777777" w:rsidR="006372C5" w:rsidRDefault="006372C5">
                    <w:pPr>
                      <w:pStyle w:val="Bibliography"/>
                      <w:rPr>
                        <w:noProof/>
                      </w:rPr>
                    </w:pPr>
                    <w:r>
                      <w:rPr>
                        <w:noProof/>
                      </w:rPr>
                      <w:t xml:space="preserve">[24] </w:t>
                    </w:r>
                  </w:p>
                </w:tc>
                <w:tc>
                  <w:tcPr>
                    <w:tcW w:w="0" w:type="auto"/>
                    <w:hideMark/>
                  </w:tcPr>
                  <w:p w14:paraId="1153D3FD" w14:textId="77777777" w:rsidR="006372C5" w:rsidRDefault="006372C5">
                    <w:pPr>
                      <w:pStyle w:val="Bibliography"/>
                      <w:rPr>
                        <w:noProof/>
                      </w:rPr>
                    </w:pPr>
                    <w:r>
                      <w:rPr>
                        <w:noProof/>
                      </w:rPr>
                      <w:t>G. Pettitt, "KEY FACTORS FOR THE ESTIMATION OF CROSS-COUNTRY PIPELINES FAILURE RATES," 2012. [Online]. Available: https://www.icheme.org/media/9042/xxiii-paper-40.pdf.</w:t>
                    </w:r>
                  </w:p>
                </w:tc>
              </w:tr>
              <w:tr w:rsidR="006372C5" w14:paraId="7117CFBA" w14:textId="77777777">
                <w:trPr>
                  <w:divId w:val="1590232006"/>
                  <w:tblCellSpacing w:w="15" w:type="dxa"/>
                </w:trPr>
                <w:tc>
                  <w:tcPr>
                    <w:tcW w:w="50" w:type="pct"/>
                    <w:hideMark/>
                  </w:tcPr>
                  <w:p w14:paraId="6C80C352" w14:textId="77777777" w:rsidR="006372C5" w:rsidRDefault="006372C5">
                    <w:pPr>
                      <w:pStyle w:val="Bibliography"/>
                      <w:rPr>
                        <w:noProof/>
                      </w:rPr>
                    </w:pPr>
                    <w:r>
                      <w:rPr>
                        <w:noProof/>
                      </w:rPr>
                      <w:t xml:space="preserve">[25] </w:t>
                    </w:r>
                  </w:p>
                </w:tc>
                <w:tc>
                  <w:tcPr>
                    <w:tcW w:w="0" w:type="auto"/>
                    <w:hideMark/>
                  </w:tcPr>
                  <w:p w14:paraId="22D2190D" w14:textId="77777777" w:rsidR="006372C5" w:rsidRDefault="006372C5">
                    <w:pPr>
                      <w:pStyle w:val="Bibliography"/>
                      <w:rPr>
                        <w:noProof/>
                      </w:rPr>
                    </w:pPr>
                    <w:r>
                      <w:rPr>
                        <w:noProof/>
                      </w:rPr>
                      <w:t>†. ,. K.-Y. W. 2. ,. E. L. D. 3. a. A. M. 1. Zahra Mahmoodzadeh 1, "Condition-Based Maintenance with Reinforcement Learning for Dry Gas Pipeline Subject to Internal Corrosion," August 2020. [Online]. Available: https://repositorio.uchile.cl/bitstream/handle/2250/178842/Condition-Based-Maintenance.pdf?sequence=1.</w:t>
                    </w:r>
                  </w:p>
                </w:tc>
              </w:tr>
              <w:tr w:rsidR="006372C5" w14:paraId="4C9A9327" w14:textId="77777777">
                <w:trPr>
                  <w:divId w:val="1590232006"/>
                  <w:tblCellSpacing w:w="15" w:type="dxa"/>
                </w:trPr>
                <w:tc>
                  <w:tcPr>
                    <w:tcW w:w="50" w:type="pct"/>
                    <w:hideMark/>
                  </w:tcPr>
                  <w:p w14:paraId="398901C4" w14:textId="77777777" w:rsidR="006372C5" w:rsidRDefault="006372C5">
                    <w:pPr>
                      <w:pStyle w:val="Bibliography"/>
                      <w:rPr>
                        <w:noProof/>
                      </w:rPr>
                    </w:pPr>
                    <w:r>
                      <w:rPr>
                        <w:noProof/>
                      </w:rPr>
                      <w:lastRenderedPageBreak/>
                      <w:t xml:space="preserve">[26] </w:t>
                    </w:r>
                  </w:p>
                </w:tc>
                <w:tc>
                  <w:tcPr>
                    <w:tcW w:w="0" w:type="auto"/>
                    <w:hideMark/>
                  </w:tcPr>
                  <w:p w14:paraId="581584F5" w14:textId="77777777" w:rsidR="006372C5" w:rsidRDefault="006372C5">
                    <w:pPr>
                      <w:pStyle w:val="Bibliography"/>
                      <w:rPr>
                        <w:noProof/>
                      </w:rPr>
                    </w:pPr>
                    <w:r>
                      <w:rPr>
                        <w:noProof/>
                      </w:rPr>
                      <w:t>R. Zamorano, "Internal coating total gas transport cost reduction study," October 2002. [Online]. Available: https://www.researchgate.net/publication/279709947_Internal_coating_total_gas_transport_cost_reduction_study.</w:t>
                    </w:r>
                  </w:p>
                </w:tc>
              </w:tr>
              <w:tr w:rsidR="006372C5" w14:paraId="20F26A8D" w14:textId="77777777">
                <w:trPr>
                  <w:divId w:val="1590232006"/>
                  <w:tblCellSpacing w:w="15" w:type="dxa"/>
                </w:trPr>
                <w:tc>
                  <w:tcPr>
                    <w:tcW w:w="50" w:type="pct"/>
                    <w:hideMark/>
                  </w:tcPr>
                  <w:p w14:paraId="610C2B70" w14:textId="77777777" w:rsidR="006372C5" w:rsidRDefault="006372C5">
                    <w:pPr>
                      <w:pStyle w:val="Bibliography"/>
                      <w:rPr>
                        <w:noProof/>
                      </w:rPr>
                    </w:pPr>
                    <w:r>
                      <w:rPr>
                        <w:noProof/>
                      </w:rPr>
                      <w:t xml:space="preserve">[27] </w:t>
                    </w:r>
                  </w:p>
                </w:tc>
                <w:tc>
                  <w:tcPr>
                    <w:tcW w:w="0" w:type="auto"/>
                    <w:hideMark/>
                  </w:tcPr>
                  <w:p w14:paraId="2AEB5396" w14:textId="77777777" w:rsidR="006372C5" w:rsidRDefault="006372C5">
                    <w:pPr>
                      <w:pStyle w:val="Bibliography"/>
                      <w:rPr>
                        <w:noProof/>
                      </w:rPr>
                    </w:pPr>
                    <w:r>
                      <w:rPr>
                        <w:noProof/>
                      </w:rPr>
                      <w:t>Lined Pipe Systems, "Flexsleeve," 2023. [Online]. Available: https://www.linedpipesystems.com/lps-vs-robot/.</w:t>
                    </w:r>
                  </w:p>
                </w:tc>
              </w:tr>
              <w:tr w:rsidR="006372C5" w14:paraId="2B8CDED8" w14:textId="77777777">
                <w:trPr>
                  <w:divId w:val="1590232006"/>
                  <w:tblCellSpacing w:w="15" w:type="dxa"/>
                </w:trPr>
                <w:tc>
                  <w:tcPr>
                    <w:tcW w:w="50" w:type="pct"/>
                    <w:hideMark/>
                  </w:tcPr>
                  <w:p w14:paraId="0EEE5A86" w14:textId="77777777" w:rsidR="006372C5" w:rsidRDefault="006372C5">
                    <w:pPr>
                      <w:pStyle w:val="Bibliography"/>
                      <w:rPr>
                        <w:noProof/>
                      </w:rPr>
                    </w:pPr>
                    <w:r>
                      <w:rPr>
                        <w:noProof/>
                      </w:rPr>
                      <w:t xml:space="preserve">[28] </w:t>
                    </w:r>
                  </w:p>
                </w:tc>
                <w:tc>
                  <w:tcPr>
                    <w:tcW w:w="0" w:type="auto"/>
                    <w:hideMark/>
                  </w:tcPr>
                  <w:p w14:paraId="69137C1A" w14:textId="77777777" w:rsidR="006372C5" w:rsidRDefault="006372C5">
                    <w:pPr>
                      <w:pStyle w:val="Bibliography"/>
                      <w:rPr>
                        <w:noProof/>
                      </w:rPr>
                    </w:pPr>
                    <w:r>
                      <w:rPr>
                        <w:noProof/>
                      </w:rPr>
                      <w:t>ASICORP S.A., "Sidgman Welded Flange," 2023. [Online]. Available: https://www.asicorp.cl/en/sidgman-welded-flange/#diseno.</w:t>
                    </w:r>
                  </w:p>
                </w:tc>
              </w:tr>
              <w:tr w:rsidR="006372C5" w14:paraId="04B700F4" w14:textId="77777777">
                <w:trPr>
                  <w:divId w:val="1590232006"/>
                  <w:tblCellSpacing w:w="15" w:type="dxa"/>
                </w:trPr>
                <w:tc>
                  <w:tcPr>
                    <w:tcW w:w="50" w:type="pct"/>
                    <w:hideMark/>
                  </w:tcPr>
                  <w:p w14:paraId="564DBF70" w14:textId="77777777" w:rsidR="006372C5" w:rsidRDefault="006372C5">
                    <w:pPr>
                      <w:pStyle w:val="Bibliography"/>
                      <w:rPr>
                        <w:noProof/>
                      </w:rPr>
                    </w:pPr>
                    <w:r>
                      <w:rPr>
                        <w:noProof/>
                      </w:rPr>
                      <w:t xml:space="preserve">[29] </w:t>
                    </w:r>
                  </w:p>
                </w:tc>
                <w:tc>
                  <w:tcPr>
                    <w:tcW w:w="0" w:type="auto"/>
                    <w:hideMark/>
                  </w:tcPr>
                  <w:p w14:paraId="7FB603A6" w14:textId="77777777" w:rsidR="006372C5" w:rsidRDefault="006372C5">
                    <w:pPr>
                      <w:pStyle w:val="Bibliography"/>
                      <w:rPr>
                        <w:noProof/>
                      </w:rPr>
                    </w:pPr>
                    <w:r>
                      <w:rPr>
                        <w:noProof/>
                      </w:rPr>
                      <w:t>I. Mella, "Victaulic X07 installed with LaValley's Deckhand on a 32" pipeline in Chile," 9 10 2024. [Online]. Available: https://youtu.be/e14DHsekBIg?si=N89lD3ft4ZJaisFm.</w:t>
                    </w:r>
                  </w:p>
                </w:tc>
              </w:tr>
              <w:tr w:rsidR="006372C5" w14:paraId="05198495" w14:textId="77777777">
                <w:trPr>
                  <w:divId w:val="1590232006"/>
                  <w:tblCellSpacing w:w="15" w:type="dxa"/>
                </w:trPr>
                <w:tc>
                  <w:tcPr>
                    <w:tcW w:w="50" w:type="pct"/>
                    <w:hideMark/>
                  </w:tcPr>
                  <w:p w14:paraId="7BAC37AD" w14:textId="77777777" w:rsidR="006372C5" w:rsidRDefault="006372C5">
                    <w:pPr>
                      <w:pStyle w:val="Bibliography"/>
                      <w:rPr>
                        <w:noProof/>
                      </w:rPr>
                    </w:pPr>
                    <w:r>
                      <w:rPr>
                        <w:noProof/>
                      </w:rPr>
                      <w:t xml:space="preserve">[30] </w:t>
                    </w:r>
                  </w:p>
                </w:tc>
                <w:tc>
                  <w:tcPr>
                    <w:tcW w:w="0" w:type="auto"/>
                    <w:hideMark/>
                  </w:tcPr>
                  <w:p w14:paraId="18E0DA0B" w14:textId="77777777" w:rsidR="006372C5" w:rsidRDefault="006372C5">
                    <w:pPr>
                      <w:pStyle w:val="Bibliography"/>
                      <w:rPr>
                        <w:noProof/>
                      </w:rPr>
                    </w:pPr>
                    <w:r>
                      <w:rPr>
                        <w:noProof/>
                      </w:rPr>
                      <w:t>J. Eyo, "HOW DOES CORROSION INHIBITOR WORK," Aug 2024. [Online]. Available: https://www.gz-supplies.com/news/how-does-corrosion-inhibitor-work/.</w:t>
                    </w:r>
                  </w:p>
                </w:tc>
              </w:tr>
              <w:tr w:rsidR="006372C5" w14:paraId="55F1AA4F" w14:textId="77777777">
                <w:trPr>
                  <w:divId w:val="1590232006"/>
                  <w:tblCellSpacing w:w="15" w:type="dxa"/>
                </w:trPr>
                <w:tc>
                  <w:tcPr>
                    <w:tcW w:w="50" w:type="pct"/>
                    <w:hideMark/>
                  </w:tcPr>
                  <w:p w14:paraId="3EFFFE87" w14:textId="77777777" w:rsidR="006372C5" w:rsidRDefault="006372C5">
                    <w:pPr>
                      <w:pStyle w:val="Bibliography"/>
                      <w:rPr>
                        <w:noProof/>
                      </w:rPr>
                    </w:pPr>
                    <w:r>
                      <w:rPr>
                        <w:noProof/>
                      </w:rPr>
                      <w:t xml:space="preserve">[31] </w:t>
                    </w:r>
                  </w:p>
                </w:tc>
                <w:tc>
                  <w:tcPr>
                    <w:tcW w:w="0" w:type="auto"/>
                    <w:hideMark/>
                  </w:tcPr>
                  <w:p w14:paraId="7DD455EF" w14:textId="77777777" w:rsidR="006372C5" w:rsidRDefault="006372C5">
                    <w:pPr>
                      <w:pStyle w:val="Bibliography"/>
                      <w:rPr>
                        <w:noProof/>
                      </w:rPr>
                    </w:pPr>
                    <w:r>
                      <w:rPr>
                        <w:noProof/>
                      </w:rPr>
                      <w:t>LittleInch, "Is use of a corrosion allowance on long distance pipelines still valid?," 1 Nov 2013. [Online]. Available: https://www.eng-tips.com/threads/is-use-of-a-corrosion-allowance-on-long-distance-pipelines-still-valid.354438/.</w:t>
                    </w:r>
                  </w:p>
                </w:tc>
              </w:tr>
              <w:tr w:rsidR="006372C5" w14:paraId="130BE8DB" w14:textId="77777777">
                <w:trPr>
                  <w:divId w:val="1590232006"/>
                  <w:tblCellSpacing w:w="15" w:type="dxa"/>
                </w:trPr>
                <w:tc>
                  <w:tcPr>
                    <w:tcW w:w="50" w:type="pct"/>
                    <w:hideMark/>
                  </w:tcPr>
                  <w:p w14:paraId="331F7589" w14:textId="77777777" w:rsidR="006372C5" w:rsidRDefault="006372C5">
                    <w:pPr>
                      <w:pStyle w:val="Bibliography"/>
                      <w:rPr>
                        <w:noProof/>
                      </w:rPr>
                    </w:pPr>
                    <w:r>
                      <w:rPr>
                        <w:noProof/>
                      </w:rPr>
                      <w:t xml:space="preserve">[32] </w:t>
                    </w:r>
                  </w:p>
                </w:tc>
                <w:tc>
                  <w:tcPr>
                    <w:tcW w:w="0" w:type="auto"/>
                    <w:hideMark/>
                  </w:tcPr>
                  <w:p w14:paraId="58ECE4A1" w14:textId="77777777" w:rsidR="006372C5" w:rsidRDefault="006372C5">
                    <w:pPr>
                      <w:pStyle w:val="Bibliography"/>
                      <w:rPr>
                        <w:noProof/>
                      </w:rPr>
                    </w:pPr>
                    <w:r>
                      <w:rPr>
                        <w:noProof/>
                      </w:rPr>
                      <w:t>T. M. P. R. J. S. C. H. N. S. W. M. M. H. E. D. Smith, "Development of the Pipe Loop System for F etermining Effectiveness of Corrosion *Control Chemicals in Potable Water Systems," 1988. [Online]. Available: https://www.govinfo.gov/content/pkg/GOVPUB-D103-PURL-gpo50403/pdf/GOVPUB-D103-PURL-gpo50403.pdf.</w:t>
                    </w:r>
                  </w:p>
                </w:tc>
              </w:tr>
              <w:tr w:rsidR="006372C5" w14:paraId="7D5CCB04" w14:textId="77777777">
                <w:trPr>
                  <w:divId w:val="1590232006"/>
                  <w:tblCellSpacing w:w="15" w:type="dxa"/>
                </w:trPr>
                <w:tc>
                  <w:tcPr>
                    <w:tcW w:w="50" w:type="pct"/>
                    <w:hideMark/>
                  </w:tcPr>
                  <w:p w14:paraId="4AF0D068" w14:textId="77777777" w:rsidR="006372C5" w:rsidRDefault="006372C5">
                    <w:pPr>
                      <w:pStyle w:val="Bibliography"/>
                      <w:rPr>
                        <w:noProof/>
                      </w:rPr>
                    </w:pPr>
                    <w:r>
                      <w:rPr>
                        <w:noProof/>
                      </w:rPr>
                      <w:t xml:space="preserve">[33] </w:t>
                    </w:r>
                  </w:p>
                </w:tc>
                <w:tc>
                  <w:tcPr>
                    <w:tcW w:w="0" w:type="auto"/>
                    <w:hideMark/>
                  </w:tcPr>
                  <w:p w14:paraId="1377FE20" w14:textId="77777777" w:rsidR="006372C5" w:rsidRDefault="006372C5">
                    <w:pPr>
                      <w:pStyle w:val="Bibliography"/>
                      <w:rPr>
                        <w:noProof/>
                      </w:rPr>
                    </w:pPr>
                    <w:r>
                      <w:rPr>
                        <w:noProof/>
                      </w:rPr>
                      <w:t>2. M. H. 3. S. 2. E. S. 5. a. A. F. A. M. Eldesoky 1, "Water Pipes Corrosion Inhibitors for Q235 Steel in Hydrochloric Acid Medium Using Spiropyrazoles Derivatives," 2020. [Online]. Available: https://www.mdpi.com/2079-6412/10/2/167.</w:t>
                    </w:r>
                  </w:p>
                </w:tc>
              </w:tr>
              <w:tr w:rsidR="006372C5" w14:paraId="73F70512" w14:textId="77777777">
                <w:trPr>
                  <w:divId w:val="1590232006"/>
                  <w:tblCellSpacing w:w="15" w:type="dxa"/>
                </w:trPr>
                <w:tc>
                  <w:tcPr>
                    <w:tcW w:w="50" w:type="pct"/>
                    <w:hideMark/>
                  </w:tcPr>
                  <w:p w14:paraId="6BE55DE6" w14:textId="77777777" w:rsidR="006372C5" w:rsidRDefault="006372C5">
                    <w:pPr>
                      <w:pStyle w:val="Bibliography"/>
                      <w:rPr>
                        <w:noProof/>
                      </w:rPr>
                    </w:pPr>
                    <w:r>
                      <w:rPr>
                        <w:noProof/>
                      </w:rPr>
                      <w:t xml:space="preserve">[34] </w:t>
                    </w:r>
                  </w:p>
                </w:tc>
                <w:tc>
                  <w:tcPr>
                    <w:tcW w:w="0" w:type="auto"/>
                    <w:hideMark/>
                  </w:tcPr>
                  <w:p w14:paraId="59502DB9" w14:textId="77777777" w:rsidR="006372C5" w:rsidRDefault="006372C5">
                    <w:pPr>
                      <w:pStyle w:val="Bibliography"/>
                      <w:rPr>
                        <w:noProof/>
                      </w:rPr>
                    </w:pPr>
                    <w:r>
                      <w:rPr>
                        <w:noProof/>
                      </w:rPr>
                      <w:t>A. I. I. U. L. S. Fachrul Nurcholis*, "Corrosion Control of Metal Alloy Using Inhibitor Synergy: Phospate – Carbohydrazide," 2022. [Online]. Available: https://nstproceeding.com/index.php/nuscientech/article/download/808/767.</w:t>
                    </w:r>
                  </w:p>
                </w:tc>
              </w:tr>
              <w:tr w:rsidR="006372C5" w14:paraId="6DDDDB8E" w14:textId="77777777">
                <w:trPr>
                  <w:divId w:val="1590232006"/>
                  <w:tblCellSpacing w:w="15" w:type="dxa"/>
                </w:trPr>
                <w:tc>
                  <w:tcPr>
                    <w:tcW w:w="50" w:type="pct"/>
                    <w:hideMark/>
                  </w:tcPr>
                  <w:p w14:paraId="668A6ED6" w14:textId="77777777" w:rsidR="006372C5" w:rsidRDefault="006372C5">
                    <w:pPr>
                      <w:pStyle w:val="Bibliography"/>
                      <w:rPr>
                        <w:noProof/>
                      </w:rPr>
                    </w:pPr>
                    <w:r>
                      <w:rPr>
                        <w:noProof/>
                      </w:rPr>
                      <w:t xml:space="preserve">[35] </w:t>
                    </w:r>
                  </w:p>
                </w:tc>
                <w:tc>
                  <w:tcPr>
                    <w:tcW w:w="0" w:type="auto"/>
                    <w:hideMark/>
                  </w:tcPr>
                  <w:p w14:paraId="67CAE5C6" w14:textId="77777777" w:rsidR="006372C5" w:rsidRDefault="006372C5">
                    <w:pPr>
                      <w:pStyle w:val="Bibliography"/>
                      <w:rPr>
                        <w:noProof/>
                      </w:rPr>
                    </w:pPr>
                    <w:r>
                      <w:rPr>
                        <w:noProof/>
                      </w:rPr>
                      <w:t>E. L. L. 2. S. K. 1. Y. W. 3. R. J. N. 2. P. J. M. 1. Lee K Kimbell 1, "Impact of corrosion inhibitors on antibiotic resistance, metal resistance, and microbial communities in drinking water," 8 Sep 2023. [Online]. Available: https://pmc.ncbi.nlm.nih.gov/articles/PMC10597465/.</w:t>
                    </w:r>
                  </w:p>
                </w:tc>
              </w:tr>
              <w:tr w:rsidR="006372C5" w14:paraId="660B68F3" w14:textId="77777777">
                <w:trPr>
                  <w:divId w:val="1590232006"/>
                  <w:tblCellSpacing w:w="15" w:type="dxa"/>
                </w:trPr>
                <w:tc>
                  <w:tcPr>
                    <w:tcW w:w="50" w:type="pct"/>
                    <w:hideMark/>
                  </w:tcPr>
                  <w:p w14:paraId="733CD5BD" w14:textId="77777777" w:rsidR="006372C5" w:rsidRDefault="006372C5">
                    <w:pPr>
                      <w:pStyle w:val="Bibliography"/>
                      <w:rPr>
                        <w:noProof/>
                      </w:rPr>
                    </w:pPr>
                    <w:r>
                      <w:rPr>
                        <w:noProof/>
                      </w:rPr>
                      <w:t xml:space="preserve">[36] </w:t>
                    </w:r>
                  </w:p>
                </w:tc>
                <w:tc>
                  <w:tcPr>
                    <w:tcW w:w="0" w:type="auto"/>
                    <w:hideMark/>
                  </w:tcPr>
                  <w:p w14:paraId="7FE096F0" w14:textId="77777777" w:rsidR="006372C5" w:rsidRDefault="006372C5">
                    <w:pPr>
                      <w:pStyle w:val="Bibliography"/>
                      <w:rPr>
                        <w:noProof/>
                      </w:rPr>
                    </w:pPr>
                    <w:r>
                      <w:rPr>
                        <w:noProof/>
                      </w:rPr>
                      <w:t>H. Lee, 2011. [Online]. Available: https://utpedia.utp.edu.my/id/eprint/333/1/Sir_Ho_Wee_Lee.pdf.</w:t>
                    </w:r>
                  </w:p>
                </w:tc>
              </w:tr>
              <w:tr w:rsidR="006372C5" w14:paraId="04530ECA" w14:textId="77777777">
                <w:trPr>
                  <w:divId w:val="1590232006"/>
                  <w:tblCellSpacing w:w="15" w:type="dxa"/>
                </w:trPr>
                <w:tc>
                  <w:tcPr>
                    <w:tcW w:w="50" w:type="pct"/>
                    <w:hideMark/>
                  </w:tcPr>
                  <w:p w14:paraId="5EC6248B" w14:textId="77777777" w:rsidR="006372C5" w:rsidRDefault="006372C5">
                    <w:pPr>
                      <w:pStyle w:val="Bibliography"/>
                      <w:rPr>
                        <w:noProof/>
                      </w:rPr>
                    </w:pPr>
                    <w:r>
                      <w:rPr>
                        <w:noProof/>
                      </w:rPr>
                      <w:t xml:space="preserve">[37] </w:t>
                    </w:r>
                  </w:p>
                </w:tc>
                <w:tc>
                  <w:tcPr>
                    <w:tcW w:w="0" w:type="auto"/>
                    <w:hideMark/>
                  </w:tcPr>
                  <w:p w14:paraId="7274C268" w14:textId="77777777" w:rsidR="006372C5" w:rsidRDefault="006372C5">
                    <w:pPr>
                      <w:pStyle w:val="Bibliography"/>
                      <w:rPr>
                        <w:noProof/>
                      </w:rPr>
                    </w:pPr>
                    <w:r>
                      <w:rPr>
                        <w:noProof/>
                      </w:rPr>
                      <w:t>Water Research Foundation , "Optimization of Phosphorus-Based Corrosion Control Chemicals Using a Comprehensive Perspective of Water Quality," 2018. [Online]. Available: https://www.bu.edu/rccp/files/2018/12/Supplement_4_Corrosion_Study.pdf.</w:t>
                    </w:r>
                  </w:p>
                </w:tc>
              </w:tr>
              <w:tr w:rsidR="006372C5" w14:paraId="067ED22C" w14:textId="77777777">
                <w:trPr>
                  <w:divId w:val="1590232006"/>
                  <w:tblCellSpacing w:w="15" w:type="dxa"/>
                </w:trPr>
                <w:tc>
                  <w:tcPr>
                    <w:tcW w:w="50" w:type="pct"/>
                    <w:hideMark/>
                  </w:tcPr>
                  <w:p w14:paraId="016B0A5E" w14:textId="77777777" w:rsidR="006372C5" w:rsidRDefault="006372C5">
                    <w:pPr>
                      <w:pStyle w:val="Bibliography"/>
                      <w:rPr>
                        <w:noProof/>
                      </w:rPr>
                    </w:pPr>
                    <w:r>
                      <w:rPr>
                        <w:noProof/>
                      </w:rPr>
                      <w:t xml:space="preserve">[38] </w:t>
                    </w:r>
                  </w:p>
                </w:tc>
                <w:tc>
                  <w:tcPr>
                    <w:tcW w:w="0" w:type="auto"/>
                    <w:hideMark/>
                  </w:tcPr>
                  <w:p w14:paraId="0279675B" w14:textId="77777777" w:rsidR="006372C5" w:rsidRDefault="006372C5">
                    <w:pPr>
                      <w:pStyle w:val="Bibliography"/>
                      <w:rPr>
                        <w:noProof/>
                      </w:rPr>
                    </w:pPr>
                    <w:r>
                      <w:rPr>
                        <w:noProof/>
                      </w:rPr>
                      <w:t>T. M. Williams, "Isothiazolone Biocides In Water Treatment Applications," March 2004. [Online]. Available: https://onepetro.org/NACECORR/proceedings-abstract/CORR04/All-CORR04/NACE-04083/115442.</w:t>
                    </w:r>
                  </w:p>
                </w:tc>
              </w:tr>
              <w:tr w:rsidR="006372C5" w14:paraId="65B8FA2F" w14:textId="77777777">
                <w:trPr>
                  <w:divId w:val="1590232006"/>
                  <w:tblCellSpacing w:w="15" w:type="dxa"/>
                </w:trPr>
                <w:tc>
                  <w:tcPr>
                    <w:tcW w:w="50" w:type="pct"/>
                    <w:hideMark/>
                  </w:tcPr>
                  <w:p w14:paraId="4A51A53B" w14:textId="77777777" w:rsidR="006372C5" w:rsidRDefault="006372C5">
                    <w:pPr>
                      <w:pStyle w:val="Bibliography"/>
                      <w:rPr>
                        <w:noProof/>
                      </w:rPr>
                    </w:pPr>
                    <w:r>
                      <w:rPr>
                        <w:noProof/>
                      </w:rPr>
                      <w:t xml:space="preserve">[39] </w:t>
                    </w:r>
                  </w:p>
                </w:tc>
                <w:tc>
                  <w:tcPr>
                    <w:tcW w:w="0" w:type="auto"/>
                    <w:hideMark/>
                  </w:tcPr>
                  <w:p w14:paraId="393C9F53" w14:textId="77777777" w:rsidR="006372C5" w:rsidRDefault="006372C5">
                    <w:pPr>
                      <w:pStyle w:val="Bibliography"/>
                      <w:rPr>
                        <w:noProof/>
                      </w:rPr>
                    </w:pPr>
                    <w:r w:rsidRPr="006372C5">
                      <w:rPr>
                        <w:noProof/>
                        <w:lang w:val="es-ES"/>
                      </w:rPr>
                      <w:t xml:space="preserve">C. Supplier, Interviewee, </w:t>
                    </w:r>
                    <w:r w:rsidRPr="006372C5">
                      <w:rPr>
                        <w:i/>
                        <w:iCs/>
                        <w:noProof/>
                        <w:lang w:val="es-ES"/>
                      </w:rPr>
                      <w:t xml:space="preserve">Tratamiento Aguas Acueducto. </w:t>
                    </w:r>
                    <w:r>
                      <w:rPr>
                        <w:noProof/>
                      </w:rPr>
                      <w:t>[Interview]. May 2022.</w:t>
                    </w:r>
                  </w:p>
                </w:tc>
              </w:tr>
              <w:tr w:rsidR="006372C5" w14:paraId="467849AB" w14:textId="77777777">
                <w:trPr>
                  <w:divId w:val="1590232006"/>
                  <w:tblCellSpacing w:w="15" w:type="dxa"/>
                </w:trPr>
                <w:tc>
                  <w:tcPr>
                    <w:tcW w:w="50" w:type="pct"/>
                    <w:hideMark/>
                  </w:tcPr>
                  <w:p w14:paraId="0462BE69" w14:textId="77777777" w:rsidR="006372C5" w:rsidRDefault="006372C5">
                    <w:pPr>
                      <w:pStyle w:val="Bibliography"/>
                      <w:rPr>
                        <w:noProof/>
                      </w:rPr>
                    </w:pPr>
                    <w:r>
                      <w:rPr>
                        <w:noProof/>
                      </w:rPr>
                      <w:t xml:space="preserve">[40] </w:t>
                    </w:r>
                  </w:p>
                </w:tc>
                <w:tc>
                  <w:tcPr>
                    <w:tcW w:w="0" w:type="auto"/>
                    <w:hideMark/>
                  </w:tcPr>
                  <w:p w14:paraId="5B2F73BF" w14:textId="77777777" w:rsidR="006372C5" w:rsidRDefault="006372C5">
                    <w:pPr>
                      <w:pStyle w:val="Bibliography"/>
                      <w:rPr>
                        <w:noProof/>
                      </w:rPr>
                    </w:pPr>
                    <w:r>
                      <w:rPr>
                        <w:noProof/>
                      </w:rPr>
                      <w:t>"Wholesale Electricity Price Projections for Chile," [Online]. Available: https://aim.afry.com/download/18.4fa6f584172a25f5dcf63897/1594029136600/AIMRFlyer_Chile20_v100.pdf.</w:t>
                    </w:r>
                  </w:p>
                </w:tc>
              </w:tr>
              <w:tr w:rsidR="006372C5" w14:paraId="70114647" w14:textId="77777777">
                <w:trPr>
                  <w:divId w:val="1590232006"/>
                  <w:tblCellSpacing w:w="15" w:type="dxa"/>
                </w:trPr>
                <w:tc>
                  <w:tcPr>
                    <w:tcW w:w="50" w:type="pct"/>
                    <w:hideMark/>
                  </w:tcPr>
                  <w:p w14:paraId="0FAEF273" w14:textId="77777777" w:rsidR="006372C5" w:rsidRDefault="006372C5">
                    <w:pPr>
                      <w:pStyle w:val="Bibliography"/>
                      <w:rPr>
                        <w:noProof/>
                      </w:rPr>
                    </w:pPr>
                    <w:r>
                      <w:rPr>
                        <w:noProof/>
                      </w:rPr>
                      <w:t xml:space="preserve">[41] </w:t>
                    </w:r>
                  </w:p>
                </w:tc>
                <w:tc>
                  <w:tcPr>
                    <w:tcW w:w="0" w:type="auto"/>
                    <w:hideMark/>
                  </w:tcPr>
                  <w:p w14:paraId="4597EAA3" w14:textId="77777777" w:rsidR="006372C5" w:rsidRDefault="006372C5">
                    <w:pPr>
                      <w:pStyle w:val="Bibliography"/>
                      <w:rPr>
                        <w:noProof/>
                      </w:rPr>
                    </w:pPr>
                    <w:r>
                      <w:rPr>
                        <w:noProof/>
                      </w:rPr>
                      <w:t>Eduardo Milligan, ENGIE, "Press Release Engie," January 2025. [Online]. Available: https://www.engie.cl/wp-content/uploads/2024/10/Press-Release-EECL-4Q24-English-vf.pdf.</w:t>
                    </w:r>
                  </w:p>
                </w:tc>
              </w:tr>
              <w:tr w:rsidR="006372C5" w14:paraId="6C1BE13D" w14:textId="77777777">
                <w:trPr>
                  <w:divId w:val="1590232006"/>
                  <w:tblCellSpacing w:w="15" w:type="dxa"/>
                </w:trPr>
                <w:tc>
                  <w:tcPr>
                    <w:tcW w:w="50" w:type="pct"/>
                    <w:hideMark/>
                  </w:tcPr>
                  <w:p w14:paraId="61C2148B" w14:textId="77777777" w:rsidR="006372C5" w:rsidRDefault="006372C5">
                    <w:pPr>
                      <w:pStyle w:val="Bibliography"/>
                      <w:rPr>
                        <w:noProof/>
                      </w:rPr>
                    </w:pPr>
                    <w:r>
                      <w:rPr>
                        <w:noProof/>
                      </w:rPr>
                      <w:t xml:space="preserve">[42] </w:t>
                    </w:r>
                  </w:p>
                </w:tc>
                <w:tc>
                  <w:tcPr>
                    <w:tcW w:w="0" w:type="auto"/>
                    <w:hideMark/>
                  </w:tcPr>
                  <w:p w14:paraId="6D9AF0FC" w14:textId="77777777" w:rsidR="006372C5" w:rsidRDefault="006372C5">
                    <w:pPr>
                      <w:pStyle w:val="Bibliography"/>
                      <w:rPr>
                        <w:noProof/>
                      </w:rPr>
                    </w:pPr>
                    <w:r>
                      <w:rPr>
                        <w:noProof/>
                      </w:rPr>
                      <w:t>Megan Hylton, Global Legal Group, "Energy Laws and Regulations 2025 – Chile," 2024. [Online]. Available: https://www.globallegalinsights.com/practice-areas/energy-laws-and-regulations/chile/.</w:t>
                    </w:r>
                  </w:p>
                </w:tc>
              </w:tr>
              <w:tr w:rsidR="006372C5" w14:paraId="01C87C24" w14:textId="77777777">
                <w:trPr>
                  <w:divId w:val="1590232006"/>
                  <w:tblCellSpacing w:w="15" w:type="dxa"/>
                </w:trPr>
                <w:tc>
                  <w:tcPr>
                    <w:tcW w:w="50" w:type="pct"/>
                    <w:hideMark/>
                  </w:tcPr>
                  <w:p w14:paraId="049CDE5F" w14:textId="77777777" w:rsidR="006372C5" w:rsidRDefault="006372C5">
                    <w:pPr>
                      <w:pStyle w:val="Bibliography"/>
                      <w:rPr>
                        <w:noProof/>
                      </w:rPr>
                    </w:pPr>
                    <w:r>
                      <w:rPr>
                        <w:noProof/>
                      </w:rPr>
                      <w:t xml:space="preserve">[43] </w:t>
                    </w:r>
                  </w:p>
                </w:tc>
                <w:tc>
                  <w:tcPr>
                    <w:tcW w:w="0" w:type="auto"/>
                    <w:hideMark/>
                  </w:tcPr>
                  <w:p w14:paraId="110B83B5" w14:textId="77777777" w:rsidR="006372C5" w:rsidRDefault="006372C5">
                    <w:pPr>
                      <w:pStyle w:val="Bibliography"/>
                      <w:rPr>
                        <w:noProof/>
                      </w:rPr>
                    </w:pPr>
                    <w:r>
                      <w:rPr>
                        <w:noProof/>
                      </w:rPr>
                      <w:t>Statista, "Price of electricity for industries in Chile from February 2022 to July 2024," [Online]. Available: https://www.statista.com/statistics/1373368/monthly-industrial-electricity-price-chile/.</w:t>
                    </w:r>
                  </w:p>
                </w:tc>
              </w:tr>
              <w:tr w:rsidR="006372C5" w14:paraId="58F55E36" w14:textId="77777777">
                <w:trPr>
                  <w:divId w:val="1590232006"/>
                  <w:tblCellSpacing w:w="15" w:type="dxa"/>
                </w:trPr>
                <w:tc>
                  <w:tcPr>
                    <w:tcW w:w="50" w:type="pct"/>
                    <w:hideMark/>
                  </w:tcPr>
                  <w:p w14:paraId="034F2C33" w14:textId="77777777" w:rsidR="006372C5" w:rsidRDefault="006372C5">
                    <w:pPr>
                      <w:pStyle w:val="Bibliography"/>
                      <w:rPr>
                        <w:noProof/>
                      </w:rPr>
                    </w:pPr>
                    <w:r>
                      <w:rPr>
                        <w:noProof/>
                      </w:rPr>
                      <w:t xml:space="preserve">[44] </w:t>
                    </w:r>
                  </w:p>
                </w:tc>
                <w:tc>
                  <w:tcPr>
                    <w:tcW w:w="0" w:type="auto"/>
                    <w:hideMark/>
                  </w:tcPr>
                  <w:p w14:paraId="0F5F6012" w14:textId="77777777" w:rsidR="006372C5" w:rsidRDefault="006372C5">
                    <w:pPr>
                      <w:pStyle w:val="Bibliography"/>
                      <w:rPr>
                        <w:noProof/>
                      </w:rPr>
                    </w:pPr>
                    <w:r>
                      <w:rPr>
                        <w:noProof/>
                      </w:rPr>
                      <w:t>Global Petrol Prices, "Chile electricity prices," December 2024. [Online]. Available: https://www.globalpetrolprices.com/Chile/electricity_prices/.</w:t>
                    </w:r>
                  </w:p>
                </w:tc>
              </w:tr>
              <w:tr w:rsidR="006372C5" w14:paraId="5EEED4CF" w14:textId="77777777">
                <w:trPr>
                  <w:divId w:val="1590232006"/>
                  <w:tblCellSpacing w:w="15" w:type="dxa"/>
                </w:trPr>
                <w:tc>
                  <w:tcPr>
                    <w:tcW w:w="50" w:type="pct"/>
                    <w:hideMark/>
                  </w:tcPr>
                  <w:p w14:paraId="582C215D" w14:textId="77777777" w:rsidR="006372C5" w:rsidRDefault="006372C5">
                    <w:pPr>
                      <w:pStyle w:val="Bibliography"/>
                      <w:rPr>
                        <w:noProof/>
                      </w:rPr>
                    </w:pPr>
                    <w:r>
                      <w:rPr>
                        <w:noProof/>
                      </w:rPr>
                      <w:t xml:space="preserve">[45] </w:t>
                    </w:r>
                  </w:p>
                </w:tc>
                <w:tc>
                  <w:tcPr>
                    <w:tcW w:w="0" w:type="auto"/>
                    <w:hideMark/>
                  </w:tcPr>
                  <w:p w14:paraId="3008DC0E" w14:textId="77777777" w:rsidR="006372C5" w:rsidRDefault="006372C5">
                    <w:pPr>
                      <w:pStyle w:val="Bibliography"/>
                      <w:rPr>
                        <w:noProof/>
                      </w:rPr>
                    </w:pPr>
                    <w:r>
                      <w:rPr>
                        <w:noProof/>
                      </w:rPr>
                      <w:t>V. P. &amp;. I. M. L. Andrés Pérez M., "CHILE – Electricity price readjustments: A potential game changer on inflation, less so on rates," 15 Jun 2024. [Online]. Available: https://www.itau.com.br/itaubba-pt/analises-economicas/latam/chile-electricity-price-readjustments.</w:t>
                    </w:r>
                  </w:p>
                </w:tc>
              </w:tr>
              <w:tr w:rsidR="006372C5" w14:paraId="6B1972DA" w14:textId="77777777">
                <w:trPr>
                  <w:divId w:val="1590232006"/>
                  <w:tblCellSpacing w:w="15" w:type="dxa"/>
                </w:trPr>
                <w:tc>
                  <w:tcPr>
                    <w:tcW w:w="50" w:type="pct"/>
                    <w:hideMark/>
                  </w:tcPr>
                  <w:p w14:paraId="0B66ED3B" w14:textId="77777777" w:rsidR="006372C5" w:rsidRDefault="006372C5">
                    <w:pPr>
                      <w:pStyle w:val="Bibliography"/>
                      <w:rPr>
                        <w:noProof/>
                      </w:rPr>
                    </w:pPr>
                    <w:r>
                      <w:rPr>
                        <w:noProof/>
                      </w:rPr>
                      <w:t xml:space="preserve">[46] </w:t>
                    </w:r>
                  </w:p>
                </w:tc>
                <w:tc>
                  <w:tcPr>
                    <w:tcW w:w="0" w:type="auto"/>
                    <w:hideMark/>
                  </w:tcPr>
                  <w:p w14:paraId="06A7B6B8" w14:textId="77777777" w:rsidR="006372C5" w:rsidRDefault="006372C5">
                    <w:pPr>
                      <w:pStyle w:val="Bibliography"/>
                      <w:rPr>
                        <w:noProof/>
                      </w:rPr>
                    </w:pPr>
                    <w:r>
                      <w:rPr>
                        <w:noProof/>
                      </w:rPr>
                      <w:t>G. Ledger, "Bad news for Chileans: electricity bills would not go down until 2035," 6 11 2024. [Online]. Available: https://www.americaeconomia.com/en/node/287725.</w:t>
                    </w:r>
                  </w:p>
                </w:tc>
              </w:tr>
              <w:tr w:rsidR="006372C5" w14:paraId="4B77088A" w14:textId="77777777">
                <w:trPr>
                  <w:divId w:val="1590232006"/>
                  <w:tblCellSpacing w:w="15" w:type="dxa"/>
                </w:trPr>
                <w:tc>
                  <w:tcPr>
                    <w:tcW w:w="50" w:type="pct"/>
                    <w:hideMark/>
                  </w:tcPr>
                  <w:p w14:paraId="4A58165F" w14:textId="77777777" w:rsidR="006372C5" w:rsidRDefault="006372C5">
                    <w:pPr>
                      <w:pStyle w:val="Bibliography"/>
                      <w:rPr>
                        <w:noProof/>
                      </w:rPr>
                    </w:pPr>
                    <w:r>
                      <w:rPr>
                        <w:noProof/>
                      </w:rPr>
                      <w:t xml:space="preserve">[47] </w:t>
                    </w:r>
                  </w:p>
                </w:tc>
                <w:tc>
                  <w:tcPr>
                    <w:tcW w:w="0" w:type="auto"/>
                    <w:hideMark/>
                  </w:tcPr>
                  <w:p w14:paraId="305F1A0C" w14:textId="77777777" w:rsidR="006372C5" w:rsidRDefault="006372C5">
                    <w:pPr>
                      <w:pStyle w:val="Bibliography"/>
                      <w:rPr>
                        <w:noProof/>
                      </w:rPr>
                    </w:pPr>
                    <w:r>
                      <w:rPr>
                        <w:noProof/>
                      </w:rPr>
                      <w:t>R. Raineri, "Chile’s Electricity Rate Debacle Has Lessons for Latin America," 11 November 2024. [Online]. Available: https://www.americasquarterly.org/article/chiles-electricity-rate-debacle-has-lessons-for-latin-america/.</w:t>
                    </w:r>
                  </w:p>
                </w:tc>
              </w:tr>
              <w:tr w:rsidR="006372C5" w14:paraId="7F241237" w14:textId="77777777">
                <w:trPr>
                  <w:divId w:val="1590232006"/>
                  <w:tblCellSpacing w:w="15" w:type="dxa"/>
                </w:trPr>
                <w:tc>
                  <w:tcPr>
                    <w:tcW w:w="50" w:type="pct"/>
                    <w:hideMark/>
                  </w:tcPr>
                  <w:p w14:paraId="308F693B" w14:textId="77777777" w:rsidR="006372C5" w:rsidRDefault="006372C5">
                    <w:pPr>
                      <w:pStyle w:val="Bibliography"/>
                      <w:rPr>
                        <w:noProof/>
                      </w:rPr>
                    </w:pPr>
                    <w:r>
                      <w:rPr>
                        <w:noProof/>
                      </w:rPr>
                      <w:t xml:space="preserve">[48] </w:t>
                    </w:r>
                  </w:p>
                </w:tc>
                <w:tc>
                  <w:tcPr>
                    <w:tcW w:w="0" w:type="auto"/>
                    <w:hideMark/>
                  </w:tcPr>
                  <w:p w14:paraId="08C4C0C6" w14:textId="77777777" w:rsidR="006372C5" w:rsidRDefault="006372C5">
                    <w:pPr>
                      <w:pStyle w:val="Bibliography"/>
                      <w:rPr>
                        <w:noProof/>
                      </w:rPr>
                    </w:pPr>
                    <w:r>
                      <w:rPr>
                        <w:noProof/>
                      </w:rPr>
                      <w:t>Systep, "Chilean Electricity Market," 28 Sept 2022. [Online]. Available: https://systep.cl/wp-content/uploads/Uchile-Chilean_electricity_market.pdf.</w:t>
                    </w:r>
                  </w:p>
                </w:tc>
              </w:tr>
              <w:tr w:rsidR="006372C5" w14:paraId="08ABF4F3" w14:textId="77777777">
                <w:trPr>
                  <w:divId w:val="1590232006"/>
                  <w:tblCellSpacing w:w="15" w:type="dxa"/>
                </w:trPr>
                <w:tc>
                  <w:tcPr>
                    <w:tcW w:w="50" w:type="pct"/>
                    <w:hideMark/>
                  </w:tcPr>
                  <w:p w14:paraId="25DBC137" w14:textId="77777777" w:rsidR="006372C5" w:rsidRDefault="006372C5">
                    <w:pPr>
                      <w:pStyle w:val="Bibliography"/>
                      <w:rPr>
                        <w:noProof/>
                      </w:rPr>
                    </w:pPr>
                    <w:r>
                      <w:rPr>
                        <w:noProof/>
                      </w:rPr>
                      <w:t xml:space="preserve">[49] </w:t>
                    </w:r>
                  </w:p>
                </w:tc>
                <w:tc>
                  <w:tcPr>
                    <w:tcW w:w="0" w:type="auto"/>
                    <w:hideMark/>
                  </w:tcPr>
                  <w:p w14:paraId="7A9030C5" w14:textId="77777777" w:rsidR="006372C5" w:rsidRDefault="006372C5">
                    <w:pPr>
                      <w:pStyle w:val="Bibliography"/>
                      <w:rPr>
                        <w:noProof/>
                      </w:rPr>
                    </w:pPr>
                    <w:r>
                      <w:rPr>
                        <w:noProof/>
                      </w:rPr>
                      <w:t>InvestChile Insights, "Energy Projection &amp; Opportunities," April 2021. [Online]. Available: https://investchile.gob.cl/wp-content/uploads/2021/04/03ebook-energia-eng-.pdf.</w:t>
                    </w:r>
                  </w:p>
                </w:tc>
              </w:tr>
              <w:tr w:rsidR="006372C5" w14:paraId="02A27E39" w14:textId="77777777">
                <w:trPr>
                  <w:divId w:val="1590232006"/>
                  <w:tblCellSpacing w:w="15" w:type="dxa"/>
                </w:trPr>
                <w:tc>
                  <w:tcPr>
                    <w:tcW w:w="50" w:type="pct"/>
                    <w:hideMark/>
                  </w:tcPr>
                  <w:p w14:paraId="47E0B9A9" w14:textId="77777777" w:rsidR="006372C5" w:rsidRDefault="006372C5">
                    <w:pPr>
                      <w:pStyle w:val="Bibliography"/>
                      <w:rPr>
                        <w:noProof/>
                      </w:rPr>
                    </w:pPr>
                    <w:r>
                      <w:rPr>
                        <w:noProof/>
                      </w:rPr>
                      <w:t xml:space="preserve">[50] </w:t>
                    </w:r>
                  </w:p>
                </w:tc>
                <w:tc>
                  <w:tcPr>
                    <w:tcW w:w="0" w:type="auto"/>
                    <w:hideMark/>
                  </w:tcPr>
                  <w:p w14:paraId="133F68C1" w14:textId="77777777" w:rsidR="006372C5" w:rsidRDefault="006372C5">
                    <w:pPr>
                      <w:pStyle w:val="Bibliography"/>
                      <w:rPr>
                        <w:noProof/>
                      </w:rPr>
                    </w:pPr>
                    <w:r>
                      <w:rPr>
                        <w:noProof/>
                      </w:rPr>
                      <w:t xml:space="preserve">M. G. H. &amp;. M. A. Mohitpour, Pipeline Design &amp; Construction: A Practical Approach (3rd ed.), New York: ASME Press, 2007. </w:t>
                    </w:r>
                  </w:p>
                </w:tc>
              </w:tr>
              <w:tr w:rsidR="006372C5" w14:paraId="1DC2EDCA" w14:textId="77777777">
                <w:trPr>
                  <w:divId w:val="1590232006"/>
                  <w:tblCellSpacing w:w="15" w:type="dxa"/>
                </w:trPr>
                <w:tc>
                  <w:tcPr>
                    <w:tcW w:w="50" w:type="pct"/>
                    <w:hideMark/>
                  </w:tcPr>
                  <w:p w14:paraId="2ED0F679" w14:textId="77777777" w:rsidR="006372C5" w:rsidRDefault="006372C5">
                    <w:pPr>
                      <w:pStyle w:val="Bibliography"/>
                      <w:rPr>
                        <w:noProof/>
                      </w:rPr>
                    </w:pPr>
                    <w:r>
                      <w:rPr>
                        <w:noProof/>
                      </w:rPr>
                      <w:lastRenderedPageBreak/>
                      <w:t xml:space="preserve">[51] </w:t>
                    </w:r>
                  </w:p>
                </w:tc>
                <w:tc>
                  <w:tcPr>
                    <w:tcW w:w="0" w:type="auto"/>
                    <w:hideMark/>
                  </w:tcPr>
                  <w:p w14:paraId="218C486B" w14:textId="77777777" w:rsidR="006372C5" w:rsidRDefault="006372C5">
                    <w:pPr>
                      <w:pStyle w:val="Bibliography"/>
                      <w:rPr>
                        <w:noProof/>
                      </w:rPr>
                    </w:pPr>
                    <w:r>
                      <w:rPr>
                        <w:noProof/>
                      </w:rPr>
                      <w:t xml:space="preserve">D. B. J. E. &amp;. M. R. Stalmasek, Pipe Steel Manufacturing and Pipe Manufacturing Practices, Houston, TX: Gulf Professional Publishing, 2005. </w:t>
                    </w:r>
                  </w:p>
                </w:tc>
              </w:tr>
              <w:tr w:rsidR="006372C5" w14:paraId="2E4BB2E3" w14:textId="77777777">
                <w:trPr>
                  <w:divId w:val="1590232006"/>
                  <w:tblCellSpacing w:w="15" w:type="dxa"/>
                </w:trPr>
                <w:tc>
                  <w:tcPr>
                    <w:tcW w:w="50" w:type="pct"/>
                    <w:hideMark/>
                  </w:tcPr>
                  <w:p w14:paraId="5A292BB5" w14:textId="77777777" w:rsidR="006372C5" w:rsidRDefault="006372C5">
                    <w:pPr>
                      <w:pStyle w:val="Bibliography"/>
                      <w:rPr>
                        <w:noProof/>
                      </w:rPr>
                    </w:pPr>
                    <w:r>
                      <w:rPr>
                        <w:noProof/>
                      </w:rPr>
                      <w:t xml:space="preserve">[52] </w:t>
                    </w:r>
                  </w:p>
                </w:tc>
                <w:tc>
                  <w:tcPr>
                    <w:tcW w:w="0" w:type="auto"/>
                    <w:hideMark/>
                  </w:tcPr>
                  <w:p w14:paraId="787EA9F9" w14:textId="77777777" w:rsidR="006372C5" w:rsidRDefault="006372C5">
                    <w:pPr>
                      <w:pStyle w:val="Bibliography"/>
                      <w:rPr>
                        <w:noProof/>
                      </w:rPr>
                    </w:pPr>
                    <w:r>
                      <w:rPr>
                        <w:noProof/>
                      </w:rPr>
                      <w:t>T. M. M. Kenneth P. Goodboy, "Evaluation of desalinated seawater vs. filtered raw seawater for heap leach copper extraction on mountaintop mines in arid regions," April 2020. [Online]. Available: https://www.sciencedirect.com/science/article/pii/S1944398624102810.</w:t>
                    </w:r>
                  </w:p>
                </w:tc>
              </w:tr>
              <w:tr w:rsidR="006372C5" w14:paraId="0FD73867" w14:textId="77777777">
                <w:trPr>
                  <w:divId w:val="1590232006"/>
                  <w:tblCellSpacing w:w="15" w:type="dxa"/>
                </w:trPr>
                <w:tc>
                  <w:tcPr>
                    <w:tcW w:w="50" w:type="pct"/>
                    <w:hideMark/>
                  </w:tcPr>
                  <w:p w14:paraId="291A8ADA" w14:textId="77777777" w:rsidR="006372C5" w:rsidRDefault="006372C5">
                    <w:pPr>
                      <w:pStyle w:val="Bibliography"/>
                      <w:rPr>
                        <w:noProof/>
                      </w:rPr>
                    </w:pPr>
                    <w:r>
                      <w:rPr>
                        <w:noProof/>
                      </w:rPr>
                      <w:t xml:space="preserve">[53] </w:t>
                    </w:r>
                  </w:p>
                </w:tc>
                <w:tc>
                  <w:tcPr>
                    <w:tcW w:w="0" w:type="auto"/>
                    <w:hideMark/>
                  </w:tcPr>
                  <w:p w14:paraId="7A4DA59C" w14:textId="77777777" w:rsidR="006372C5" w:rsidRDefault="006372C5">
                    <w:pPr>
                      <w:pStyle w:val="Bibliography"/>
                      <w:rPr>
                        <w:noProof/>
                      </w:rPr>
                    </w:pPr>
                    <w:r>
                      <w:rPr>
                        <w:noProof/>
                      </w:rPr>
                      <w:t>S. A. I. A. F. A.-M. T. P. J. O. A.U. Malik, "Corrosion Protection Evaluation of Some Organic Coatings in Water Transmission Lines," Al-Jubail, Kingdom of Saudi Arabia, 1999.</w:t>
                    </w:r>
                  </w:p>
                </w:tc>
              </w:tr>
              <w:tr w:rsidR="006372C5" w14:paraId="65E4B9EC" w14:textId="77777777">
                <w:trPr>
                  <w:divId w:val="1590232006"/>
                  <w:tblCellSpacing w:w="15" w:type="dxa"/>
                </w:trPr>
                <w:tc>
                  <w:tcPr>
                    <w:tcW w:w="50" w:type="pct"/>
                    <w:hideMark/>
                  </w:tcPr>
                  <w:p w14:paraId="4E9B7C18" w14:textId="77777777" w:rsidR="006372C5" w:rsidRDefault="006372C5">
                    <w:pPr>
                      <w:pStyle w:val="Bibliography"/>
                      <w:rPr>
                        <w:noProof/>
                      </w:rPr>
                    </w:pPr>
                    <w:r>
                      <w:rPr>
                        <w:noProof/>
                      </w:rPr>
                      <w:t xml:space="preserve">[54] </w:t>
                    </w:r>
                  </w:p>
                </w:tc>
                <w:tc>
                  <w:tcPr>
                    <w:tcW w:w="0" w:type="auto"/>
                    <w:hideMark/>
                  </w:tcPr>
                  <w:p w14:paraId="3DF472CB" w14:textId="77777777" w:rsidR="006372C5" w:rsidRDefault="006372C5">
                    <w:pPr>
                      <w:pStyle w:val="Bibliography"/>
                      <w:rPr>
                        <w:noProof/>
                      </w:rPr>
                    </w:pPr>
                    <w:r>
                      <w:rPr>
                        <w:noProof/>
                      </w:rPr>
                      <w:t>M. E. S. D. T. V. S. González, "Water in Mining," 9 June 2010. [Online]. Available: https://wisa.org.za/wp-content/uploads/2018/12/WISA2010-P049.pdf.</w:t>
                    </w:r>
                  </w:p>
                </w:tc>
              </w:tr>
              <w:tr w:rsidR="006372C5" w14:paraId="04971584" w14:textId="77777777">
                <w:trPr>
                  <w:divId w:val="1590232006"/>
                  <w:tblCellSpacing w:w="15" w:type="dxa"/>
                </w:trPr>
                <w:tc>
                  <w:tcPr>
                    <w:tcW w:w="50" w:type="pct"/>
                    <w:hideMark/>
                  </w:tcPr>
                  <w:p w14:paraId="12BD8D52" w14:textId="77777777" w:rsidR="006372C5" w:rsidRDefault="006372C5">
                    <w:pPr>
                      <w:pStyle w:val="Bibliography"/>
                      <w:rPr>
                        <w:noProof/>
                      </w:rPr>
                    </w:pPr>
                    <w:r>
                      <w:rPr>
                        <w:noProof/>
                      </w:rPr>
                      <w:t xml:space="preserve">[55] </w:t>
                    </w:r>
                  </w:p>
                </w:tc>
                <w:tc>
                  <w:tcPr>
                    <w:tcW w:w="0" w:type="auto"/>
                    <w:hideMark/>
                  </w:tcPr>
                  <w:p w14:paraId="0CE33C90" w14:textId="77777777" w:rsidR="006372C5" w:rsidRDefault="006372C5">
                    <w:pPr>
                      <w:pStyle w:val="Bibliography"/>
                      <w:rPr>
                        <w:noProof/>
                      </w:rPr>
                    </w:pPr>
                    <w:r>
                      <w:rPr>
                        <w:noProof/>
                      </w:rPr>
                      <w:t>Y. I. J. Hair, "The Sherwin-Williams Company," 2010. [Online]. Available: https://www.hartenergy.com/news/sherwin-williams-liquid-epoxy-coatings-offer-cost-effective-alternative-52270.</w:t>
                    </w:r>
                  </w:p>
                </w:tc>
              </w:tr>
              <w:tr w:rsidR="006372C5" w14:paraId="07EFA336" w14:textId="77777777">
                <w:trPr>
                  <w:divId w:val="1590232006"/>
                  <w:tblCellSpacing w:w="15" w:type="dxa"/>
                </w:trPr>
                <w:tc>
                  <w:tcPr>
                    <w:tcW w:w="50" w:type="pct"/>
                    <w:hideMark/>
                  </w:tcPr>
                  <w:p w14:paraId="33211B15" w14:textId="77777777" w:rsidR="006372C5" w:rsidRDefault="006372C5">
                    <w:pPr>
                      <w:pStyle w:val="Bibliography"/>
                      <w:rPr>
                        <w:noProof/>
                      </w:rPr>
                    </w:pPr>
                    <w:r>
                      <w:rPr>
                        <w:noProof/>
                      </w:rPr>
                      <w:t xml:space="preserve">[56] </w:t>
                    </w:r>
                  </w:p>
                </w:tc>
                <w:tc>
                  <w:tcPr>
                    <w:tcW w:w="0" w:type="auto"/>
                    <w:hideMark/>
                  </w:tcPr>
                  <w:p w14:paraId="1818BBF7" w14:textId="77777777" w:rsidR="006372C5" w:rsidRDefault="006372C5">
                    <w:pPr>
                      <w:pStyle w:val="Bibliography"/>
                      <w:rPr>
                        <w:noProof/>
                      </w:rPr>
                    </w:pPr>
                    <w:r>
                      <w:rPr>
                        <w:noProof/>
                      </w:rPr>
                      <w:t>J. C. A.-H. A.-M. Al-Anzi, "Intelligent Pigging of a Seawater Injection Pipeline in Kuwait," 2009. [Online]. Available: https://www.researchgate.net/publication/293204753_Intelligent_Pigging_of_a_Seawater_Injection_Pipeline_in_Kuwait.</w:t>
                    </w:r>
                  </w:p>
                </w:tc>
              </w:tr>
              <w:tr w:rsidR="006372C5" w14:paraId="2D775A87" w14:textId="77777777">
                <w:trPr>
                  <w:divId w:val="1590232006"/>
                  <w:tblCellSpacing w:w="15" w:type="dxa"/>
                </w:trPr>
                <w:tc>
                  <w:tcPr>
                    <w:tcW w:w="50" w:type="pct"/>
                    <w:hideMark/>
                  </w:tcPr>
                  <w:p w14:paraId="0F55161A" w14:textId="77777777" w:rsidR="006372C5" w:rsidRDefault="006372C5">
                    <w:pPr>
                      <w:pStyle w:val="Bibliography"/>
                      <w:rPr>
                        <w:noProof/>
                      </w:rPr>
                    </w:pPr>
                    <w:r>
                      <w:rPr>
                        <w:noProof/>
                      </w:rPr>
                      <w:t xml:space="preserve">[57] </w:t>
                    </w:r>
                  </w:p>
                </w:tc>
                <w:tc>
                  <w:tcPr>
                    <w:tcW w:w="0" w:type="auto"/>
                    <w:hideMark/>
                  </w:tcPr>
                  <w:p w14:paraId="4E3DA1DC" w14:textId="77777777" w:rsidR="006372C5" w:rsidRDefault="006372C5">
                    <w:pPr>
                      <w:pStyle w:val="Bibliography"/>
                      <w:rPr>
                        <w:noProof/>
                      </w:rPr>
                    </w:pPr>
                    <w:r>
                      <w:rPr>
                        <w:noProof/>
                      </w:rPr>
                      <w:t>S. Shipping, "Freight Shipping from China to Chile," 2022. [Online]. Available: https://es.sino-shipping.com/freight-china-chile/.</w:t>
                    </w:r>
                  </w:p>
                </w:tc>
              </w:tr>
              <w:tr w:rsidR="006372C5" w14:paraId="03904D3F" w14:textId="77777777">
                <w:trPr>
                  <w:divId w:val="1590232006"/>
                  <w:tblCellSpacing w:w="15" w:type="dxa"/>
                </w:trPr>
                <w:tc>
                  <w:tcPr>
                    <w:tcW w:w="50" w:type="pct"/>
                    <w:hideMark/>
                  </w:tcPr>
                  <w:p w14:paraId="56D8AC35" w14:textId="77777777" w:rsidR="006372C5" w:rsidRDefault="006372C5">
                    <w:pPr>
                      <w:pStyle w:val="Bibliography"/>
                      <w:rPr>
                        <w:noProof/>
                      </w:rPr>
                    </w:pPr>
                    <w:r>
                      <w:rPr>
                        <w:noProof/>
                      </w:rPr>
                      <w:t xml:space="preserve">[58] </w:t>
                    </w:r>
                  </w:p>
                </w:tc>
                <w:tc>
                  <w:tcPr>
                    <w:tcW w:w="0" w:type="auto"/>
                    <w:hideMark/>
                  </w:tcPr>
                  <w:p w14:paraId="51534BD0" w14:textId="77777777" w:rsidR="006372C5" w:rsidRDefault="006372C5">
                    <w:pPr>
                      <w:pStyle w:val="Bibliography"/>
                      <w:rPr>
                        <w:noProof/>
                      </w:rPr>
                    </w:pPr>
                    <w:r>
                      <w:rPr>
                        <w:noProof/>
                      </w:rPr>
                      <w:t>"Shipping to Valparaiso," [Online]. Available: https://www.icontainers.com/ship-container/valparaiso/.</w:t>
                    </w:r>
                  </w:p>
                </w:tc>
              </w:tr>
              <w:tr w:rsidR="006372C5" w14:paraId="5781018A" w14:textId="77777777">
                <w:trPr>
                  <w:divId w:val="1590232006"/>
                  <w:tblCellSpacing w:w="15" w:type="dxa"/>
                </w:trPr>
                <w:tc>
                  <w:tcPr>
                    <w:tcW w:w="50" w:type="pct"/>
                    <w:hideMark/>
                  </w:tcPr>
                  <w:p w14:paraId="51F025D4" w14:textId="77777777" w:rsidR="006372C5" w:rsidRDefault="006372C5">
                    <w:pPr>
                      <w:pStyle w:val="Bibliography"/>
                      <w:rPr>
                        <w:noProof/>
                      </w:rPr>
                    </w:pPr>
                    <w:r>
                      <w:rPr>
                        <w:noProof/>
                      </w:rPr>
                      <w:t xml:space="preserve">[59] </w:t>
                    </w:r>
                  </w:p>
                </w:tc>
                <w:tc>
                  <w:tcPr>
                    <w:tcW w:w="0" w:type="auto"/>
                    <w:hideMark/>
                  </w:tcPr>
                  <w:p w14:paraId="04E81BD9" w14:textId="77777777" w:rsidR="006372C5" w:rsidRDefault="006372C5">
                    <w:pPr>
                      <w:pStyle w:val="Bibliography"/>
                      <w:rPr>
                        <w:noProof/>
                      </w:rPr>
                    </w:pPr>
                    <w:r>
                      <w:rPr>
                        <w:noProof/>
                      </w:rPr>
                      <w:t>LaValley, "DECKHAND® Pipe Handler," [Online]. Available: https://lavalleyindustries.com/products/deckhand-for-pipe-handling/.</w:t>
                    </w:r>
                  </w:p>
                </w:tc>
              </w:tr>
              <w:tr w:rsidR="006372C5" w14:paraId="1590F888" w14:textId="77777777">
                <w:trPr>
                  <w:divId w:val="1590232006"/>
                  <w:tblCellSpacing w:w="15" w:type="dxa"/>
                </w:trPr>
                <w:tc>
                  <w:tcPr>
                    <w:tcW w:w="50" w:type="pct"/>
                    <w:hideMark/>
                  </w:tcPr>
                  <w:p w14:paraId="0B24DD55" w14:textId="77777777" w:rsidR="006372C5" w:rsidRDefault="006372C5">
                    <w:pPr>
                      <w:pStyle w:val="Bibliography"/>
                      <w:rPr>
                        <w:noProof/>
                      </w:rPr>
                    </w:pPr>
                    <w:r>
                      <w:rPr>
                        <w:noProof/>
                      </w:rPr>
                      <w:t xml:space="preserve">[60] </w:t>
                    </w:r>
                  </w:p>
                </w:tc>
                <w:tc>
                  <w:tcPr>
                    <w:tcW w:w="0" w:type="auto"/>
                    <w:hideMark/>
                  </w:tcPr>
                  <w:p w14:paraId="204BC353" w14:textId="77777777" w:rsidR="006372C5" w:rsidRDefault="006372C5">
                    <w:pPr>
                      <w:pStyle w:val="Bibliography"/>
                      <w:rPr>
                        <w:noProof/>
                      </w:rPr>
                    </w:pPr>
                    <w:r>
                      <w:rPr>
                        <w:noProof/>
                      </w:rPr>
                      <w:t>D.-j. Peng, I. Annan, A. Salami, T. Wood, A. Taylor, H. Ndione and S. Jones, "Inhibitor Dosage Rates and Corrosion - A CFD Model Investigating Inhibitor Over-Dosing and Increased Corrosion Rates in Subsea Pipelines," 2013. [Online]. Available: https://onepetro.org/OTCBRASIL/proceedings-abstract/13OTCB/All-13OTCB/OTC-24438-MS/41031.</w:t>
                    </w:r>
                  </w:p>
                </w:tc>
              </w:tr>
              <w:tr w:rsidR="006372C5" w14:paraId="482A2324" w14:textId="77777777">
                <w:trPr>
                  <w:divId w:val="1590232006"/>
                  <w:tblCellSpacing w:w="15" w:type="dxa"/>
                </w:trPr>
                <w:tc>
                  <w:tcPr>
                    <w:tcW w:w="50" w:type="pct"/>
                    <w:hideMark/>
                  </w:tcPr>
                  <w:p w14:paraId="759B47C7" w14:textId="77777777" w:rsidR="006372C5" w:rsidRDefault="006372C5">
                    <w:pPr>
                      <w:pStyle w:val="Bibliography"/>
                      <w:rPr>
                        <w:noProof/>
                      </w:rPr>
                    </w:pPr>
                    <w:r>
                      <w:rPr>
                        <w:noProof/>
                      </w:rPr>
                      <w:t xml:space="preserve">[61] </w:t>
                    </w:r>
                  </w:p>
                </w:tc>
                <w:tc>
                  <w:tcPr>
                    <w:tcW w:w="0" w:type="auto"/>
                    <w:hideMark/>
                  </w:tcPr>
                  <w:p w14:paraId="611D9D58" w14:textId="77777777" w:rsidR="006372C5" w:rsidRDefault="006372C5">
                    <w:pPr>
                      <w:pStyle w:val="Bibliography"/>
                      <w:rPr>
                        <w:noProof/>
                      </w:rPr>
                    </w:pPr>
                    <w:r>
                      <w:rPr>
                        <w:noProof/>
                      </w:rPr>
                      <w:t>A. I. I. U. L. S. Fachrul Nurcholis, "Corrosion Control of Metal Alloy Using Inhibitor Synergy: Phospate – Carbohydrazide," 2022. [Online]. Available: file:///Users/igna/Downloads/808-Article%20Text-2487-1-10-20221124.pdf.</w:t>
                    </w:r>
                  </w:p>
                </w:tc>
              </w:tr>
              <w:tr w:rsidR="006372C5" w14:paraId="214A9DD9" w14:textId="77777777">
                <w:trPr>
                  <w:divId w:val="1590232006"/>
                  <w:tblCellSpacing w:w="15" w:type="dxa"/>
                </w:trPr>
                <w:tc>
                  <w:tcPr>
                    <w:tcW w:w="50" w:type="pct"/>
                    <w:hideMark/>
                  </w:tcPr>
                  <w:p w14:paraId="139304AE" w14:textId="77777777" w:rsidR="006372C5" w:rsidRDefault="006372C5">
                    <w:pPr>
                      <w:pStyle w:val="Bibliography"/>
                      <w:rPr>
                        <w:noProof/>
                      </w:rPr>
                    </w:pPr>
                    <w:r>
                      <w:rPr>
                        <w:noProof/>
                      </w:rPr>
                      <w:t xml:space="preserve">[62] </w:t>
                    </w:r>
                  </w:p>
                </w:tc>
                <w:tc>
                  <w:tcPr>
                    <w:tcW w:w="0" w:type="auto"/>
                    <w:hideMark/>
                  </w:tcPr>
                  <w:p w14:paraId="0A275092" w14:textId="77777777" w:rsidR="006372C5" w:rsidRDefault="006372C5">
                    <w:pPr>
                      <w:pStyle w:val="Bibliography"/>
                      <w:rPr>
                        <w:noProof/>
                      </w:rPr>
                    </w:pPr>
                    <w:r>
                      <w:rPr>
                        <w:noProof/>
                      </w:rPr>
                      <w:t>I.Mella, "Bare-vs-Coated-Water-Pipelines," 1 March 2025. [Online]. Available: https://github.com/ignaciomella/Bare-vs-Coated-Water-Pipelines/tree/main.</w:t>
                    </w:r>
                  </w:p>
                </w:tc>
              </w:tr>
              <w:tr w:rsidR="006372C5" w14:paraId="706DB021" w14:textId="77777777">
                <w:trPr>
                  <w:divId w:val="1590232006"/>
                  <w:tblCellSpacing w:w="15" w:type="dxa"/>
                </w:trPr>
                <w:tc>
                  <w:tcPr>
                    <w:tcW w:w="50" w:type="pct"/>
                    <w:hideMark/>
                  </w:tcPr>
                  <w:p w14:paraId="46965923" w14:textId="77777777" w:rsidR="006372C5" w:rsidRDefault="006372C5">
                    <w:pPr>
                      <w:pStyle w:val="Bibliography"/>
                      <w:rPr>
                        <w:noProof/>
                      </w:rPr>
                    </w:pPr>
                    <w:r>
                      <w:rPr>
                        <w:noProof/>
                      </w:rPr>
                      <w:t xml:space="preserve">[63] </w:t>
                    </w:r>
                  </w:p>
                </w:tc>
                <w:tc>
                  <w:tcPr>
                    <w:tcW w:w="0" w:type="auto"/>
                    <w:hideMark/>
                  </w:tcPr>
                  <w:p w14:paraId="10E65C40" w14:textId="77777777" w:rsidR="006372C5" w:rsidRDefault="006372C5">
                    <w:pPr>
                      <w:pStyle w:val="Bibliography"/>
                      <w:rPr>
                        <w:noProof/>
                      </w:rPr>
                    </w:pPr>
                    <w:r>
                      <w:rPr>
                        <w:noProof/>
                      </w:rPr>
                      <w:t>Chemical Engineering Education, "Calculate the Darcy friction factor (f) from the Colebrook equation By Newotn Raphson Method," 2024. [Online]. Available: https://www.youtube.com/watch?v=Y7DOzKcFG7c.</w:t>
                    </w:r>
                  </w:p>
                </w:tc>
              </w:tr>
            </w:tbl>
            <w:p w14:paraId="3B0ADAA0" w14:textId="77777777" w:rsidR="006372C5" w:rsidRDefault="006372C5">
              <w:pPr>
                <w:divId w:val="1590232006"/>
                <w:rPr>
                  <w:noProof/>
                </w:rPr>
              </w:pPr>
            </w:p>
            <w:p w14:paraId="70319DAB" w14:textId="3A7A8FD9" w:rsidR="00A2078F" w:rsidRPr="007A28F1" w:rsidRDefault="00B07357" w:rsidP="006372C5">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F5DD0" w14:textId="77777777" w:rsidR="00C40251" w:rsidRDefault="00C40251">
      <w:r>
        <w:separator/>
      </w:r>
    </w:p>
  </w:endnote>
  <w:endnote w:type="continuationSeparator" w:id="0">
    <w:p w14:paraId="17F16C37" w14:textId="77777777" w:rsidR="00C40251" w:rsidRDefault="00C40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0000000000000"/>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7825D" w14:textId="77777777" w:rsidR="000B6171" w:rsidRDefault="000B6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F3CE5" w14:textId="77777777" w:rsidR="000B6171" w:rsidRDefault="000B6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281636" w14:textId="77777777" w:rsidR="00C40251" w:rsidRDefault="00C40251"/>
  </w:footnote>
  <w:footnote w:type="continuationSeparator" w:id="0">
    <w:p w14:paraId="06199A72" w14:textId="77777777" w:rsidR="00C40251" w:rsidRDefault="00C40251">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I. Mella</w:t>
      </w:r>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70BB0ACE" w:rsidR="00137841" w:rsidRPr="00137841" w:rsidRDefault="00137841" w:rsidP="00A25481">
      <w:pPr>
        <w:pStyle w:val="FootnoteText"/>
        <w:ind w:firstLine="0"/>
        <w:jc w:val="left"/>
      </w:pPr>
      <w:r>
        <w:rPr>
          <w:rStyle w:val="FootnoteReference"/>
        </w:rPr>
        <w:footnoteRef/>
      </w:r>
      <w:r w:rsidRPr="00137841">
        <w:t xml:space="preserve">I. Mella works for Victaulic as an Engineering Specialist based in Chile, (phone: +5699240028; e-mail: imella@victaulic.com, ignacio.mella@gmail.com).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81839" w14:textId="77777777" w:rsidR="000B6171" w:rsidRDefault="000B6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13D9B6C1" w:rsidR="00E930E0" w:rsidRPr="0070431B" w:rsidRDefault="00E930E0" w:rsidP="000B6171">
    <w:pPr>
      <w:pStyle w:val="Header"/>
      <w:jc w:val="center"/>
      <w:rPr>
        <w:sz w:val="16"/>
        <w:szCs w:val="16"/>
      </w:rPr>
    </w:pPr>
    <w:r w:rsidRPr="0070431B">
      <w:rPr>
        <w:sz w:val="16"/>
        <w:szCs w:val="16"/>
      </w:rPr>
      <w:t xml:space="preserve">I.Mella / </w:t>
    </w:r>
    <w:r w:rsidR="000B6171" w:rsidRPr="000B6171">
      <w:rPr>
        <w:sz w:val="16"/>
        <w:szCs w:val="16"/>
      </w:rPr>
      <w:t xml:space="preserve">Comparative Analysis of Corrosion Mitigation </w:t>
    </w:r>
    <w:r w:rsidR="000B6171" w:rsidRPr="000B6171">
      <w:rPr>
        <w:sz w:val="16"/>
        <w:szCs w:val="16"/>
      </w:rPr>
      <w:t>Strategies in Water Pipeline Systems</w:t>
    </w:r>
    <w:r w:rsidRPr="0070431B">
      <w:rPr>
        <w:sz w:val="16"/>
        <w:szCs w:val="16"/>
      </w:rPr>
      <w:t xml:space="preserve"> (2025)</w:t>
    </w:r>
  </w:p>
  <w:p w14:paraId="48866BB8" w14:textId="77777777" w:rsidR="00C2692F" w:rsidRDefault="00C2692F" w:rsidP="00C2692F">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55AEE" w14:textId="77777777" w:rsidR="000B6171" w:rsidRDefault="000B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8D77D3C"/>
    <w:multiLevelType w:val="hybridMultilevel"/>
    <w:tmpl w:val="6D82AC16"/>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2" w15:restartNumberingAfterBreak="0">
    <w:nsid w:val="7C616182"/>
    <w:multiLevelType w:val="hybridMultilevel"/>
    <w:tmpl w:val="1B78229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3" w15:restartNumberingAfterBreak="0">
    <w:nsid w:val="7F094211"/>
    <w:multiLevelType w:val="hybridMultilevel"/>
    <w:tmpl w:val="45AC338A"/>
    <w:lvl w:ilvl="0" w:tplc="8D36B3D8">
      <w:start w:val="1"/>
      <w:numFmt w:val="upperLetter"/>
      <w:pStyle w:val="Heading2"/>
      <w:lvlText w:val="%1."/>
      <w:lvlJc w:val="left"/>
      <w:pPr>
        <w:ind w:left="305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7"/>
  </w:num>
  <w:num w:numId="2" w16cid:durableId="2103524132">
    <w:abstractNumId w:val="6"/>
  </w:num>
  <w:num w:numId="3" w16cid:durableId="103110686">
    <w:abstractNumId w:val="9"/>
  </w:num>
  <w:num w:numId="4" w16cid:durableId="1353459930">
    <w:abstractNumId w:val="10"/>
  </w:num>
  <w:num w:numId="5" w16cid:durableId="150874094">
    <w:abstractNumId w:val="3"/>
  </w:num>
  <w:num w:numId="6" w16cid:durableId="1125080761">
    <w:abstractNumId w:val="5"/>
  </w:num>
  <w:num w:numId="7" w16cid:durableId="1420104918">
    <w:abstractNumId w:val="2"/>
  </w:num>
  <w:num w:numId="8" w16cid:durableId="1277325297">
    <w:abstractNumId w:val="11"/>
  </w:num>
  <w:num w:numId="9" w16cid:durableId="637877800">
    <w:abstractNumId w:val="8"/>
  </w:num>
  <w:num w:numId="10" w16cid:durableId="1544636266">
    <w:abstractNumId w:val="13"/>
  </w:num>
  <w:num w:numId="11" w16cid:durableId="1054890558">
    <w:abstractNumId w:val="13"/>
    <w:lvlOverride w:ilvl="0">
      <w:startOverride w:val="1"/>
    </w:lvlOverride>
  </w:num>
  <w:num w:numId="12" w16cid:durableId="1826046440">
    <w:abstractNumId w:val="1"/>
  </w:num>
  <w:num w:numId="13" w16cid:durableId="1773161299">
    <w:abstractNumId w:val="0"/>
  </w:num>
  <w:num w:numId="14" w16cid:durableId="1252469603">
    <w:abstractNumId w:val="4"/>
  </w:num>
  <w:num w:numId="15" w16cid:durableId="55288459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3"/>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AB"/>
    <w:rsid w:val="000068D1"/>
    <w:rsid w:val="0000769E"/>
    <w:rsid w:val="000102F7"/>
    <w:rsid w:val="00010CB4"/>
    <w:rsid w:val="00011A54"/>
    <w:rsid w:val="00011A78"/>
    <w:rsid w:val="00011D28"/>
    <w:rsid w:val="00012E24"/>
    <w:rsid w:val="000135B5"/>
    <w:rsid w:val="0001366C"/>
    <w:rsid w:val="00013FBD"/>
    <w:rsid w:val="00014A50"/>
    <w:rsid w:val="000212A9"/>
    <w:rsid w:val="00021F41"/>
    <w:rsid w:val="00022495"/>
    <w:rsid w:val="0002557E"/>
    <w:rsid w:val="00026362"/>
    <w:rsid w:val="00030B11"/>
    <w:rsid w:val="00030B22"/>
    <w:rsid w:val="00031D49"/>
    <w:rsid w:val="00032B94"/>
    <w:rsid w:val="0003371D"/>
    <w:rsid w:val="00035BFB"/>
    <w:rsid w:val="0003726F"/>
    <w:rsid w:val="0003744D"/>
    <w:rsid w:val="00037D26"/>
    <w:rsid w:val="000405FB"/>
    <w:rsid w:val="000408D9"/>
    <w:rsid w:val="00041897"/>
    <w:rsid w:val="00042F49"/>
    <w:rsid w:val="0004416D"/>
    <w:rsid w:val="000448D3"/>
    <w:rsid w:val="00044FC8"/>
    <w:rsid w:val="000506B5"/>
    <w:rsid w:val="000529F5"/>
    <w:rsid w:val="000532A9"/>
    <w:rsid w:val="00054080"/>
    <w:rsid w:val="000548D5"/>
    <w:rsid w:val="00054D17"/>
    <w:rsid w:val="00055688"/>
    <w:rsid w:val="00055E60"/>
    <w:rsid w:val="00056C77"/>
    <w:rsid w:val="00060DBC"/>
    <w:rsid w:val="00061360"/>
    <w:rsid w:val="00061F38"/>
    <w:rsid w:val="000630C7"/>
    <w:rsid w:val="00065748"/>
    <w:rsid w:val="000658F8"/>
    <w:rsid w:val="00065D90"/>
    <w:rsid w:val="00067159"/>
    <w:rsid w:val="00070266"/>
    <w:rsid w:val="00072965"/>
    <w:rsid w:val="00075BB4"/>
    <w:rsid w:val="000762CE"/>
    <w:rsid w:val="00077465"/>
    <w:rsid w:val="000774BC"/>
    <w:rsid w:val="00080CBA"/>
    <w:rsid w:val="000841A0"/>
    <w:rsid w:val="000847F4"/>
    <w:rsid w:val="00084A25"/>
    <w:rsid w:val="00085B79"/>
    <w:rsid w:val="00090AB1"/>
    <w:rsid w:val="00091175"/>
    <w:rsid w:val="000916C0"/>
    <w:rsid w:val="00091F4C"/>
    <w:rsid w:val="00092243"/>
    <w:rsid w:val="00093327"/>
    <w:rsid w:val="000956E4"/>
    <w:rsid w:val="0009685B"/>
    <w:rsid w:val="00096DCA"/>
    <w:rsid w:val="0009753F"/>
    <w:rsid w:val="00097B97"/>
    <w:rsid w:val="000A09F2"/>
    <w:rsid w:val="000A0EC3"/>
    <w:rsid w:val="000A149F"/>
    <w:rsid w:val="000A14F1"/>
    <w:rsid w:val="000A1590"/>
    <w:rsid w:val="000A2D48"/>
    <w:rsid w:val="000A378B"/>
    <w:rsid w:val="000A383A"/>
    <w:rsid w:val="000A5851"/>
    <w:rsid w:val="000A5A7B"/>
    <w:rsid w:val="000A5C9B"/>
    <w:rsid w:val="000A625F"/>
    <w:rsid w:val="000A70F6"/>
    <w:rsid w:val="000B31E4"/>
    <w:rsid w:val="000B6171"/>
    <w:rsid w:val="000B6ED4"/>
    <w:rsid w:val="000C1F8C"/>
    <w:rsid w:val="000C2318"/>
    <w:rsid w:val="000C4708"/>
    <w:rsid w:val="000C5938"/>
    <w:rsid w:val="000C6AFE"/>
    <w:rsid w:val="000D001E"/>
    <w:rsid w:val="000D0438"/>
    <w:rsid w:val="000D0F0C"/>
    <w:rsid w:val="000D1BDA"/>
    <w:rsid w:val="000D1DC8"/>
    <w:rsid w:val="000D3627"/>
    <w:rsid w:val="000D3C3D"/>
    <w:rsid w:val="000D3CB8"/>
    <w:rsid w:val="000D45BB"/>
    <w:rsid w:val="000D5B03"/>
    <w:rsid w:val="000D7680"/>
    <w:rsid w:val="000D7789"/>
    <w:rsid w:val="000E0C34"/>
    <w:rsid w:val="000E1887"/>
    <w:rsid w:val="000E193D"/>
    <w:rsid w:val="000F0058"/>
    <w:rsid w:val="000F0DD1"/>
    <w:rsid w:val="000F16EB"/>
    <w:rsid w:val="000F6927"/>
    <w:rsid w:val="000F708B"/>
    <w:rsid w:val="000F720B"/>
    <w:rsid w:val="00101BD6"/>
    <w:rsid w:val="001020D4"/>
    <w:rsid w:val="00102CA4"/>
    <w:rsid w:val="001033D1"/>
    <w:rsid w:val="001037A5"/>
    <w:rsid w:val="0010382C"/>
    <w:rsid w:val="0010674B"/>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EF6"/>
    <w:rsid w:val="0012527E"/>
    <w:rsid w:val="00127481"/>
    <w:rsid w:val="0012766F"/>
    <w:rsid w:val="0013188F"/>
    <w:rsid w:val="00131E53"/>
    <w:rsid w:val="001323AC"/>
    <w:rsid w:val="00133091"/>
    <w:rsid w:val="00133E28"/>
    <w:rsid w:val="001342B5"/>
    <w:rsid w:val="00134FB5"/>
    <w:rsid w:val="00135E39"/>
    <w:rsid w:val="00137291"/>
    <w:rsid w:val="00137841"/>
    <w:rsid w:val="00137D29"/>
    <w:rsid w:val="00141CBD"/>
    <w:rsid w:val="00143DDC"/>
    <w:rsid w:val="00145914"/>
    <w:rsid w:val="00146277"/>
    <w:rsid w:val="001462BE"/>
    <w:rsid w:val="00146E0A"/>
    <w:rsid w:val="00147238"/>
    <w:rsid w:val="0014749B"/>
    <w:rsid w:val="0014789E"/>
    <w:rsid w:val="0015028E"/>
    <w:rsid w:val="0015048C"/>
    <w:rsid w:val="0015191D"/>
    <w:rsid w:val="001534A8"/>
    <w:rsid w:val="00153FF6"/>
    <w:rsid w:val="001549F6"/>
    <w:rsid w:val="00156577"/>
    <w:rsid w:val="001572D5"/>
    <w:rsid w:val="0015759E"/>
    <w:rsid w:val="001610E8"/>
    <w:rsid w:val="001614B1"/>
    <w:rsid w:val="00162505"/>
    <w:rsid w:val="00164D1F"/>
    <w:rsid w:val="001650A9"/>
    <w:rsid w:val="001656F6"/>
    <w:rsid w:val="00166FE9"/>
    <w:rsid w:val="00167277"/>
    <w:rsid w:val="001701C5"/>
    <w:rsid w:val="001704DF"/>
    <w:rsid w:val="001726C8"/>
    <w:rsid w:val="001733E2"/>
    <w:rsid w:val="00173613"/>
    <w:rsid w:val="00174D65"/>
    <w:rsid w:val="00176141"/>
    <w:rsid w:val="00176255"/>
    <w:rsid w:val="00176637"/>
    <w:rsid w:val="00181083"/>
    <w:rsid w:val="001819E2"/>
    <w:rsid w:val="0018333C"/>
    <w:rsid w:val="00183363"/>
    <w:rsid w:val="00183667"/>
    <w:rsid w:val="00184193"/>
    <w:rsid w:val="001848F4"/>
    <w:rsid w:val="00185B0B"/>
    <w:rsid w:val="0019017F"/>
    <w:rsid w:val="001936CA"/>
    <w:rsid w:val="001938EC"/>
    <w:rsid w:val="00194009"/>
    <w:rsid w:val="00194DC0"/>
    <w:rsid w:val="00195814"/>
    <w:rsid w:val="00196FB6"/>
    <w:rsid w:val="001972BE"/>
    <w:rsid w:val="001974F0"/>
    <w:rsid w:val="00197DA6"/>
    <w:rsid w:val="001A097E"/>
    <w:rsid w:val="001A116F"/>
    <w:rsid w:val="001A13E6"/>
    <w:rsid w:val="001A209E"/>
    <w:rsid w:val="001A383B"/>
    <w:rsid w:val="001A5511"/>
    <w:rsid w:val="001A624E"/>
    <w:rsid w:val="001A7B4A"/>
    <w:rsid w:val="001B23C6"/>
    <w:rsid w:val="001B24C3"/>
    <w:rsid w:val="001B26E3"/>
    <w:rsid w:val="001B4AD8"/>
    <w:rsid w:val="001B6E01"/>
    <w:rsid w:val="001B6EB0"/>
    <w:rsid w:val="001B70FB"/>
    <w:rsid w:val="001C0326"/>
    <w:rsid w:val="001C1B53"/>
    <w:rsid w:val="001C2627"/>
    <w:rsid w:val="001C2C7C"/>
    <w:rsid w:val="001C2FCB"/>
    <w:rsid w:val="001C44B0"/>
    <w:rsid w:val="001C50AC"/>
    <w:rsid w:val="001C6760"/>
    <w:rsid w:val="001C70D7"/>
    <w:rsid w:val="001D0312"/>
    <w:rsid w:val="001D03DF"/>
    <w:rsid w:val="001D2608"/>
    <w:rsid w:val="001D2969"/>
    <w:rsid w:val="001D30AB"/>
    <w:rsid w:val="001D771C"/>
    <w:rsid w:val="001D7897"/>
    <w:rsid w:val="001E04FD"/>
    <w:rsid w:val="001E09EF"/>
    <w:rsid w:val="001E139E"/>
    <w:rsid w:val="001E2C35"/>
    <w:rsid w:val="001E4E55"/>
    <w:rsid w:val="001E76AC"/>
    <w:rsid w:val="001F0153"/>
    <w:rsid w:val="001F0604"/>
    <w:rsid w:val="001F0E6A"/>
    <w:rsid w:val="001F29B0"/>
    <w:rsid w:val="001F2C5A"/>
    <w:rsid w:val="001F32B3"/>
    <w:rsid w:val="001F3882"/>
    <w:rsid w:val="001F395C"/>
    <w:rsid w:val="001F3F08"/>
    <w:rsid w:val="001F4E0F"/>
    <w:rsid w:val="001F51D4"/>
    <w:rsid w:val="001F538F"/>
    <w:rsid w:val="001F5A5D"/>
    <w:rsid w:val="001F7834"/>
    <w:rsid w:val="0020034A"/>
    <w:rsid w:val="0020173B"/>
    <w:rsid w:val="00202665"/>
    <w:rsid w:val="002073C9"/>
    <w:rsid w:val="0021010D"/>
    <w:rsid w:val="00211075"/>
    <w:rsid w:val="00212DAB"/>
    <w:rsid w:val="00213796"/>
    <w:rsid w:val="00216B22"/>
    <w:rsid w:val="00216C21"/>
    <w:rsid w:val="002231F2"/>
    <w:rsid w:val="0022442E"/>
    <w:rsid w:val="00224BE2"/>
    <w:rsid w:val="00226C9A"/>
    <w:rsid w:val="00227A42"/>
    <w:rsid w:val="00230261"/>
    <w:rsid w:val="00234BAD"/>
    <w:rsid w:val="00237140"/>
    <w:rsid w:val="00240290"/>
    <w:rsid w:val="002421D6"/>
    <w:rsid w:val="00242286"/>
    <w:rsid w:val="00242B21"/>
    <w:rsid w:val="0024307A"/>
    <w:rsid w:val="002440D0"/>
    <w:rsid w:val="002443F0"/>
    <w:rsid w:val="00246DD1"/>
    <w:rsid w:val="002515BB"/>
    <w:rsid w:val="00251741"/>
    <w:rsid w:val="00252790"/>
    <w:rsid w:val="00254A51"/>
    <w:rsid w:val="00255C1F"/>
    <w:rsid w:val="00255EA3"/>
    <w:rsid w:val="002564D1"/>
    <w:rsid w:val="002579C3"/>
    <w:rsid w:val="00260007"/>
    <w:rsid w:val="002619ED"/>
    <w:rsid w:val="00261E04"/>
    <w:rsid w:val="0026220A"/>
    <w:rsid w:val="0026570C"/>
    <w:rsid w:val="00266B67"/>
    <w:rsid w:val="00270DFF"/>
    <w:rsid w:val="00270FA1"/>
    <w:rsid w:val="00280649"/>
    <w:rsid w:val="00280ADE"/>
    <w:rsid w:val="002815A9"/>
    <w:rsid w:val="0028449C"/>
    <w:rsid w:val="002847A2"/>
    <w:rsid w:val="00287C8F"/>
    <w:rsid w:val="002919C7"/>
    <w:rsid w:val="00292EBF"/>
    <w:rsid w:val="00294251"/>
    <w:rsid w:val="002952A0"/>
    <w:rsid w:val="002972DA"/>
    <w:rsid w:val="002A01AF"/>
    <w:rsid w:val="002A1A59"/>
    <w:rsid w:val="002A1C2B"/>
    <w:rsid w:val="002A2904"/>
    <w:rsid w:val="002A30EC"/>
    <w:rsid w:val="002A4E7F"/>
    <w:rsid w:val="002A4F69"/>
    <w:rsid w:val="002A6248"/>
    <w:rsid w:val="002A697E"/>
    <w:rsid w:val="002A770D"/>
    <w:rsid w:val="002A7ECE"/>
    <w:rsid w:val="002B1B10"/>
    <w:rsid w:val="002B221D"/>
    <w:rsid w:val="002B51DD"/>
    <w:rsid w:val="002B5D55"/>
    <w:rsid w:val="002B6160"/>
    <w:rsid w:val="002B66D8"/>
    <w:rsid w:val="002B682A"/>
    <w:rsid w:val="002B68BA"/>
    <w:rsid w:val="002B6D2A"/>
    <w:rsid w:val="002B76D2"/>
    <w:rsid w:val="002C1B07"/>
    <w:rsid w:val="002C367E"/>
    <w:rsid w:val="002C4CD6"/>
    <w:rsid w:val="002C51D2"/>
    <w:rsid w:val="002C5732"/>
    <w:rsid w:val="002C57E2"/>
    <w:rsid w:val="002C617B"/>
    <w:rsid w:val="002C68D9"/>
    <w:rsid w:val="002C6F1D"/>
    <w:rsid w:val="002C741D"/>
    <w:rsid w:val="002C7579"/>
    <w:rsid w:val="002C7D73"/>
    <w:rsid w:val="002D3841"/>
    <w:rsid w:val="002D3F88"/>
    <w:rsid w:val="002D4049"/>
    <w:rsid w:val="002D42BE"/>
    <w:rsid w:val="002D5C5C"/>
    <w:rsid w:val="002D6894"/>
    <w:rsid w:val="002D7228"/>
    <w:rsid w:val="002E0830"/>
    <w:rsid w:val="002E57EF"/>
    <w:rsid w:val="002E6461"/>
    <w:rsid w:val="002E662E"/>
    <w:rsid w:val="002E74C4"/>
    <w:rsid w:val="002F065D"/>
    <w:rsid w:val="002F31BC"/>
    <w:rsid w:val="002F4121"/>
    <w:rsid w:val="002F4435"/>
    <w:rsid w:val="002F56A4"/>
    <w:rsid w:val="002F65EB"/>
    <w:rsid w:val="002F7C6F"/>
    <w:rsid w:val="002F7CD3"/>
    <w:rsid w:val="002F7E53"/>
    <w:rsid w:val="00300239"/>
    <w:rsid w:val="003019D4"/>
    <w:rsid w:val="00312D69"/>
    <w:rsid w:val="00312EA6"/>
    <w:rsid w:val="003131D4"/>
    <w:rsid w:val="00314C73"/>
    <w:rsid w:val="003152BA"/>
    <w:rsid w:val="00315985"/>
    <w:rsid w:val="00315AA1"/>
    <w:rsid w:val="00316A12"/>
    <w:rsid w:val="00317BEB"/>
    <w:rsid w:val="003205B4"/>
    <w:rsid w:val="00321B1E"/>
    <w:rsid w:val="0032234A"/>
    <w:rsid w:val="00323CBE"/>
    <w:rsid w:val="00326A44"/>
    <w:rsid w:val="00326E1C"/>
    <w:rsid w:val="00327A15"/>
    <w:rsid w:val="00327AB2"/>
    <w:rsid w:val="00331A65"/>
    <w:rsid w:val="00332931"/>
    <w:rsid w:val="0033323B"/>
    <w:rsid w:val="00333C55"/>
    <w:rsid w:val="00335AD0"/>
    <w:rsid w:val="00337B40"/>
    <w:rsid w:val="00340E67"/>
    <w:rsid w:val="003422D2"/>
    <w:rsid w:val="00342B5A"/>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220"/>
    <w:rsid w:val="0036463C"/>
    <w:rsid w:val="00364E3D"/>
    <w:rsid w:val="003656D9"/>
    <w:rsid w:val="003658DE"/>
    <w:rsid w:val="00366A9D"/>
    <w:rsid w:val="003670B8"/>
    <w:rsid w:val="00367786"/>
    <w:rsid w:val="00370893"/>
    <w:rsid w:val="003729ED"/>
    <w:rsid w:val="00372ED9"/>
    <w:rsid w:val="00375397"/>
    <w:rsid w:val="00381ED5"/>
    <w:rsid w:val="00382F0A"/>
    <w:rsid w:val="003850BE"/>
    <w:rsid w:val="003863ED"/>
    <w:rsid w:val="0038689E"/>
    <w:rsid w:val="003878A9"/>
    <w:rsid w:val="00390361"/>
    <w:rsid w:val="00391C56"/>
    <w:rsid w:val="0039225F"/>
    <w:rsid w:val="003924B5"/>
    <w:rsid w:val="00392B62"/>
    <w:rsid w:val="003939E1"/>
    <w:rsid w:val="003951BC"/>
    <w:rsid w:val="003956D1"/>
    <w:rsid w:val="003977EB"/>
    <w:rsid w:val="003A1287"/>
    <w:rsid w:val="003A1382"/>
    <w:rsid w:val="003A7AEA"/>
    <w:rsid w:val="003A7DFD"/>
    <w:rsid w:val="003A7ED9"/>
    <w:rsid w:val="003B1F5C"/>
    <w:rsid w:val="003B209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3E06"/>
    <w:rsid w:val="003D3F65"/>
    <w:rsid w:val="003D4072"/>
    <w:rsid w:val="003D466A"/>
    <w:rsid w:val="003D66A9"/>
    <w:rsid w:val="003E14C8"/>
    <w:rsid w:val="003E1BAD"/>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EE9"/>
    <w:rsid w:val="00403B42"/>
    <w:rsid w:val="0040429E"/>
    <w:rsid w:val="00407D6A"/>
    <w:rsid w:val="004107E8"/>
    <w:rsid w:val="00410835"/>
    <w:rsid w:val="004130B5"/>
    <w:rsid w:val="00415ADA"/>
    <w:rsid w:val="00420731"/>
    <w:rsid w:val="004207A6"/>
    <w:rsid w:val="00420BB0"/>
    <w:rsid w:val="00422C4E"/>
    <w:rsid w:val="00422E19"/>
    <w:rsid w:val="004236CF"/>
    <w:rsid w:val="00426723"/>
    <w:rsid w:val="00430423"/>
    <w:rsid w:val="004308CA"/>
    <w:rsid w:val="00431ABB"/>
    <w:rsid w:val="00431ECE"/>
    <w:rsid w:val="00432D4D"/>
    <w:rsid w:val="00433051"/>
    <w:rsid w:val="00433D68"/>
    <w:rsid w:val="00441377"/>
    <w:rsid w:val="004428E5"/>
    <w:rsid w:val="00442C17"/>
    <w:rsid w:val="00444A9E"/>
    <w:rsid w:val="00450AE2"/>
    <w:rsid w:val="00451A2F"/>
    <w:rsid w:val="004533DA"/>
    <w:rsid w:val="00456F2B"/>
    <w:rsid w:val="00456FCF"/>
    <w:rsid w:val="0046103E"/>
    <w:rsid w:val="00462CE6"/>
    <w:rsid w:val="00463BAF"/>
    <w:rsid w:val="004658F4"/>
    <w:rsid w:val="0046606C"/>
    <w:rsid w:val="004708FE"/>
    <w:rsid w:val="00471B28"/>
    <w:rsid w:val="00472330"/>
    <w:rsid w:val="00472DC3"/>
    <w:rsid w:val="00473A34"/>
    <w:rsid w:val="004746F2"/>
    <w:rsid w:val="00474F94"/>
    <w:rsid w:val="00475E17"/>
    <w:rsid w:val="00480839"/>
    <w:rsid w:val="00480B8F"/>
    <w:rsid w:val="00481095"/>
    <w:rsid w:val="00482AB2"/>
    <w:rsid w:val="00485E68"/>
    <w:rsid w:val="00487750"/>
    <w:rsid w:val="0049018E"/>
    <w:rsid w:val="00490851"/>
    <w:rsid w:val="004927F7"/>
    <w:rsid w:val="004939FA"/>
    <w:rsid w:val="00494F63"/>
    <w:rsid w:val="00495919"/>
    <w:rsid w:val="004A3AA2"/>
    <w:rsid w:val="004A4E29"/>
    <w:rsid w:val="004A5782"/>
    <w:rsid w:val="004A70A5"/>
    <w:rsid w:val="004B050C"/>
    <w:rsid w:val="004B69F0"/>
    <w:rsid w:val="004B73E9"/>
    <w:rsid w:val="004C20C8"/>
    <w:rsid w:val="004C5CB8"/>
    <w:rsid w:val="004D00CD"/>
    <w:rsid w:val="004D07D9"/>
    <w:rsid w:val="004D0DAE"/>
    <w:rsid w:val="004D2825"/>
    <w:rsid w:val="004D34F5"/>
    <w:rsid w:val="004D42F5"/>
    <w:rsid w:val="004D695A"/>
    <w:rsid w:val="004D793A"/>
    <w:rsid w:val="004D7980"/>
    <w:rsid w:val="004D7D0C"/>
    <w:rsid w:val="004E34D9"/>
    <w:rsid w:val="004E376B"/>
    <w:rsid w:val="004E4349"/>
    <w:rsid w:val="004E6270"/>
    <w:rsid w:val="004E6588"/>
    <w:rsid w:val="004F0487"/>
    <w:rsid w:val="004F16EA"/>
    <w:rsid w:val="004F25AF"/>
    <w:rsid w:val="004F3903"/>
    <w:rsid w:val="004F564B"/>
    <w:rsid w:val="004F598C"/>
    <w:rsid w:val="004F5F43"/>
    <w:rsid w:val="004F690B"/>
    <w:rsid w:val="0050164B"/>
    <w:rsid w:val="005031BA"/>
    <w:rsid w:val="005031D3"/>
    <w:rsid w:val="00505796"/>
    <w:rsid w:val="00506F53"/>
    <w:rsid w:val="00511585"/>
    <w:rsid w:val="0051272D"/>
    <w:rsid w:val="00512EDF"/>
    <w:rsid w:val="0051451B"/>
    <w:rsid w:val="0051481B"/>
    <w:rsid w:val="00515DB6"/>
    <w:rsid w:val="00516F97"/>
    <w:rsid w:val="00517415"/>
    <w:rsid w:val="00520477"/>
    <w:rsid w:val="005225D8"/>
    <w:rsid w:val="00523D4C"/>
    <w:rsid w:val="005248E3"/>
    <w:rsid w:val="00525753"/>
    <w:rsid w:val="00526398"/>
    <w:rsid w:val="005310A9"/>
    <w:rsid w:val="00531112"/>
    <w:rsid w:val="00531B5F"/>
    <w:rsid w:val="00533BCD"/>
    <w:rsid w:val="00536A09"/>
    <w:rsid w:val="00536AEB"/>
    <w:rsid w:val="00537B72"/>
    <w:rsid w:val="00541906"/>
    <w:rsid w:val="00541F03"/>
    <w:rsid w:val="00542A42"/>
    <w:rsid w:val="00547E86"/>
    <w:rsid w:val="00550A89"/>
    <w:rsid w:val="00551C69"/>
    <w:rsid w:val="00552983"/>
    <w:rsid w:val="00554097"/>
    <w:rsid w:val="005546C3"/>
    <w:rsid w:val="00555343"/>
    <w:rsid w:val="00555775"/>
    <w:rsid w:val="00556956"/>
    <w:rsid w:val="00557998"/>
    <w:rsid w:val="005579C2"/>
    <w:rsid w:val="00560407"/>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70A5"/>
    <w:rsid w:val="00577259"/>
    <w:rsid w:val="00577A20"/>
    <w:rsid w:val="00580D8D"/>
    <w:rsid w:val="00580FF6"/>
    <w:rsid w:val="005812B4"/>
    <w:rsid w:val="00581B58"/>
    <w:rsid w:val="00585AD9"/>
    <w:rsid w:val="005861F3"/>
    <w:rsid w:val="005865D3"/>
    <w:rsid w:val="005910B8"/>
    <w:rsid w:val="00591BD7"/>
    <w:rsid w:val="005921D7"/>
    <w:rsid w:val="005924C4"/>
    <w:rsid w:val="00592A76"/>
    <w:rsid w:val="00594060"/>
    <w:rsid w:val="00594E6F"/>
    <w:rsid w:val="00596E10"/>
    <w:rsid w:val="0059741F"/>
    <w:rsid w:val="005A110C"/>
    <w:rsid w:val="005A647A"/>
    <w:rsid w:val="005A7C16"/>
    <w:rsid w:val="005B12F8"/>
    <w:rsid w:val="005B31AD"/>
    <w:rsid w:val="005B3983"/>
    <w:rsid w:val="005B3F36"/>
    <w:rsid w:val="005B3FB4"/>
    <w:rsid w:val="005B51D9"/>
    <w:rsid w:val="005B6C5B"/>
    <w:rsid w:val="005B7BFC"/>
    <w:rsid w:val="005C01CC"/>
    <w:rsid w:val="005C0D1E"/>
    <w:rsid w:val="005C0D9A"/>
    <w:rsid w:val="005C2172"/>
    <w:rsid w:val="005C340C"/>
    <w:rsid w:val="005C47E9"/>
    <w:rsid w:val="005C6808"/>
    <w:rsid w:val="005C7518"/>
    <w:rsid w:val="005D1B1D"/>
    <w:rsid w:val="005D3455"/>
    <w:rsid w:val="005D44DF"/>
    <w:rsid w:val="005D46DB"/>
    <w:rsid w:val="005D5841"/>
    <w:rsid w:val="005D6A18"/>
    <w:rsid w:val="005D71C0"/>
    <w:rsid w:val="005E1C5D"/>
    <w:rsid w:val="005E62CF"/>
    <w:rsid w:val="005E7C8D"/>
    <w:rsid w:val="005F588D"/>
    <w:rsid w:val="00600376"/>
    <w:rsid w:val="0060045E"/>
    <w:rsid w:val="00602ABF"/>
    <w:rsid w:val="00603474"/>
    <w:rsid w:val="0060402F"/>
    <w:rsid w:val="0060520D"/>
    <w:rsid w:val="0060530D"/>
    <w:rsid w:val="0060542A"/>
    <w:rsid w:val="00607068"/>
    <w:rsid w:val="006073D5"/>
    <w:rsid w:val="006105FF"/>
    <w:rsid w:val="00610A1C"/>
    <w:rsid w:val="00613BAB"/>
    <w:rsid w:val="00615289"/>
    <w:rsid w:val="00617389"/>
    <w:rsid w:val="00621471"/>
    <w:rsid w:val="006223E5"/>
    <w:rsid w:val="00630EA4"/>
    <w:rsid w:val="00631DA3"/>
    <w:rsid w:val="0063233A"/>
    <w:rsid w:val="0063233E"/>
    <w:rsid w:val="00633487"/>
    <w:rsid w:val="006334B0"/>
    <w:rsid w:val="006337C0"/>
    <w:rsid w:val="006353B8"/>
    <w:rsid w:val="0063548A"/>
    <w:rsid w:val="0063599C"/>
    <w:rsid w:val="006370A5"/>
    <w:rsid w:val="006372C5"/>
    <w:rsid w:val="006378DC"/>
    <w:rsid w:val="00640CF2"/>
    <w:rsid w:val="006410D0"/>
    <w:rsid w:val="00641600"/>
    <w:rsid w:val="00641CE2"/>
    <w:rsid w:val="00644E5D"/>
    <w:rsid w:val="006457E8"/>
    <w:rsid w:val="006471CD"/>
    <w:rsid w:val="00647B03"/>
    <w:rsid w:val="00650C6E"/>
    <w:rsid w:val="00651A5A"/>
    <w:rsid w:val="00651B7E"/>
    <w:rsid w:val="00651CF9"/>
    <w:rsid w:val="00652D2A"/>
    <w:rsid w:val="00652F28"/>
    <w:rsid w:val="006542BD"/>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282"/>
    <w:rsid w:val="006A4671"/>
    <w:rsid w:val="006A52F0"/>
    <w:rsid w:val="006A6976"/>
    <w:rsid w:val="006B0675"/>
    <w:rsid w:val="006B1FB7"/>
    <w:rsid w:val="006B24B5"/>
    <w:rsid w:val="006B30F1"/>
    <w:rsid w:val="006B538C"/>
    <w:rsid w:val="006B564D"/>
    <w:rsid w:val="006B5E7E"/>
    <w:rsid w:val="006C0C81"/>
    <w:rsid w:val="006C1C76"/>
    <w:rsid w:val="006C22B6"/>
    <w:rsid w:val="006C2678"/>
    <w:rsid w:val="006C28CE"/>
    <w:rsid w:val="006C42AD"/>
    <w:rsid w:val="006C47BC"/>
    <w:rsid w:val="006C4A37"/>
    <w:rsid w:val="006C5A9D"/>
    <w:rsid w:val="006D0724"/>
    <w:rsid w:val="006D30F4"/>
    <w:rsid w:val="006D3B00"/>
    <w:rsid w:val="006D472B"/>
    <w:rsid w:val="006D660E"/>
    <w:rsid w:val="006D6CD5"/>
    <w:rsid w:val="006D6FD0"/>
    <w:rsid w:val="006E03DE"/>
    <w:rsid w:val="006E33F8"/>
    <w:rsid w:val="006E45D3"/>
    <w:rsid w:val="006E69E2"/>
    <w:rsid w:val="006E7ECE"/>
    <w:rsid w:val="006F14D7"/>
    <w:rsid w:val="006F2C53"/>
    <w:rsid w:val="006F2EC3"/>
    <w:rsid w:val="006F3747"/>
    <w:rsid w:val="006F5157"/>
    <w:rsid w:val="006F5407"/>
    <w:rsid w:val="006F5573"/>
    <w:rsid w:val="006F5C9E"/>
    <w:rsid w:val="006F785C"/>
    <w:rsid w:val="006F788D"/>
    <w:rsid w:val="00700456"/>
    <w:rsid w:val="00700D91"/>
    <w:rsid w:val="00702105"/>
    <w:rsid w:val="0070386A"/>
    <w:rsid w:val="00704027"/>
    <w:rsid w:val="0070431B"/>
    <w:rsid w:val="00704518"/>
    <w:rsid w:val="00705ED2"/>
    <w:rsid w:val="007067D7"/>
    <w:rsid w:val="00710462"/>
    <w:rsid w:val="00712793"/>
    <w:rsid w:val="007128A8"/>
    <w:rsid w:val="00713374"/>
    <w:rsid w:val="00714724"/>
    <w:rsid w:val="00716010"/>
    <w:rsid w:val="00716307"/>
    <w:rsid w:val="00721A58"/>
    <w:rsid w:val="00722034"/>
    <w:rsid w:val="0072235F"/>
    <w:rsid w:val="007225B9"/>
    <w:rsid w:val="00722686"/>
    <w:rsid w:val="007254EC"/>
    <w:rsid w:val="0072656A"/>
    <w:rsid w:val="007270E9"/>
    <w:rsid w:val="007272FF"/>
    <w:rsid w:val="007273A3"/>
    <w:rsid w:val="00732FBC"/>
    <w:rsid w:val="00734FE4"/>
    <w:rsid w:val="007355C3"/>
    <w:rsid w:val="00736283"/>
    <w:rsid w:val="00736341"/>
    <w:rsid w:val="0074054B"/>
    <w:rsid w:val="00741095"/>
    <w:rsid w:val="0074157F"/>
    <w:rsid w:val="00742C4D"/>
    <w:rsid w:val="00742F75"/>
    <w:rsid w:val="00747A34"/>
    <w:rsid w:val="0075047E"/>
    <w:rsid w:val="00751D76"/>
    <w:rsid w:val="00754A8E"/>
    <w:rsid w:val="0075566A"/>
    <w:rsid w:val="00755D68"/>
    <w:rsid w:val="00756A35"/>
    <w:rsid w:val="00756C5C"/>
    <w:rsid w:val="00757B3D"/>
    <w:rsid w:val="00757B4E"/>
    <w:rsid w:val="00762FA6"/>
    <w:rsid w:val="007631CD"/>
    <w:rsid w:val="00763EA3"/>
    <w:rsid w:val="00764DD7"/>
    <w:rsid w:val="00765D8B"/>
    <w:rsid w:val="007664AD"/>
    <w:rsid w:val="00771556"/>
    <w:rsid w:val="00772276"/>
    <w:rsid w:val="00775699"/>
    <w:rsid w:val="00775C91"/>
    <w:rsid w:val="0077646F"/>
    <w:rsid w:val="007764E0"/>
    <w:rsid w:val="00777615"/>
    <w:rsid w:val="0078035B"/>
    <w:rsid w:val="0078113D"/>
    <w:rsid w:val="0078345F"/>
    <w:rsid w:val="007840AD"/>
    <w:rsid w:val="00784702"/>
    <w:rsid w:val="00784F0D"/>
    <w:rsid w:val="00785E54"/>
    <w:rsid w:val="00785E8B"/>
    <w:rsid w:val="00790AEC"/>
    <w:rsid w:val="00791466"/>
    <w:rsid w:val="00791C8B"/>
    <w:rsid w:val="00792280"/>
    <w:rsid w:val="007934A4"/>
    <w:rsid w:val="007948B2"/>
    <w:rsid w:val="00794DC5"/>
    <w:rsid w:val="00796E9F"/>
    <w:rsid w:val="007A4382"/>
    <w:rsid w:val="007A493A"/>
    <w:rsid w:val="007A5EC9"/>
    <w:rsid w:val="007A711B"/>
    <w:rsid w:val="007B1039"/>
    <w:rsid w:val="007B1271"/>
    <w:rsid w:val="007B23EE"/>
    <w:rsid w:val="007B2759"/>
    <w:rsid w:val="007B2E63"/>
    <w:rsid w:val="007B381D"/>
    <w:rsid w:val="007B560F"/>
    <w:rsid w:val="007B62AE"/>
    <w:rsid w:val="007B68BB"/>
    <w:rsid w:val="007C1DDD"/>
    <w:rsid w:val="007C2211"/>
    <w:rsid w:val="007C29E9"/>
    <w:rsid w:val="007C3ABB"/>
    <w:rsid w:val="007C41E4"/>
    <w:rsid w:val="007C5767"/>
    <w:rsid w:val="007C5788"/>
    <w:rsid w:val="007C5B3E"/>
    <w:rsid w:val="007C5BD9"/>
    <w:rsid w:val="007C6F4F"/>
    <w:rsid w:val="007C713D"/>
    <w:rsid w:val="007D0006"/>
    <w:rsid w:val="007D0B5F"/>
    <w:rsid w:val="007D1115"/>
    <w:rsid w:val="007D162C"/>
    <w:rsid w:val="007D19EE"/>
    <w:rsid w:val="007D2482"/>
    <w:rsid w:val="007D4550"/>
    <w:rsid w:val="007D51B1"/>
    <w:rsid w:val="007D7567"/>
    <w:rsid w:val="007E015E"/>
    <w:rsid w:val="007E0DAB"/>
    <w:rsid w:val="007E17BB"/>
    <w:rsid w:val="007E1F8A"/>
    <w:rsid w:val="007E2487"/>
    <w:rsid w:val="007E2B8E"/>
    <w:rsid w:val="007E710E"/>
    <w:rsid w:val="007F0AE0"/>
    <w:rsid w:val="007F0E26"/>
    <w:rsid w:val="007F1AC5"/>
    <w:rsid w:val="007F34AC"/>
    <w:rsid w:val="007F3CCE"/>
    <w:rsid w:val="007F56B8"/>
    <w:rsid w:val="007F61BC"/>
    <w:rsid w:val="007F6C9B"/>
    <w:rsid w:val="007F6DA3"/>
    <w:rsid w:val="00801932"/>
    <w:rsid w:val="00802514"/>
    <w:rsid w:val="00802ADB"/>
    <w:rsid w:val="00804DE1"/>
    <w:rsid w:val="0080508C"/>
    <w:rsid w:val="008065FA"/>
    <w:rsid w:val="00806B20"/>
    <w:rsid w:val="00807759"/>
    <w:rsid w:val="008104B4"/>
    <w:rsid w:val="00810629"/>
    <w:rsid w:val="00810EDD"/>
    <w:rsid w:val="00811AF4"/>
    <w:rsid w:val="00816261"/>
    <w:rsid w:val="008167A4"/>
    <w:rsid w:val="00817B4D"/>
    <w:rsid w:val="00821150"/>
    <w:rsid w:val="008215F3"/>
    <w:rsid w:val="0082287F"/>
    <w:rsid w:val="00823F70"/>
    <w:rsid w:val="008240A0"/>
    <w:rsid w:val="0082469E"/>
    <w:rsid w:val="00826F18"/>
    <w:rsid w:val="008271B8"/>
    <w:rsid w:val="00827630"/>
    <w:rsid w:val="008303F6"/>
    <w:rsid w:val="008339A1"/>
    <w:rsid w:val="00833E08"/>
    <w:rsid w:val="008344C8"/>
    <w:rsid w:val="00836870"/>
    <w:rsid w:val="00836F62"/>
    <w:rsid w:val="0083723A"/>
    <w:rsid w:val="00840566"/>
    <w:rsid w:val="0084197B"/>
    <w:rsid w:val="008422B4"/>
    <w:rsid w:val="00844A85"/>
    <w:rsid w:val="00844F27"/>
    <w:rsid w:val="008508B5"/>
    <w:rsid w:val="00850AC3"/>
    <w:rsid w:val="0085256E"/>
    <w:rsid w:val="008532D7"/>
    <w:rsid w:val="00854B5C"/>
    <w:rsid w:val="00854EAB"/>
    <w:rsid w:val="008579BA"/>
    <w:rsid w:val="00860563"/>
    <w:rsid w:val="00860FA7"/>
    <w:rsid w:val="00861262"/>
    <w:rsid w:val="00864951"/>
    <w:rsid w:val="00871B29"/>
    <w:rsid w:val="00871F14"/>
    <w:rsid w:val="00873C67"/>
    <w:rsid w:val="0087516C"/>
    <w:rsid w:val="0087555C"/>
    <w:rsid w:val="00880ED5"/>
    <w:rsid w:val="008812E5"/>
    <w:rsid w:val="00881F60"/>
    <w:rsid w:val="00882376"/>
    <w:rsid w:val="00883461"/>
    <w:rsid w:val="008835AE"/>
    <w:rsid w:val="00884754"/>
    <w:rsid w:val="00885736"/>
    <w:rsid w:val="00885B0B"/>
    <w:rsid w:val="00885D9D"/>
    <w:rsid w:val="00886591"/>
    <w:rsid w:val="00887BBC"/>
    <w:rsid w:val="00891BF3"/>
    <w:rsid w:val="00892FC4"/>
    <w:rsid w:val="0089490A"/>
    <w:rsid w:val="0089492D"/>
    <w:rsid w:val="00897FC3"/>
    <w:rsid w:val="008A024B"/>
    <w:rsid w:val="008A330E"/>
    <w:rsid w:val="008A4A01"/>
    <w:rsid w:val="008A6181"/>
    <w:rsid w:val="008A61F3"/>
    <w:rsid w:val="008A6958"/>
    <w:rsid w:val="008A7CDD"/>
    <w:rsid w:val="008B00C0"/>
    <w:rsid w:val="008B0BFE"/>
    <w:rsid w:val="008B1CCC"/>
    <w:rsid w:val="008B3042"/>
    <w:rsid w:val="008B415B"/>
    <w:rsid w:val="008B4A67"/>
    <w:rsid w:val="008B6079"/>
    <w:rsid w:val="008B698C"/>
    <w:rsid w:val="008B6EC8"/>
    <w:rsid w:val="008B7BCF"/>
    <w:rsid w:val="008C230A"/>
    <w:rsid w:val="008C3D29"/>
    <w:rsid w:val="008C494B"/>
    <w:rsid w:val="008C4CCE"/>
    <w:rsid w:val="008D016D"/>
    <w:rsid w:val="008D1480"/>
    <w:rsid w:val="008D27D8"/>
    <w:rsid w:val="008D3DE8"/>
    <w:rsid w:val="008D547C"/>
    <w:rsid w:val="008D781D"/>
    <w:rsid w:val="008E00DF"/>
    <w:rsid w:val="008E0DAE"/>
    <w:rsid w:val="008E32C8"/>
    <w:rsid w:val="008E5F75"/>
    <w:rsid w:val="008E79F2"/>
    <w:rsid w:val="008F02C2"/>
    <w:rsid w:val="008F0842"/>
    <w:rsid w:val="008F08DE"/>
    <w:rsid w:val="008F0E97"/>
    <w:rsid w:val="008F1942"/>
    <w:rsid w:val="008F1BC0"/>
    <w:rsid w:val="008F2803"/>
    <w:rsid w:val="008F3578"/>
    <w:rsid w:val="008F398B"/>
    <w:rsid w:val="008F3FCE"/>
    <w:rsid w:val="008F5058"/>
    <w:rsid w:val="008F5B50"/>
    <w:rsid w:val="008F63E7"/>
    <w:rsid w:val="008F75D2"/>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4323"/>
    <w:rsid w:val="0091469A"/>
    <w:rsid w:val="00915B9E"/>
    <w:rsid w:val="009162B7"/>
    <w:rsid w:val="009163BC"/>
    <w:rsid w:val="00917F78"/>
    <w:rsid w:val="009213C2"/>
    <w:rsid w:val="0092145C"/>
    <w:rsid w:val="009219B4"/>
    <w:rsid w:val="00921B92"/>
    <w:rsid w:val="00923DD6"/>
    <w:rsid w:val="0092416A"/>
    <w:rsid w:val="00925D45"/>
    <w:rsid w:val="009264A5"/>
    <w:rsid w:val="00930FB1"/>
    <w:rsid w:val="0093143D"/>
    <w:rsid w:val="0093240C"/>
    <w:rsid w:val="009325BC"/>
    <w:rsid w:val="00932A73"/>
    <w:rsid w:val="00933E3D"/>
    <w:rsid w:val="00934D43"/>
    <w:rsid w:val="009417A5"/>
    <w:rsid w:val="00942688"/>
    <w:rsid w:val="00943EF7"/>
    <w:rsid w:val="00945EFC"/>
    <w:rsid w:val="00946252"/>
    <w:rsid w:val="009469A5"/>
    <w:rsid w:val="00954F6A"/>
    <w:rsid w:val="00956243"/>
    <w:rsid w:val="00956F17"/>
    <w:rsid w:val="00957D75"/>
    <w:rsid w:val="009605B9"/>
    <w:rsid w:val="0096165B"/>
    <w:rsid w:val="00961DC9"/>
    <w:rsid w:val="009630E9"/>
    <w:rsid w:val="00965480"/>
    <w:rsid w:val="0096601A"/>
    <w:rsid w:val="00966C00"/>
    <w:rsid w:val="00966E8B"/>
    <w:rsid w:val="00967E35"/>
    <w:rsid w:val="00967FC5"/>
    <w:rsid w:val="00974AA5"/>
    <w:rsid w:val="0097590F"/>
    <w:rsid w:val="00975BDB"/>
    <w:rsid w:val="00976B37"/>
    <w:rsid w:val="009801AA"/>
    <w:rsid w:val="0098036E"/>
    <w:rsid w:val="00980F34"/>
    <w:rsid w:val="00981336"/>
    <w:rsid w:val="00984021"/>
    <w:rsid w:val="00984AE0"/>
    <w:rsid w:val="009852DC"/>
    <w:rsid w:val="009861C4"/>
    <w:rsid w:val="00986315"/>
    <w:rsid w:val="0098642B"/>
    <w:rsid w:val="0099047D"/>
    <w:rsid w:val="00993A0A"/>
    <w:rsid w:val="00994139"/>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4480"/>
    <w:rsid w:val="009C4BC8"/>
    <w:rsid w:val="009C60B9"/>
    <w:rsid w:val="009C7C99"/>
    <w:rsid w:val="009D1615"/>
    <w:rsid w:val="009D197E"/>
    <w:rsid w:val="009D1F30"/>
    <w:rsid w:val="009D2625"/>
    <w:rsid w:val="009D29B0"/>
    <w:rsid w:val="009D392B"/>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D36"/>
    <w:rsid w:val="009F432E"/>
    <w:rsid w:val="009F4C36"/>
    <w:rsid w:val="009F54ED"/>
    <w:rsid w:val="009F6314"/>
    <w:rsid w:val="009F7AC8"/>
    <w:rsid w:val="00A003AF"/>
    <w:rsid w:val="00A0055D"/>
    <w:rsid w:val="00A01901"/>
    <w:rsid w:val="00A03C63"/>
    <w:rsid w:val="00A046FC"/>
    <w:rsid w:val="00A04B1B"/>
    <w:rsid w:val="00A04FBC"/>
    <w:rsid w:val="00A0599C"/>
    <w:rsid w:val="00A07722"/>
    <w:rsid w:val="00A07905"/>
    <w:rsid w:val="00A104F2"/>
    <w:rsid w:val="00A1355C"/>
    <w:rsid w:val="00A146C8"/>
    <w:rsid w:val="00A14CEB"/>
    <w:rsid w:val="00A174B0"/>
    <w:rsid w:val="00A2078F"/>
    <w:rsid w:val="00A22062"/>
    <w:rsid w:val="00A2326B"/>
    <w:rsid w:val="00A233BF"/>
    <w:rsid w:val="00A23F03"/>
    <w:rsid w:val="00A250B9"/>
    <w:rsid w:val="00A25481"/>
    <w:rsid w:val="00A3020C"/>
    <w:rsid w:val="00A30577"/>
    <w:rsid w:val="00A3095D"/>
    <w:rsid w:val="00A37C93"/>
    <w:rsid w:val="00A41E7F"/>
    <w:rsid w:val="00A422AC"/>
    <w:rsid w:val="00A428DF"/>
    <w:rsid w:val="00A44EE2"/>
    <w:rsid w:val="00A4538C"/>
    <w:rsid w:val="00A453BF"/>
    <w:rsid w:val="00A45904"/>
    <w:rsid w:val="00A468BB"/>
    <w:rsid w:val="00A476BB"/>
    <w:rsid w:val="00A54847"/>
    <w:rsid w:val="00A55BF4"/>
    <w:rsid w:val="00A55D47"/>
    <w:rsid w:val="00A562F4"/>
    <w:rsid w:val="00A56667"/>
    <w:rsid w:val="00A635CC"/>
    <w:rsid w:val="00A65AAD"/>
    <w:rsid w:val="00A66608"/>
    <w:rsid w:val="00A668EB"/>
    <w:rsid w:val="00A703BB"/>
    <w:rsid w:val="00A718F3"/>
    <w:rsid w:val="00A71C20"/>
    <w:rsid w:val="00A721BF"/>
    <w:rsid w:val="00A74CAF"/>
    <w:rsid w:val="00A80498"/>
    <w:rsid w:val="00A826A9"/>
    <w:rsid w:val="00A82F69"/>
    <w:rsid w:val="00A8454D"/>
    <w:rsid w:val="00A846C2"/>
    <w:rsid w:val="00A849FD"/>
    <w:rsid w:val="00A84E00"/>
    <w:rsid w:val="00A91D4E"/>
    <w:rsid w:val="00A92F22"/>
    <w:rsid w:val="00A93DF2"/>
    <w:rsid w:val="00A958F9"/>
    <w:rsid w:val="00A96310"/>
    <w:rsid w:val="00A967C4"/>
    <w:rsid w:val="00A96DBF"/>
    <w:rsid w:val="00A97146"/>
    <w:rsid w:val="00AA04FD"/>
    <w:rsid w:val="00AA34F9"/>
    <w:rsid w:val="00AA38D9"/>
    <w:rsid w:val="00AA3FF6"/>
    <w:rsid w:val="00AA4215"/>
    <w:rsid w:val="00AA4F15"/>
    <w:rsid w:val="00AA554D"/>
    <w:rsid w:val="00AA5614"/>
    <w:rsid w:val="00AA5935"/>
    <w:rsid w:val="00AA6768"/>
    <w:rsid w:val="00AA7A94"/>
    <w:rsid w:val="00AB11CA"/>
    <w:rsid w:val="00AB138E"/>
    <w:rsid w:val="00AB2D22"/>
    <w:rsid w:val="00AB3366"/>
    <w:rsid w:val="00AB44A5"/>
    <w:rsid w:val="00AB558B"/>
    <w:rsid w:val="00AC38F1"/>
    <w:rsid w:val="00AC396B"/>
    <w:rsid w:val="00AC7A91"/>
    <w:rsid w:val="00AD0E5E"/>
    <w:rsid w:val="00AD1DD9"/>
    <w:rsid w:val="00AD3D38"/>
    <w:rsid w:val="00AD5E50"/>
    <w:rsid w:val="00AD676C"/>
    <w:rsid w:val="00AE0CBF"/>
    <w:rsid w:val="00AE0DA2"/>
    <w:rsid w:val="00AE1E14"/>
    <w:rsid w:val="00AE3313"/>
    <w:rsid w:val="00AE4441"/>
    <w:rsid w:val="00AE663A"/>
    <w:rsid w:val="00AE7DFB"/>
    <w:rsid w:val="00AF147F"/>
    <w:rsid w:val="00AF2898"/>
    <w:rsid w:val="00AF29BB"/>
    <w:rsid w:val="00AF3EC1"/>
    <w:rsid w:val="00AF448A"/>
    <w:rsid w:val="00AF4B55"/>
    <w:rsid w:val="00AF5C1E"/>
    <w:rsid w:val="00AF5F2D"/>
    <w:rsid w:val="00AF735D"/>
    <w:rsid w:val="00AF77FF"/>
    <w:rsid w:val="00AF7CBC"/>
    <w:rsid w:val="00B0025C"/>
    <w:rsid w:val="00B02292"/>
    <w:rsid w:val="00B025CA"/>
    <w:rsid w:val="00B03C22"/>
    <w:rsid w:val="00B05E91"/>
    <w:rsid w:val="00B07219"/>
    <w:rsid w:val="00B07357"/>
    <w:rsid w:val="00B10AC8"/>
    <w:rsid w:val="00B116D9"/>
    <w:rsid w:val="00B130CC"/>
    <w:rsid w:val="00B1483C"/>
    <w:rsid w:val="00B16362"/>
    <w:rsid w:val="00B16B92"/>
    <w:rsid w:val="00B17000"/>
    <w:rsid w:val="00B20C06"/>
    <w:rsid w:val="00B21FCF"/>
    <w:rsid w:val="00B229CB"/>
    <w:rsid w:val="00B23812"/>
    <w:rsid w:val="00B23A45"/>
    <w:rsid w:val="00B24697"/>
    <w:rsid w:val="00B26092"/>
    <w:rsid w:val="00B316F2"/>
    <w:rsid w:val="00B33CD7"/>
    <w:rsid w:val="00B3494A"/>
    <w:rsid w:val="00B34BB3"/>
    <w:rsid w:val="00B3551F"/>
    <w:rsid w:val="00B36F45"/>
    <w:rsid w:val="00B37327"/>
    <w:rsid w:val="00B37E1A"/>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2364"/>
    <w:rsid w:val="00B64AE8"/>
    <w:rsid w:val="00B64E27"/>
    <w:rsid w:val="00B64EB5"/>
    <w:rsid w:val="00B6531B"/>
    <w:rsid w:val="00B675BE"/>
    <w:rsid w:val="00B67B23"/>
    <w:rsid w:val="00B708AE"/>
    <w:rsid w:val="00B70AE5"/>
    <w:rsid w:val="00B727CC"/>
    <w:rsid w:val="00B7748D"/>
    <w:rsid w:val="00B779EA"/>
    <w:rsid w:val="00B8069A"/>
    <w:rsid w:val="00B81653"/>
    <w:rsid w:val="00B81D3D"/>
    <w:rsid w:val="00B8377C"/>
    <w:rsid w:val="00B84391"/>
    <w:rsid w:val="00B85C4B"/>
    <w:rsid w:val="00B86B4A"/>
    <w:rsid w:val="00B9063D"/>
    <w:rsid w:val="00B92D8D"/>
    <w:rsid w:val="00B9402D"/>
    <w:rsid w:val="00B94DE9"/>
    <w:rsid w:val="00B95580"/>
    <w:rsid w:val="00BA2F57"/>
    <w:rsid w:val="00BA490E"/>
    <w:rsid w:val="00BA6392"/>
    <w:rsid w:val="00BA6526"/>
    <w:rsid w:val="00BA6951"/>
    <w:rsid w:val="00BA7DDB"/>
    <w:rsid w:val="00BB08DD"/>
    <w:rsid w:val="00BB1683"/>
    <w:rsid w:val="00BB2763"/>
    <w:rsid w:val="00BB35A4"/>
    <w:rsid w:val="00BB3B03"/>
    <w:rsid w:val="00BB4C1A"/>
    <w:rsid w:val="00BB4CFC"/>
    <w:rsid w:val="00BB50A5"/>
    <w:rsid w:val="00BB541B"/>
    <w:rsid w:val="00BB6445"/>
    <w:rsid w:val="00BB73A9"/>
    <w:rsid w:val="00BB778A"/>
    <w:rsid w:val="00BC2BBB"/>
    <w:rsid w:val="00BC5A0A"/>
    <w:rsid w:val="00BC64FB"/>
    <w:rsid w:val="00BC6757"/>
    <w:rsid w:val="00BC7135"/>
    <w:rsid w:val="00BD0235"/>
    <w:rsid w:val="00BD2287"/>
    <w:rsid w:val="00BD2577"/>
    <w:rsid w:val="00BD3418"/>
    <w:rsid w:val="00BD441E"/>
    <w:rsid w:val="00BD5899"/>
    <w:rsid w:val="00BD5B14"/>
    <w:rsid w:val="00BD5E5F"/>
    <w:rsid w:val="00BD694C"/>
    <w:rsid w:val="00BE06D6"/>
    <w:rsid w:val="00BE093E"/>
    <w:rsid w:val="00BE3F04"/>
    <w:rsid w:val="00BE4C19"/>
    <w:rsid w:val="00BF0E54"/>
    <w:rsid w:val="00BF3D07"/>
    <w:rsid w:val="00BF5474"/>
    <w:rsid w:val="00BF6063"/>
    <w:rsid w:val="00BF6942"/>
    <w:rsid w:val="00BF6B57"/>
    <w:rsid w:val="00BF7758"/>
    <w:rsid w:val="00BF7C67"/>
    <w:rsid w:val="00BF7E35"/>
    <w:rsid w:val="00C003A4"/>
    <w:rsid w:val="00C01166"/>
    <w:rsid w:val="00C01E01"/>
    <w:rsid w:val="00C01ECF"/>
    <w:rsid w:val="00C03DEF"/>
    <w:rsid w:val="00C04DE4"/>
    <w:rsid w:val="00C0507F"/>
    <w:rsid w:val="00C06509"/>
    <w:rsid w:val="00C06C3B"/>
    <w:rsid w:val="00C06D29"/>
    <w:rsid w:val="00C07A55"/>
    <w:rsid w:val="00C07CEA"/>
    <w:rsid w:val="00C07E9E"/>
    <w:rsid w:val="00C11035"/>
    <w:rsid w:val="00C126FA"/>
    <w:rsid w:val="00C12F3B"/>
    <w:rsid w:val="00C13E26"/>
    <w:rsid w:val="00C14234"/>
    <w:rsid w:val="00C14961"/>
    <w:rsid w:val="00C1533F"/>
    <w:rsid w:val="00C153C2"/>
    <w:rsid w:val="00C15FE5"/>
    <w:rsid w:val="00C16909"/>
    <w:rsid w:val="00C16F48"/>
    <w:rsid w:val="00C20656"/>
    <w:rsid w:val="00C24ACF"/>
    <w:rsid w:val="00C25A66"/>
    <w:rsid w:val="00C25D0C"/>
    <w:rsid w:val="00C2620E"/>
    <w:rsid w:val="00C2692F"/>
    <w:rsid w:val="00C3007D"/>
    <w:rsid w:val="00C30547"/>
    <w:rsid w:val="00C35B8F"/>
    <w:rsid w:val="00C36406"/>
    <w:rsid w:val="00C366E3"/>
    <w:rsid w:val="00C36A71"/>
    <w:rsid w:val="00C40251"/>
    <w:rsid w:val="00C40A40"/>
    <w:rsid w:val="00C411B9"/>
    <w:rsid w:val="00C439DB"/>
    <w:rsid w:val="00C4475C"/>
    <w:rsid w:val="00C44DFE"/>
    <w:rsid w:val="00C44EC4"/>
    <w:rsid w:val="00C450F7"/>
    <w:rsid w:val="00C45F11"/>
    <w:rsid w:val="00C46F53"/>
    <w:rsid w:val="00C50AB5"/>
    <w:rsid w:val="00C51B91"/>
    <w:rsid w:val="00C51D71"/>
    <w:rsid w:val="00C524C5"/>
    <w:rsid w:val="00C52A24"/>
    <w:rsid w:val="00C54356"/>
    <w:rsid w:val="00C5561C"/>
    <w:rsid w:val="00C558A2"/>
    <w:rsid w:val="00C56B6D"/>
    <w:rsid w:val="00C5703C"/>
    <w:rsid w:val="00C603AE"/>
    <w:rsid w:val="00C616D0"/>
    <w:rsid w:val="00C617D0"/>
    <w:rsid w:val="00C62BF8"/>
    <w:rsid w:val="00C63FE9"/>
    <w:rsid w:val="00C64D18"/>
    <w:rsid w:val="00C6781E"/>
    <w:rsid w:val="00C67BED"/>
    <w:rsid w:val="00C71E2B"/>
    <w:rsid w:val="00C726E1"/>
    <w:rsid w:val="00C73476"/>
    <w:rsid w:val="00C74347"/>
    <w:rsid w:val="00C745E9"/>
    <w:rsid w:val="00C75328"/>
    <w:rsid w:val="00C76ED2"/>
    <w:rsid w:val="00C81D9A"/>
    <w:rsid w:val="00C8242F"/>
    <w:rsid w:val="00C8252D"/>
    <w:rsid w:val="00C838B9"/>
    <w:rsid w:val="00C83A63"/>
    <w:rsid w:val="00C84397"/>
    <w:rsid w:val="00C865A0"/>
    <w:rsid w:val="00C8713D"/>
    <w:rsid w:val="00C91F6D"/>
    <w:rsid w:val="00C938DE"/>
    <w:rsid w:val="00C93A44"/>
    <w:rsid w:val="00C9673D"/>
    <w:rsid w:val="00C96B1D"/>
    <w:rsid w:val="00C97A7C"/>
    <w:rsid w:val="00CA14B0"/>
    <w:rsid w:val="00CA18BE"/>
    <w:rsid w:val="00CA18E0"/>
    <w:rsid w:val="00CA1F52"/>
    <w:rsid w:val="00CA25AF"/>
    <w:rsid w:val="00CA2849"/>
    <w:rsid w:val="00CA3032"/>
    <w:rsid w:val="00CA5588"/>
    <w:rsid w:val="00CA5F03"/>
    <w:rsid w:val="00CA62AB"/>
    <w:rsid w:val="00CB0122"/>
    <w:rsid w:val="00CB0127"/>
    <w:rsid w:val="00CB0EE5"/>
    <w:rsid w:val="00CB2DEF"/>
    <w:rsid w:val="00CB33CE"/>
    <w:rsid w:val="00CB48B5"/>
    <w:rsid w:val="00CB522E"/>
    <w:rsid w:val="00CC032F"/>
    <w:rsid w:val="00CC3769"/>
    <w:rsid w:val="00CC48D6"/>
    <w:rsid w:val="00CC57CB"/>
    <w:rsid w:val="00CC6F60"/>
    <w:rsid w:val="00CD0E86"/>
    <w:rsid w:val="00CD37EE"/>
    <w:rsid w:val="00CD524D"/>
    <w:rsid w:val="00CD5F02"/>
    <w:rsid w:val="00CE023C"/>
    <w:rsid w:val="00CE2798"/>
    <w:rsid w:val="00CE6E7A"/>
    <w:rsid w:val="00CF00BF"/>
    <w:rsid w:val="00CF2553"/>
    <w:rsid w:val="00CF40F8"/>
    <w:rsid w:val="00CF4CAB"/>
    <w:rsid w:val="00CF4D56"/>
    <w:rsid w:val="00CF5A4B"/>
    <w:rsid w:val="00CF5B5D"/>
    <w:rsid w:val="00CF600F"/>
    <w:rsid w:val="00D009CB"/>
    <w:rsid w:val="00D01553"/>
    <w:rsid w:val="00D01D69"/>
    <w:rsid w:val="00D0276D"/>
    <w:rsid w:val="00D030FF"/>
    <w:rsid w:val="00D031BE"/>
    <w:rsid w:val="00D033D8"/>
    <w:rsid w:val="00D10732"/>
    <w:rsid w:val="00D108E5"/>
    <w:rsid w:val="00D110D5"/>
    <w:rsid w:val="00D129F4"/>
    <w:rsid w:val="00D12A72"/>
    <w:rsid w:val="00D12BA6"/>
    <w:rsid w:val="00D140B0"/>
    <w:rsid w:val="00D15070"/>
    <w:rsid w:val="00D166DA"/>
    <w:rsid w:val="00D16820"/>
    <w:rsid w:val="00D168D0"/>
    <w:rsid w:val="00D16E57"/>
    <w:rsid w:val="00D230B9"/>
    <w:rsid w:val="00D2610D"/>
    <w:rsid w:val="00D266AB"/>
    <w:rsid w:val="00D26FE0"/>
    <w:rsid w:val="00D2792F"/>
    <w:rsid w:val="00D30F65"/>
    <w:rsid w:val="00D324C6"/>
    <w:rsid w:val="00D336A3"/>
    <w:rsid w:val="00D35CEE"/>
    <w:rsid w:val="00D41DDD"/>
    <w:rsid w:val="00D42010"/>
    <w:rsid w:val="00D44864"/>
    <w:rsid w:val="00D44B0F"/>
    <w:rsid w:val="00D47C77"/>
    <w:rsid w:val="00D50E46"/>
    <w:rsid w:val="00D50F32"/>
    <w:rsid w:val="00D51C57"/>
    <w:rsid w:val="00D52D9A"/>
    <w:rsid w:val="00D5341B"/>
    <w:rsid w:val="00D55020"/>
    <w:rsid w:val="00D5542D"/>
    <w:rsid w:val="00D5678B"/>
    <w:rsid w:val="00D56D00"/>
    <w:rsid w:val="00D57C97"/>
    <w:rsid w:val="00D60794"/>
    <w:rsid w:val="00D61A01"/>
    <w:rsid w:val="00D66042"/>
    <w:rsid w:val="00D67CE7"/>
    <w:rsid w:val="00D7042B"/>
    <w:rsid w:val="00D70CDA"/>
    <w:rsid w:val="00D71AC9"/>
    <w:rsid w:val="00D7283D"/>
    <w:rsid w:val="00D72F67"/>
    <w:rsid w:val="00D74522"/>
    <w:rsid w:val="00D75225"/>
    <w:rsid w:val="00D75CE7"/>
    <w:rsid w:val="00D76F5F"/>
    <w:rsid w:val="00D77A0A"/>
    <w:rsid w:val="00D77D3D"/>
    <w:rsid w:val="00D8005B"/>
    <w:rsid w:val="00D8034A"/>
    <w:rsid w:val="00D82BD8"/>
    <w:rsid w:val="00D83F3C"/>
    <w:rsid w:val="00D8456E"/>
    <w:rsid w:val="00D850F0"/>
    <w:rsid w:val="00D85805"/>
    <w:rsid w:val="00D862C3"/>
    <w:rsid w:val="00D8798E"/>
    <w:rsid w:val="00D9222B"/>
    <w:rsid w:val="00D927D9"/>
    <w:rsid w:val="00D9310E"/>
    <w:rsid w:val="00D93CDB"/>
    <w:rsid w:val="00D96DF8"/>
    <w:rsid w:val="00D974A3"/>
    <w:rsid w:val="00D9750B"/>
    <w:rsid w:val="00DA100E"/>
    <w:rsid w:val="00DA1C61"/>
    <w:rsid w:val="00DA3597"/>
    <w:rsid w:val="00DA423E"/>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3516"/>
    <w:rsid w:val="00DC3B03"/>
    <w:rsid w:val="00DC4379"/>
    <w:rsid w:val="00DC4966"/>
    <w:rsid w:val="00DC49D8"/>
    <w:rsid w:val="00DC62FD"/>
    <w:rsid w:val="00DC79B4"/>
    <w:rsid w:val="00DD349E"/>
    <w:rsid w:val="00DD4D51"/>
    <w:rsid w:val="00DD6577"/>
    <w:rsid w:val="00DE0E81"/>
    <w:rsid w:val="00DE1A08"/>
    <w:rsid w:val="00DE1AA0"/>
    <w:rsid w:val="00DE395F"/>
    <w:rsid w:val="00DE4571"/>
    <w:rsid w:val="00DF0492"/>
    <w:rsid w:val="00DF104C"/>
    <w:rsid w:val="00DF1DD5"/>
    <w:rsid w:val="00DF2A95"/>
    <w:rsid w:val="00DF30AF"/>
    <w:rsid w:val="00DF3A9C"/>
    <w:rsid w:val="00DF4565"/>
    <w:rsid w:val="00DF4828"/>
    <w:rsid w:val="00DF7DE6"/>
    <w:rsid w:val="00E0152A"/>
    <w:rsid w:val="00E017B9"/>
    <w:rsid w:val="00E01B5E"/>
    <w:rsid w:val="00E02EB8"/>
    <w:rsid w:val="00E03523"/>
    <w:rsid w:val="00E03997"/>
    <w:rsid w:val="00E03F05"/>
    <w:rsid w:val="00E043DA"/>
    <w:rsid w:val="00E069C0"/>
    <w:rsid w:val="00E06D1A"/>
    <w:rsid w:val="00E0716D"/>
    <w:rsid w:val="00E07C0D"/>
    <w:rsid w:val="00E10822"/>
    <w:rsid w:val="00E1187F"/>
    <w:rsid w:val="00E11F1D"/>
    <w:rsid w:val="00E143E8"/>
    <w:rsid w:val="00E1538E"/>
    <w:rsid w:val="00E251E3"/>
    <w:rsid w:val="00E255C1"/>
    <w:rsid w:val="00E26825"/>
    <w:rsid w:val="00E27125"/>
    <w:rsid w:val="00E274C4"/>
    <w:rsid w:val="00E27D5E"/>
    <w:rsid w:val="00E3195C"/>
    <w:rsid w:val="00E31E56"/>
    <w:rsid w:val="00E32616"/>
    <w:rsid w:val="00E32688"/>
    <w:rsid w:val="00E32ED0"/>
    <w:rsid w:val="00E33F4B"/>
    <w:rsid w:val="00E3647F"/>
    <w:rsid w:val="00E37A40"/>
    <w:rsid w:val="00E4007D"/>
    <w:rsid w:val="00E403EB"/>
    <w:rsid w:val="00E425C2"/>
    <w:rsid w:val="00E4271B"/>
    <w:rsid w:val="00E4308D"/>
    <w:rsid w:val="00E440C0"/>
    <w:rsid w:val="00E44324"/>
    <w:rsid w:val="00E458A2"/>
    <w:rsid w:val="00E5122A"/>
    <w:rsid w:val="00E5225E"/>
    <w:rsid w:val="00E53C08"/>
    <w:rsid w:val="00E5525C"/>
    <w:rsid w:val="00E56915"/>
    <w:rsid w:val="00E56959"/>
    <w:rsid w:val="00E569CA"/>
    <w:rsid w:val="00E56E00"/>
    <w:rsid w:val="00E6077B"/>
    <w:rsid w:val="00E61514"/>
    <w:rsid w:val="00E616B9"/>
    <w:rsid w:val="00E651EC"/>
    <w:rsid w:val="00E656EB"/>
    <w:rsid w:val="00E65E3A"/>
    <w:rsid w:val="00E66C08"/>
    <w:rsid w:val="00E675FC"/>
    <w:rsid w:val="00E70A2D"/>
    <w:rsid w:val="00E7266E"/>
    <w:rsid w:val="00E740F0"/>
    <w:rsid w:val="00E75FD6"/>
    <w:rsid w:val="00E80459"/>
    <w:rsid w:val="00E80483"/>
    <w:rsid w:val="00E8208F"/>
    <w:rsid w:val="00E824D9"/>
    <w:rsid w:val="00E84B9D"/>
    <w:rsid w:val="00E85239"/>
    <w:rsid w:val="00E85C94"/>
    <w:rsid w:val="00E86E49"/>
    <w:rsid w:val="00E9295E"/>
    <w:rsid w:val="00E930E0"/>
    <w:rsid w:val="00E93F75"/>
    <w:rsid w:val="00E96A30"/>
    <w:rsid w:val="00E97AD9"/>
    <w:rsid w:val="00EA0779"/>
    <w:rsid w:val="00EA0BC9"/>
    <w:rsid w:val="00EA0F9D"/>
    <w:rsid w:val="00EA14B6"/>
    <w:rsid w:val="00EA2CCA"/>
    <w:rsid w:val="00EA3AC8"/>
    <w:rsid w:val="00EA3ED3"/>
    <w:rsid w:val="00EA58D1"/>
    <w:rsid w:val="00EA7822"/>
    <w:rsid w:val="00EB116F"/>
    <w:rsid w:val="00EB1CD1"/>
    <w:rsid w:val="00EB2E09"/>
    <w:rsid w:val="00EB5801"/>
    <w:rsid w:val="00EB594C"/>
    <w:rsid w:val="00EB6365"/>
    <w:rsid w:val="00EB6574"/>
    <w:rsid w:val="00EB66A9"/>
    <w:rsid w:val="00EB70DA"/>
    <w:rsid w:val="00EC1758"/>
    <w:rsid w:val="00EC4A5C"/>
    <w:rsid w:val="00EC5A11"/>
    <w:rsid w:val="00EC5B09"/>
    <w:rsid w:val="00EC6696"/>
    <w:rsid w:val="00EC79D0"/>
    <w:rsid w:val="00ED02B2"/>
    <w:rsid w:val="00ED03F5"/>
    <w:rsid w:val="00ED4EE3"/>
    <w:rsid w:val="00ED5492"/>
    <w:rsid w:val="00ED58CA"/>
    <w:rsid w:val="00ED5BEA"/>
    <w:rsid w:val="00ED64B9"/>
    <w:rsid w:val="00ED7524"/>
    <w:rsid w:val="00EE1E89"/>
    <w:rsid w:val="00EE2AC1"/>
    <w:rsid w:val="00EE34C5"/>
    <w:rsid w:val="00EE4097"/>
    <w:rsid w:val="00EE52EA"/>
    <w:rsid w:val="00EF0187"/>
    <w:rsid w:val="00EF0CD9"/>
    <w:rsid w:val="00EF1119"/>
    <w:rsid w:val="00EF1999"/>
    <w:rsid w:val="00EF1A92"/>
    <w:rsid w:val="00EF29E8"/>
    <w:rsid w:val="00EF4F20"/>
    <w:rsid w:val="00F0011D"/>
    <w:rsid w:val="00F003A5"/>
    <w:rsid w:val="00F012E4"/>
    <w:rsid w:val="00F01CBE"/>
    <w:rsid w:val="00F05A6E"/>
    <w:rsid w:val="00F10E2E"/>
    <w:rsid w:val="00F13DFF"/>
    <w:rsid w:val="00F1531B"/>
    <w:rsid w:val="00F15367"/>
    <w:rsid w:val="00F15D83"/>
    <w:rsid w:val="00F17C50"/>
    <w:rsid w:val="00F217B8"/>
    <w:rsid w:val="00F21B4C"/>
    <w:rsid w:val="00F21EA2"/>
    <w:rsid w:val="00F220DA"/>
    <w:rsid w:val="00F22207"/>
    <w:rsid w:val="00F22B31"/>
    <w:rsid w:val="00F2395D"/>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914"/>
    <w:rsid w:val="00F44BD7"/>
    <w:rsid w:val="00F4665C"/>
    <w:rsid w:val="00F50BEF"/>
    <w:rsid w:val="00F51979"/>
    <w:rsid w:val="00F5220C"/>
    <w:rsid w:val="00F5257D"/>
    <w:rsid w:val="00F533EC"/>
    <w:rsid w:val="00F536A7"/>
    <w:rsid w:val="00F536B4"/>
    <w:rsid w:val="00F546F4"/>
    <w:rsid w:val="00F57E71"/>
    <w:rsid w:val="00F600CD"/>
    <w:rsid w:val="00F62ED2"/>
    <w:rsid w:val="00F633AA"/>
    <w:rsid w:val="00F64370"/>
    <w:rsid w:val="00F64868"/>
    <w:rsid w:val="00F64F55"/>
    <w:rsid w:val="00F651BA"/>
    <w:rsid w:val="00F668FE"/>
    <w:rsid w:val="00F66AA8"/>
    <w:rsid w:val="00F66B6B"/>
    <w:rsid w:val="00F71712"/>
    <w:rsid w:val="00F80694"/>
    <w:rsid w:val="00F8093E"/>
    <w:rsid w:val="00F82516"/>
    <w:rsid w:val="00F82D09"/>
    <w:rsid w:val="00F83C20"/>
    <w:rsid w:val="00F84038"/>
    <w:rsid w:val="00F841B4"/>
    <w:rsid w:val="00F85241"/>
    <w:rsid w:val="00F85965"/>
    <w:rsid w:val="00F87BE7"/>
    <w:rsid w:val="00F91D6C"/>
    <w:rsid w:val="00F9277C"/>
    <w:rsid w:val="00F92A68"/>
    <w:rsid w:val="00F93505"/>
    <w:rsid w:val="00F94E34"/>
    <w:rsid w:val="00F96335"/>
    <w:rsid w:val="00F969D5"/>
    <w:rsid w:val="00F969E1"/>
    <w:rsid w:val="00F96F8C"/>
    <w:rsid w:val="00F97101"/>
    <w:rsid w:val="00F97AD2"/>
    <w:rsid w:val="00FA170B"/>
    <w:rsid w:val="00FA28BC"/>
    <w:rsid w:val="00FA3803"/>
    <w:rsid w:val="00FA39D4"/>
    <w:rsid w:val="00FA5B04"/>
    <w:rsid w:val="00FA64C8"/>
    <w:rsid w:val="00FA7B55"/>
    <w:rsid w:val="00FA7BCB"/>
    <w:rsid w:val="00FB501B"/>
    <w:rsid w:val="00FB7CCA"/>
    <w:rsid w:val="00FC12D5"/>
    <w:rsid w:val="00FC172D"/>
    <w:rsid w:val="00FC3FE3"/>
    <w:rsid w:val="00FC53A1"/>
    <w:rsid w:val="00FC5488"/>
    <w:rsid w:val="00FC60BD"/>
    <w:rsid w:val="00FD0871"/>
    <w:rsid w:val="00FD0F0A"/>
    <w:rsid w:val="00FD15A9"/>
    <w:rsid w:val="00FD20CE"/>
    <w:rsid w:val="00FD3DED"/>
    <w:rsid w:val="00FD43C2"/>
    <w:rsid w:val="00FD55C3"/>
    <w:rsid w:val="00FD58C7"/>
    <w:rsid w:val="00FD5BA5"/>
    <w:rsid w:val="00FD5CB1"/>
    <w:rsid w:val="00FD76CA"/>
    <w:rsid w:val="00FD7A14"/>
    <w:rsid w:val="00FE0ED9"/>
    <w:rsid w:val="00FE1B0D"/>
    <w:rsid w:val="00FE20D7"/>
    <w:rsid w:val="00FE5908"/>
    <w:rsid w:val="00FE6470"/>
    <w:rsid w:val="00FE6A16"/>
    <w:rsid w:val="00FE711D"/>
    <w:rsid w:val="00FE7DD9"/>
    <w:rsid w:val="00FF10C5"/>
    <w:rsid w:val="00FF1395"/>
    <w:rsid w:val="00FF220F"/>
    <w:rsid w:val="00FF2361"/>
    <w:rsid w:val="00FF4B9F"/>
    <w:rsid w:val="00FF54C0"/>
    <w:rsid w:val="00FF609F"/>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 w:type="character" w:styleId="HTMLCode">
    <w:name w:val="HTML Code"/>
    <w:basedOn w:val="DefaultParagraphFont"/>
    <w:uiPriority w:val="99"/>
    <w:semiHidden/>
    <w:unhideWhenUsed/>
    <w:rsid w:val="00B62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2853324">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149876">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53772229">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0882489">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0266403">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6092019">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37379589">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0100833">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2305435">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7935720">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78859429">
      <w:bodyDiv w:val="1"/>
      <w:marLeft w:val="0"/>
      <w:marRight w:val="0"/>
      <w:marTop w:val="0"/>
      <w:marBottom w:val="0"/>
      <w:divBdr>
        <w:top w:val="none" w:sz="0" w:space="0" w:color="auto"/>
        <w:left w:val="none" w:sz="0" w:space="0" w:color="auto"/>
        <w:bottom w:val="none" w:sz="0" w:space="0" w:color="auto"/>
        <w:right w:val="none" w:sz="0" w:space="0" w:color="auto"/>
      </w:divBdr>
    </w:div>
    <w:div w:id="182323899">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2892493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7367501">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04515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0826304">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87781316">
      <w:bodyDiv w:val="1"/>
      <w:marLeft w:val="0"/>
      <w:marRight w:val="0"/>
      <w:marTop w:val="0"/>
      <w:marBottom w:val="0"/>
      <w:divBdr>
        <w:top w:val="none" w:sz="0" w:space="0" w:color="auto"/>
        <w:left w:val="none" w:sz="0" w:space="0" w:color="auto"/>
        <w:bottom w:val="none" w:sz="0" w:space="0" w:color="auto"/>
        <w:right w:val="none" w:sz="0" w:space="0" w:color="auto"/>
      </w:divBdr>
    </w:div>
    <w:div w:id="288821815">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293485470">
      <w:bodyDiv w:val="1"/>
      <w:marLeft w:val="0"/>
      <w:marRight w:val="0"/>
      <w:marTop w:val="0"/>
      <w:marBottom w:val="0"/>
      <w:divBdr>
        <w:top w:val="none" w:sz="0" w:space="0" w:color="auto"/>
        <w:left w:val="none" w:sz="0" w:space="0" w:color="auto"/>
        <w:bottom w:val="none" w:sz="0" w:space="0" w:color="auto"/>
        <w:right w:val="none" w:sz="0" w:space="0" w:color="auto"/>
      </w:divBdr>
    </w:div>
    <w:div w:id="29598788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36732779">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5903914">
      <w:bodyDiv w:val="1"/>
      <w:marLeft w:val="0"/>
      <w:marRight w:val="0"/>
      <w:marTop w:val="0"/>
      <w:marBottom w:val="0"/>
      <w:divBdr>
        <w:top w:val="none" w:sz="0" w:space="0" w:color="auto"/>
        <w:left w:val="none" w:sz="0" w:space="0" w:color="auto"/>
        <w:bottom w:val="none" w:sz="0" w:space="0" w:color="auto"/>
        <w:right w:val="none" w:sz="0" w:space="0" w:color="auto"/>
      </w:divBdr>
    </w:div>
    <w:div w:id="34717378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53463021">
      <w:bodyDiv w:val="1"/>
      <w:marLeft w:val="0"/>
      <w:marRight w:val="0"/>
      <w:marTop w:val="0"/>
      <w:marBottom w:val="0"/>
      <w:divBdr>
        <w:top w:val="none" w:sz="0" w:space="0" w:color="auto"/>
        <w:left w:val="none" w:sz="0" w:space="0" w:color="auto"/>
        <w:bottom w:val="none" w:sz="0" w:space="0" w:color="auto"/>
        <w:right w:val="none" w:sz="0" w:space="0" w:color="auto"/>
      </w:divBdr>
    </w:div>
    <w:div w:id="353532378">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4498617">
      <w:bodyDiv w:val="1"/>
      <w:marLeft w:val="0"/>
      <w:marRight w:val="0"/>
      <w:marTop w:val="0"/>
      <w:marBottom w:val="0"/>
      <w:divBdr>
        <w:top w:val="none" w:sz="0" w:space="0" w:color="auto"/>
        <w:left w:val="none" w:sz="0" w:space="0" w:color="auto"/>
        <w:bottom w:val="none" w:sz="0" w:space="0" w:color="auto"/>
        <w:right w:val="none" w:sz="0" w:space="0" w:color="auto"/>
      </w:divBdr>
    </w:div>
    <w:div w:id="356348466">
      <w:bodyDiv w:val="1"/>
      <w:marLeft w:val="0"/>
      <w:marRight w:val="0"/>
      <w:marTop w:val="0"/>
      <w:marBottom w:val="0"/>
      <w:divBdr>
        <w:top w:val="none" w:sz="0" w:space="0" w:color="auto"/>
        <w:left w:val="none" w:sz="0" w:space="0" w:color="auto"/>
        <w:bottom w:val="none" w:sz="0" w:space="0" w:color="auto"/>
        <w:right w:val="none" w:sz="0" w:space="0" w:color="auto"/>
      </w:divBdr>
    </w:div>
    <w:div w:id="365568565">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330805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634358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7339003">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89764228">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8065991">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399062026">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299605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09931622">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20373187">
      <w:bodyDiv w:val="1"/>
      <w:marLeft w:val="0"/>
      <w:marRight w:val="0"/>
      <w:marTop w:val="0"/>
      <w:marBottom w:val="0"/>
      <w:divBdr>
        <w:top w:val="none" w:sz="0" w:space="0" w:color="auto"/>
        <w:left w:val="none" w:sz="0" w:space="0" w:color="auto"/>
        <w:bottom w:val="none" w:sz="0" w:space="0" w:color="auto"/>
        <w:right w:val="none" w:sz="0" w:space="0" w:color="auto"/>
      </w:divBdr>
    </w:div>
    <w:div w:id="421755051">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0489128">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1748819">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3817352">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89833155">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559147">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2842045">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0780356">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0997137">
      <w:bodyDiv w:val="1"/>
      <w:marLeft w:val="0"/>
      <w:marRight w:val="0"/>
      <w:marTop w:val="0"/>
      <w:marBottom w:val="0"/>
      <w:divBdr>
        <w:top w:val="none" w:sz="0" w:space="0" w:color="auto"/>
        <w:left w:val="none" w:sz="0" w:space="0" w:color="auto"/>
        <w:bottom w:val="none" w:sz="0" w:space="0" w:color="auto"/>
        <w:right w:val="none" w:sz="0" w:space="0" w:color="auto"/>
      </w:divBdr>
    </w:div>
    <w:div w:id="536548935">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7298325">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68619322">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589970645">
      <w:bodyDiv w:val="1"/>
      <w:marLeft w:val="0"/>
      <w:marRight w:val="0"/>
      <w:marTop w:val="0"/>
      <w:marBottom w:val="0"/>
      <w:divBdr>
        <w:top w:val="none" w:sz="0" w:space="0" w:color="auto"/>
        <w:left w:val="none" w:sz="0" w:space="0" w:color="auto"/>
        <w:bottom w:val="none" w:sz="0" w:space="0" w:color="auto"/>
        <w:right w:val="none" w:sz="0" w:space="0" w:color="auto"/>
      </w:divBdr>
    </w:div>
    <w:div w:id="592974693">
      <w:bodyDiv w:val="1"/>
      <w:marLeft w:val="0"/>
      <w:marRight w:val="0"/>
      <w:marTop w:val="0"/>
      <w:marBottom w:val="0"/>
      <w:divBdr>
        <w:top w:val="none" w:sz="0" w:space="0" w:color="auto"/>
        <w:left w:val="none" w:sz="0" w:space="0" w:color="auto"/>
        <w:bottom w:val="none" w:sz="0" w:space="0" w:color="auto"/>
        <w:right w:val="none" w:sz="0" w:space="0" w:color="auto"/>
      </w:divBdr>
    </w:div>
    <w:div w:id="593585850">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5328601">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27513982">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2449235">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5089221">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6492139">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75108411">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531803">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70013254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3887666">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2600703">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6636199">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47845785">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70473424">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4712775">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801583048">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7548440">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3685559">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1512279">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57354946">
      <w:bodyDiv w:val="1"/>
      <w:marLeft w:val="0"/>
      <w:marRight w:val="0"/>
      <w:marTop w:val="0"/>
      <w:marBottom w:val="0"/>
      <w:divBdr>
        <w:top w:val="none" w:sz="0" w:space="0" w:color="auto"/>
        <w:left w:val="none" w:sz="0" w:space="0" w:color="auto"/>
        <w:bottom w:val="none" w:sz="0" w:space="0" w:color="auto"/>
        <w:right w:val="none" w:sz="0" w:space="0" w:color="auto"/>
      </w:divBdr>
    </w:div>
    <w:div w:id="862476614">
      <w:bodyDiv w:val="1"/>
      <w:marLeft w:val="0"/>
      <w:marRight w:val="0"/>
      <w:marTop w:val="0"/>
      <w:marBottom w:val="0"/>
      <w:divBdr>
        <w:top w:val="none" w:sz="0" w:space="0" w:color="auto"/>
        <w:left w:val="none" w:sz="0" w:space="0" w:color="auto"/>
        <w:bottom w:val="none" w:sz="0" w:space="0" w:color="auto"/>
        <w:right w:val="none" w:sz="0" w:space="0" w:color="auto"/>
      </w:divBdr>
    </w:div>
    <w:div w:id="866142105">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724872">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20571">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3949751">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0861258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49240404">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59264567">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4044228">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6371113">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79577093">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1814464">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6706682">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1177125">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1124069">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13592266">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6141635">
      <w:bodyDiv w:val="1"/>
      <w:marLeft w:val="0"/>
      <w:marRight w:val="0"/>
      <w:marTop w:val="0"/>
      <w:marBottom w:val="0"/>
      <w:divBdr>
        <w:top w:val="none" w:sz="0" w:space="0" w:color="auto"/>
        <w:left w:val="none" w:sz="0" w:space="0" w:color="auto"/>
        <w:bottom w:val="none" w:sz="0" w:space="0" w:color="auto"/>
        <w:right w:val="none" w:sz="0" w:space="0" w:color="auto"/>
      </w:divBdr>
    </w:div>
    <w:div w:id="11376502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
    <w:div w:id="1141849046">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59536000">
      <w:bodyDiv w:val="1"/>
      <w:marLeft w:val="0"/>
      <w:marRight w:val="0"/>
      <w:marTop w:val="0"/>
      <w:marBottom w:val="0"/>
      <w:divBdr>
        <w:top w:val="none" w:sz="0" w:space="0" w:color="auto"/>
        <w:left w:val="none" w:sz="0" w:space="0" w:color="auto"/>
        <w:bottom w:val="none" w:sz="0" w:space="0" w:color="auto"/>
        <w:right w:val="none" w:sz="0" w:space="0" w:color="auto"/>
      </w:divBdr>
    </w:div>
    <w:div w:id="1160149549">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67866699">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345630">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6577042">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03596949">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4272161">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8778216">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6526826">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3200671">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61378543">
      <w:bodyDiv w:val="1"/>
      <w:marLeft w:val="0"/>
      <w:marRight w:val="0"/>
      <w:marTop w:val="0"/>
      <w:marBottom w:val="0"/>
      <w:divBdr>
        <w:top w:val="none" w:sz="0" w:space="0" w:color="auto"/>
        <w:left w:val="none" w:sz="0" w:space="0" w:color="auto"/>
        <w:bottom w:val="none" w:sz="0" w:space="0" w:color="auto"/>
        <w:right w:val="none" w:sz="0" w:space="0" w:color="auto"/>
      </w:divBdr>
    </w:div>
    <w:div w:id="1263492552">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297637157">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794403">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17800601">
      <w:bodyDiv w:val="1"/>
      <w:marLeft w:val="0"/>
      <w:marRight w:val="0"/>
      <w:marTop w:val="0"/>
      <w:marBottom w:val="0"/>
      <w:divBdr>
        <w:top w:val="none" w:sz="0" w:space="0" w:color="auto"/>
        <w:left w:val="none" w:sz="0" w:space="0" w:color="auto"/>
        <w:bottom w:val="none" w:sz="0" w:space="0" w:color="auto"/>
        <w:right w:val="none" w:sz="0" w:space="0" w:color="auto"/>
      </w:divBdr>
    </w:div>
    <w:div w:id="1320618634">
      <w:bodyDiv w:val="1"/>
      <w:marLeft w:val="0"/>
      <w:marRight w:val="0"/>
      <w:marTop w:val="0"/>
      <w:marBottom w:val="0"/>
      <w:divBdr>
        <w:top w:val="none" w:sz="0" w:space="0" w:color="auto"/>
        <w:left w:val="none" w:sz="0" w:space="0" w:color="auto"/>
        <w:bottom w:val="none" w:sz="0" w:space="0" w:color="auto"/>
        <w:right w:val="none" w:sz="0" w:space="0" w:color="auto"/>
      </w:divBdr>
    </w:div>
    <w:div w:id="1328442799">
      <w:bodyDiv w:val="1"/>
      <w:marLeft w:val="0"/>
      <w:marRight w:val="0"/>
      <w:marTop w:val="0"/>
      <w:marBottom w:val="0"/>
      <w:divBdr>
        <w:top w:val="none" w:sz="0" w:space="0" w:color="auto"/>
        <w:left w:val="none" w:sz="0" w:space="0" w:color="auto"/>
        <w:bottom w:val="none" w:sz="0" w:space="0" w:color="auto"/>
        <w:right w:val="none" w:sz="0" w:space="0" w:color="auto"/>
      </w:divBdr>
    </w:div>
    <w:div w:id="1329402286">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6029562">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13308140">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61219265">
      <w:bodyDiv w:val="1"/>
      <w:marLeft w:val="0"/>
      <w:marRight w:val="0"/>
      <w:marTop w:val="0"/>
      <w:marBottom w:val="0"/>
      <w:divBdr>
        <w:top w:val="none" w:sz="0" w:space="0" w:color="auto"/>
        <w:left w:val="none" w:sz="0" w:space="0" w:color="auto"/>
        <w:bottom w:val="none" w:sz="0" w:space="0" w:color="auto"/>
        <w:right w:val="none" w:sz="0" w:space="0" w:color="auto"/>
      </w:divBdr>
    </w:div>
    <w:div w:id="1471747358">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196735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6581768">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25249274">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83294603">
      <w:bodyDiv w:val="1"/>
      <w:marLeft w:val="0"/>
      <w:marRight w:val="0"/>
      <w:marTop w:val="0"/>
      <w:marBottom w:val="0"/>
      <w:divBdr>
        <w:top w:val="none" w:sz="0" w:space="0" w:color="auto"/>
        <w:left w:val="none" w:sz="0" w:space="0" w:color="auto"/>
        <w:bottom w:val="none" w:sz="0" w:space="0" w:color="auto"/>
        <w:right w:val="none" w:sz="0" w:space="0" w:color="auto"/>
      </w:divBdr>
    </w:div>
    <w:div w:id="1586455509">
      <w:bodyDiv w:val="1"/>
      <w:marLeft w:val="0"/>
      <w:marRight w:val="0"/>
      <w:marTop w:val="0"/>
      <w:marBottom w:val="0"/>
      <w:divBdr>
        <w:top w:val="none" w:sz="0" w:space="0" w:color="auto"/>
        <w:left w:val="none" w:sz="0" w:space="0" w:color="auto"/>
        <w:bottom w:val="none" w:sz="0" w:space="0" w:color="auto"/>
        <w:right w:val="none" w:sz="0" w:space="0" w:color="auto"/>
      </w:divBdr>
    </w:div>
    <w:div w:id="1590232006">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12593675">
      <w:bodyDiv w:val="1"/>
      <w:marLeft w:val="0"/>
      <w:marRight w:val="0"/>
      <w:marTop w:val="0"/>
      <w:marBottom w:val="0"/>
      <w:divBdr>
        <w:top w:val="none" w:sz="0" w:space="0" w:color="auto"/>
        <w:left w:val="none" w:sz="0" w:space="0" w:color="auto"/>
        <w:bottom w:val="none" w:sz="0" w:space="0" w:color="auto"/>
        <w:right w:val="none" w:sz="0" w:space="0" w:color="auto"/>
      </w:divBdr>
    </w:div>
    <w:div w:id="1616475932">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0650179">
      <w:bodyDiv w:val="1"/>
      <w:marLeft w:val="0"/>
      <w:marRight w:val="0"/>
      <w:marTop w:val="0"/>
      <w:marBottom w:val="0"/>
      <w:divBdr>
        <w:top w:val="none" w:sz="0" w:space="0" w:color="auto"/>
        <w:left w:val="none" w:sz="0" w:space="0" w:color="auto"/>
        <w:bottom w:val="none" w:sz="0" w:space="0" w:color="auto"/>
        <w:right w:val="none" w:sz="0" w:space="0" w:color="auto"/>
      </w:divBdr>
    </w:div>
    <w:div w:id="1623927245">
      <w:bodyDiv w:val="1"/>
      <w:marLeft w:val="0"/>
      <w:marRight w:val="0"/>
      <w:marTop w:val="0"/>
      <w:marBottom w:val="0"/>
      <w:divBdr>
        <w:top w:val="none" w:sz="0" w:space="0" w:color="auto"/>
        <w:left w:val="none" w:sz="0" w:space="0" w:color="auto"/>
        <w:bottom w:val="none" w:sz="0" w:space="0" w:color="auto"/>
        <w:right w:val="none" w:sz="0" w:space="0" w:color="auto"/>
      </w:divBdr>
    </w:div>
    <w:div w:id="1626231676">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1569102">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50095127">
      <w:bodyDiv w:val="1"/>
      <w:marLeft w:val="0"/>
      <w:marRight w:val="0"/>
      <w:marTop w:val="0"/>
      <w:marBottom w:val="0"/>
      <w:divBdr>
        <w:top w:val="none" w:sz="0" w:space="0" w:color="auto"/>
        <w:left w:val="none" w:sz="0" w:space="0" w:color="auto"/>
        <w:bottom w:val="none" w:sz="0" w:space="0" w:color="auto"/>
        <w:right w:val="none" w:sz="0" w:space="0" w:color="auto"/>
      </w:divBdr>
    </w:div>
    <w:div w:id="1657804331">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8654332">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79383104">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1392333">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698501105">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5883988">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6903758">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39550392">
      <w:bodyDiv w:val="1"/>
      <w:marLeft w:val="0"/>
      <w:marRight w:val="0"/>
      <w:marTop w:val="0"/>
      <w:marBottom w:val="0"/>
      <w:divBdr>
        <w:top w:val="none" w:sz="0" w:space="0" w:color="auto"/>
        <w:left w:val="none" w:sz="0" w:space="0" w:color="auto"/>
        <w:bottom w:val="none" w:sz="0" w:space="0" w:color="auto"/>
        <w:right w:val="none" w:sz="0" w:space="0" w:color="auto"/>
      </w:divBdr>
    </w:div>
    <w:div w:id="1739551212">
      <w:bodyDiv w:val="1"/>
      <w:marLeft w:val="0"/>
      <w:marRight w:val="0"/>
      <w:marTop w:val="0"/>
      <w:marBottom w:val="0"/>
      <w:divBdr>
        <w:top w:val="none" w:sz="0" w:space="0" w:color="auto"/>
        <w:left w:val="none" w:sz="0" w:space="0" w:color="auto"/>
        <w:bottom w:val="none" w:sz="0" w:space="0" w:color="auto"/>
        <w:right w:val="none" w:sz="0" w:space="0" w:color="auto"/>
      </w:divBdr>
    </w:div>
    <w:div w:id="1740442279">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5881210">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56785750">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793933881">
      <w:bodyDiv w:val="1"/>
      <w:marLeft w:val="0"/>
      <w:marRight w:val="0"/>
      <w:marTop w:val="0"/>
      <w:marBottom w:val="0"/>
      <w:divBdr>
        <w:top w:val="none" w:sz="0" w:space="0" w:color="auto"/>
        <w:left w:val="none" w:sz="0" w:space="0" w:color="auto"/>
        <w:bottom w:val="none" w:sz="0" w:space="0" w:color="auto"/>
        <w:right w:val="none" w:sz="0" w:space="0" w:color="auto"/>
      </w:divBdr>
    </w:div>
    <w:div w:id="1794593354">
      <w:bodyDiv w:val="1"/>
      <w:marLeft w:val="0"/>
      <w:marRight w:val="0"/>
      <w:marTop w:val="0"/>
      <w:marBottom w:val="0"/>
      <w:divBdr>
        <w:top w:val="none" w:sz="0" w:space="0" w:color="auto"/>
        <w:left w:val="none" w:sz="0" w:space="0" w:color="auto"/>
        <w:bottom w:val="none" w:sz="0" w:space="0" w:color="auto"/>
        <w:right w:val="none" w:sz="0" w:space="0" w:color="auto"/>
      </w:divBdr>
    </w:div>
    <w:div w:id="1796947883">
      <w:bodyDiv w:val="1"/>
      <w:marLeft w:val="0"/>
      <w:marRight w:val="0"/>
      <w:marTop w:val="0"/>
      <w:marBottom w:val="0"/>
      <w:divBdr>
        <w:top w:val="none" w:sz="0" w:space="0" w:color="auto"/>
        <w:left w:val="none" w:sz="0" w:space="0" w:color="auto"/>
        <w:bottom w:val="none" w:sz="0" w:space="0" w:color="auto"/>
        <w:right w:val="none" w:sz="0" w:space="0" w:color="auto"/>
      </w:divBdr>
    </w:div>
    <w:div w:id="1803424512">
      <w:bodyDiv w:val="1"/>
      <w:marLeft w:val="0"/>
      <w:marRight w:val="0"/>
      <w:marTop w:val="0"/>
      <w:marBottom w:val="0"/>
      <w:divBdr>
        <w:top w:val="none" w:sz="0" w:space="0" w:color="auto"/>
        <w:left w:val="none" w:sz="0" w:space="0" w:color="auto"/>
        <w:bottom w:val="none" w:sz="0" w:space="0" w:color="auto"/>
        <w:right w:val="none" w:sz="0" w:space="0" w:color="auto"/>
      </w:divBdr>
    </w:div>
    <w:div w:id="1803814459">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6527185">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0514853">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68366586">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1547220">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5479665">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8080695">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1012909">
      <w:bodyDiv w:val="1"/>
      <w:marLeft w:val="0"/>
      <w:marRight w:val="0"/>
      <w:marTop w:val="0"/>
      <w:marBottom w:val="0"/>
      <w:divBdr>
        <w:top w:val="none" w:sz="0" w:space="0" w:color="auto"/>
        <w:left w:val="none" w:sz="0" w:space="0" w:color="auto"/>
        <w:bottom w:val="none" w:sz="0" w:space="0" w:color="auto"/>
        <w:right w:val="none" w:sz="0" w:space="0" w:color="auto"/>
      </w:divBdr>
    </w:div>
    <w:div w:id="1901207692">
      <w:bodyDiv w:val="1"/>
      <w:marLeft w:val="0"/>
      <w:marRight w:val="0"/>
      <w:marTop w:val="0"/>
      <w:marBottom w:val="0"/>
      <w:divBdr>
        <w:top w:val="none" w:sz="0" w:space="0" w:color="auto"/>
        <w:left w:val="none" w:sz="0" w:space="0" w:color="auto"/>
        <w:bottom w:val="none" w:sz="0" w:space="0" w:color="auto"/>
        <w:right w:val="none" w:sz="0" w:space="0" w:color="auto"/>
      </w:divBdr>
    </w:div>
    <w:div w:id="1904218734">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37014380">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429060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263404">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5308975">
      <w:bodyDiv w:val="1"/>
      <w:marLeft w:val="0"/>
      <w:marRight w:val="0"/>
      <w:marTop w:val="0"/>
      <w:marBottom w:val="0"/>
      <w:divBdr>
        <w:top w:val="none" w:sz="0" w:space="0" w:color="auto"/>
        <w:left w:val="none" w:sz="0" w:space="0" w:color="auto"/>
        <w:bottom w:val="none" w:sz="0" w:space="0" w:color="auto"/>
        <w:right w:val="none" w:sz="0" w:space="0" w:color="auto"/>
      </w:divBdr>
    </w:div>
    <w:div w:id="1985968989">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09601474">
      <w:bodyDiv w:val="1"/>
      <w:marLeft w:val="0"/>
      <w:marRight w:val="0"/>
      <w:marTop w:val="0"/>
      <w:marBottom w:val="0"/>
      <w:divBdr>
        <w:top w:val="none" w:sz="0" w:space="0" w:color="auto"/>
        <w:left w:val="none" w:sz="0" w:space="0" w:color="auto"/>
        <w:bottom w:val="none" w:sz="0" w:space="0" w:color="auto"/>
        <w:right w:val="none" w:sz="0" w:space="0" w:color="auto"/>
      </w:divBdr>
    </w:div>
    <w:div w:id="2013025952">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444127">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34836764">
      <w:bodyDiv w:val="1"/>
      <w:marLeft w:val="0"/>
      <w:marRight w:val="0"/>
      <w:marTop w:val="0"/>
      <w:marBottom w:val="0"/>
      <w:divBdr>
        <w:top w:val="none" w:sz="0" w:space="0" w:color="auto"/>
        <w:left w:val="none" w:sz="0" w:space="0" w:color="auto"/>
        <w:bottom w:val="none" w:sz="0" w:space="0" w:color="auto"/>
        <w:right w:val="none" w:sz="0" w:space="0" w:color="auto"/>
      </w:divBdr>
    </w:div>
    <w:div w:id="203753859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463144">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14667257">
      <w:bodyDiv w:val="1"/>
      <w:marLeft w:val="0"/>
      <w:marRight w:val="0"/>
      <w:marTop w:val="0"/>
      <w:marBottom w:val="0"/>
      <w:divBdr>
        <w:top w:val="none" w:sz="0" w:space="0" w:color="auto"/>
        <w:left w:val="none" w:sz="0" w:space="0" w:color="auto"/>
        <w:bottom w:val="none" w:sz="0" w:space="0" w:color="auto"/>
        <w:right w:val="none" w:sz="0" w:space="0" w:color="auto"/>
      </w:divBdr>
    </w:div>
    <w:div w:id="2118063293">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37794653">
      <w:bodyDiv w:val="1"/>
      <w:marLeft w:val="0"/>
      <w:marRight w:val="0"/>
      <w:marTop w:val="0"/>
      <w:marBottom w:val="0"/>
      <w:divBdr>
        <w:top w:val="none" w:sz="0" w:space="0" w:color="auto"/>
        <w:left w:val="none" w:sz="0" w:space="0" w:color="auto"/>
        <w:bottom w:val="none" w:sz="0" w:space="0" w:color="auto"/>
        <w:right w:val="none" w:sz="0" w:space="0" w:color="auto"/>
      </w:divBdr>
    </w:div>
    <w:div w:id="2138137127">
      <w:bodyDiv w:val="1"/>
      <w:marLeft w:val="0"/>
      <w:marRight w:val="0"/>
      <w:marTop w:val="0"/>
      <w:marBottom w:val="0"/>
      <w:divBdr>
        <w:top w:val="none" w:sz="0" w:space="0" w:color="auto"/>
        <w:left w:val="none" w:sz="0" w:space="0" w:color="auto"/>
        <w:bottom w:val="none" w:sz="0" w:space="0" w:color="auto"/>
        <w:right w:val="none" w:sz="0" w:space="0" w:color="auto"/>
      </w:divBdr>
    </w:div>
    <w:div w:id="2139642293">
      <w:bodyDiv w:val="1"/>
      <w:marLeft w:val="0"/>
      <w:marRight w:val="0"/>
      <w:marTop w:val="0"/>
      <w:marBottom w:val="0"/>
      <w:divBdr>
        <w:top w:val="none" w:sz="0" w:space="0" w:color="auto"/>
        <w:left w:val="none" w:sz="0" w:space="0" w:color="auto"/>
        <w:bottom w:val="none" w:sz="0" w:space="0" w:color="auto"/>
        <w:right w:val="none" w:sz="0" w:space="0" w:color="auto"/>
      </w:divBdr>
    </w:div>
    <w:div w:id="2140954476">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 w:id="214514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s://youtu.be/e14DHsekBIg?si=nDQ1uiHFtaoSzMG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5.sv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hyperlink" Target="https://youtu.be/e14DHsekBIg?si=nDQ1uiHFtaoSzMGE"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gnaciomella/Bare-vs-Coated-Water-Pipelines/" TargetMode="External"/><Relationship Id="rId24" Type="http://schemas.openxmlformats.org/officeDocument/2006/relationships/image" Target="media/image13.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youtu.be/e14DHsekBIg?si=nDQ1uiHFtaoSzMGE" TargetMode="External"/><Relationship Id="rId28" Type="http://schemas.openxmlformats.org/officeDocument/2006/relationships/header" Target="header2.xml"/><Relationship Id="rId36" Type="http://schemas.openxmlformats.org/officeDocument/2006/relationships/theme" Target="theme/theme1.xml"/><Relationship Id="rId10" Type="http://schemas.openxmlformats.org/officeDocument/2006/relationships/image" Target="https://zenodo.org/badge/919184867.svg" TargetMode="External"/><Relationship Id="rId19" Type="http://schemas.openxmlformats.org/officeDocument/2006/relationships/image" Target="media/image9.sv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ntTable" Target="fontTable.xml"/><Relationship Id="rId8" Type="http://schemas.openxmlformats.org/officeDocument/2006/relationships/hyperlink" Target="https://zenodo.org/records/1491168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DocumentFromInternetSite</b:SourceType>
    <b:Guid>{D8F4E4CA-39E4-0A42-B89B-DEAF847ADF05}</b:Guid>
    <b:Author>
      <b:Author>
        <b:Corporate>Union Victory</b:Corporate>
      </b:Author>
    </b:Author>
    <b:Title>How are API 5L PSL1 Pipes Manufactured?</b:Title>
    <b:InternetSiteTitle>Union Victory (HK) Industry Co</b:InternetSiteTitle>
    <b:URL>https://www.vicsteelpipe.com/info/how-are-api-5l-psl1-pipes-manufactured-95245361.html</b:URL>
    <b:Year>2024</b:Year>
    <b:Month>Apr</b:Month>
    <b:Day>30</b:Day>
    <b:RefOrder>3</b:RefOrder>
  </b:Source>
  <b:Source>
    <b:Tag>Moh07</b:Tag>
    <b:SourceType>Book</b:SourceType>
    <b:Guid>{CE1AFEC7-87F8-E845-887F-68963E593347}</b:Guid>
    <b:Author>
      <b:Author>
        <b:NameList>
          <b:Person>
            <b:Last>Mohitpour</b:Last>
            <b:First>M.,</b:First>
            <b:Middle>Golshan, H., &amp; Murray, A.</b:Middle>
          </b:Person>
        </b:NameList>
      </b:Author>
    </b:Author>
    <b:Title>Pipeline Design &amp; Construction: A Practical Approach (3rd ed.)</b:Title>
    <b:Year>2007</b:Year>
    <b:City>New York</b:City>
    <b:Publisher>ASME Press</b:Publisher>
    <b:RefOrder>31</b:RefOrder>
  </b:Source>
  <b:Source>
    <b:Tag>Sta05</b:Tag>
    <b:SourceType>Book</b:SourceType>
    <b:Guid>{23FC0300-003B-E142-9CBE-5287DB8116F8}</b:Guid>
    <b:Author>
      <b:Author>
        <b:NameList>
          <b:Person>
            <b:Last>Stalmasek</b:Last>
            <b:First>D.,</b:First>
            <b:Middle>Bringas, J. E., &amp; Madison, R.</b:Middle>
          </b:Person>
        </b:NameList>
      </b:Author>
    </b:Author>
    <b:Title>Pipe Steel Manufacturing and Pipe Manufacturing Practices</b:Title>
    <b:City>Houston, TX</b:City>
    <b:Publisher>Gulf Professional Publishing</b:Publisher>
    <b:Year>2005</b:Year>
    <b:RefOrder>32</b:RefOrder>
  </b:Source>
  <b:Source>
    <b:Tag>Ken20</b:Tag>
    <b:SourceType>DocumentFromInternetSite</b:SourceType>
    <b:Guid>{24B81837-55FD-BC43-B029-40311DC53EF3}</b:Guid>
    <b:Title>Evaluation of desalinated seawater vs. filtered raw seawater for heap leach copper extraction on mountaintop mines in arid regions</b:Title>
    <b:Year>2020</b:Year>
    <b:JournalName>Desalination and Water Treatment</b:JournalName>
    <b:Volume>194</b:Volume>
    <b:Pages>1-18</b:Pages>
    <b:Author>
      <b:Author>
        <b:NameList>
          <b:Person>
            <b:Last>Kenneth P. Goodboy</b:Last>
            <b:First>Thomas</b:First>
            <b:Middle>M. Missimer</b:Middle>
          </b:Person>
        </b:NameList>
      </b:Author>
    </b:Author>
    <b:URL>https://www.sciencedirect.com/science/article/pii/S1944398624102810</b:URL>
    <b:Month>April</b:Month>
    <b:RefOrder>33</b:RefOrder>
  </b:Source>
  <b:Source>
    <b:Tag>Imp18</b:Tag>
    <b:SourceType>DocumentFromInternetSite</b:SourceType>
    <b:Guid>{730A6552-B771-4548-8E44-9BCE0F5A8863}</b:Guid>
    <b:Title>Important factors influencing on steel pipe price</b:Title>
    <b:Year>2018</b:Year>
    <b:URL>https://www.mrpipeoffer.com/post/what-is-the-main-factors-influencing-pipe-price</b:URL>
    <b:RefOrder>34</b:RefOrder>
  </b:Source>
  <b:Source>
    <b:Tag>AUM99</b:Tag>
    <b:SourceType>Report</b:SourceType>
    <b:Guid>{088DD247-4FAB-D14F-9766-097BD612C2BB}</b:Guid>
    <b:Title>Corrosion Protection Evaluation of Some Organic
Coatings in Water Transmission Lines</b:Title>
    <b:Year>1999</b:Year>
    <b:Author>
      <b:Author>
        <b:NameList>
          <b:Person>
            <b:Last>A.U. Malik</b:Last>
            <b:First>S.</b:First>
            <b:Middle>Ahmad, I. Andijani, F. Al-Muaili, T.L Prakash, J. O’Hara,</b:Middle>
          </b:Person>
        </b:NameList>
      </b:Author>
    </b:Author>
    <b:City>Al-Jubail, Kingdom of Saudi Arabia</b:City>
    <b:StandardNumber>No. TR 3804/APP 95009</b:StandardNumber>
    <b:Institution>Saline Water Conversion Corporation</b:Institution>
    <b:RefOrder>35</b:RefOrder>
  </b:Source>
  <b:Source>
    <b:Tag>SGo10</b:Tag>
    <b:SourceType>DocumentFromInternetSite</b:SourceType>
    <b:Guid>{ACEF9B67-8C6F-AF41-9CDE-8CE61080E58A}</b:Guid>
    <b:Title>Water in Mining</b:Title>
    <b:Year>2010</b:Year>
    <b:Author>
      <b:Author>
        <b:NameList>
          <b:Person>
            <b:Last>S. González</b:Last>
            <b:First>M.</b:First>
            <b:Middle>Encalada, S. Daughney, T. Vece,</b:Middle>
          </b:Person>
        </b:NameList>
      </b:Author>
    </b:Author>
    <b:URL>https://wisa.org.za/wp-content/uploads/2018/12/WISA2010-P049.pdf</b:URL>
    <b:Month>June</b:Month>
    <b:Day>9</b:Day>
    <b:RefOrder>36</b:RefOrder>
  </b:Source>
  <b:Source>
    <b:Tag>JHa10</b:Tag>
    <b:SourceType>DocumentFromInternetSite</b:SourceType>
    <b:Guid>{7009C2FF-0391-3741-8560-9E1E9E2FCFAE}</b:Guid>
    <b:Author>
      <b:Author>
        <b:NameList>
          <b:Person>
            <b:Last>J. Hair</b:Last>
            <b:First>Y.</b:First>
            <b:Middle>Idlibi</b:Middle>
          </b:Person>
        </b:NameList>
      </b:Author>
    </b:Author>
    <b:Title>The Sherwin-Williams Company</b:Title>
    <b:URL>https://www.hartenergy.com/news/sherwin-williams-liquid-epoxy-coatings-offer-cost-effective-alternative-52270</b:URL>
    <b:Year>2010</b:Year>
    <b:RefOrder>37</b:RefOrder>
  </b:Source>
  <b:Source>
    <b:Tag>JCa09</b:Tag>
    <b:SourceType>DocumentFromInternetSite</b:SourceType>
    <b:Guid>{83D5C95C-4693-B445-BBA5-8BF2F1049FFA}</b:Guid>
    <b:Author>
      <b:Author>
        <b:NameList>
          <b:Person>
            <b:Last>Al-Anzi</b:Last>
            <b:First>J.</b:First>
            <b:Middle>CarewA. Al-HashemE.A. Al-MohemeedH.Y.</b:Middle>
          </b:Person>
        </b:NameList>
      </b:Author>
    </b:Author>
    <b:Title>Intelligent Pigging of a Seawater Injection Pipeline in Kuwait</b:Title>
    <b:URL>https://www.researchgate.net/publication/293204753_Intelligent_Pigging_of_a_Seawater_Injection_Pipeline_in_Kuwait</b:URL>
    <b:Year>2009</b:Year>
    <b:RefOrder>38</b:RefOrder>
  </b:Source>
  <b:Source>
    <b:Tag>USD18</b:Tag>
    <b:SourceType>DocumentFromInternetSite</b:SourceType>
    <b:Guid>{6F69AA08-6374-694A-B74E-303E0625AF12}</b:Guid>
    <b:Author>
      <b:Author>
        <b:Corporate>U.S. Department of Transportation</b:Corporate>
      </b:Author>
    </b:Author>
    <b:Title>Fact Sheet: Internal Corrosion</b:Title>
    <b:URL>https://primis.phmsa.dot.gov/comm/FactSheets/FSInternalCorrosion.htm</b:URL>
    <b:Year>2018</b:Year>
    <b:RefOrder>39</b:RefOrder>
  </b:Source>
  <b:Source>
    <b:Tag>Adv22</b:Tag>
    <b:SourceType>DocumentFromInternetSite</b:SourceType>
    <b:Guid>{EC478FF5-36CD-2E4E-B688-9F515924B2D4}</b:Guid>
    <b:Author>
      <b:Author>
        <b:Corporate>Advanced FRP Systems</b:Corporate>
      </b:Author>
    </b:Author>
    <b:Title>Internal Pipe Corrosion: What to Look For and How to Repair It</b:Title>
    <b:URL>advancedfrpsystems.com/internal-pipe-corrosion/</b:URL>
    <b:Year>2022</b:Year>
    <b:Month>Apr</b:Month>
    <b:Day>28</b:Day>
    <b:RefOrder>40</b:RefOrder>
  </b:Source>
  <b:Source>
    <b:Tag>Nat12</b:Tag>
    <b:SourceType>JournalArticle</b:SourceType>
    <b:Guid>{F0C0DABB-4953-DC4B-80C7-C31326CCA2D8}</b:Guid>
    <b:Title>National Association of Corrosion Engineers Report</b:Title>
    <b:Year>2012</b:Year>
    <b:JournalName>NACE</b:JournalName>
    <b:RefOrder>41</b:RefOrder>
  </b:Source>
  <b:Source>
    <b:Tag>LPS21</b:Tag>
    <b:SourceType>DocumentFromInternetSite</b:SourceType>
    <b:Guid>{28932108-E3D6-8E44-8BEE-C6B112919210}</b:Guid>
    <b:Title>What’s Your Solution to Internal Corrosion?</b:Title>
    <b:Year>2021</b:Year>
    <b:Author>
      <b:Author>
        <b:Corporate>LPS</b:Corporate>
      </b:Author>
    </b:Author>
    <b:URL>https://www.linedpipesystems.com/lps-vs-robot/</b:URL>
    <b:RefOrder>42</b:RefOrder>
  </b:Source>
  <b:Source>
    <b:Tag>Lin23</b:Tag>
    <b:SourceType>DocumentFromInternetSite</b:SourceType>
    <b:Guid>{346D5EBE-C4AE-C84F-B29F-69D441E87FF9}</b:Guid>
    <b:Author>
      <b:Author>
        <b:Corporate>Lined Pipe Systems</b:Corporate>
      </b:Author>
    </b:Author>
    <b:Title>Flexsleeve</b:Title>
    <b:URL>https://www.linedpipesystems.com/lps-vs-robot/</b:URL>
    <b:Year>2023</b:Year>
    <b:RefOrder>8</b:RefOrder>
  </b:Source>
  <b:Source>
    <b:Tag>ASI23</b:Tag>
    <b:SourceType>DocumentFromInternetSite</b:SourceType>
    <b:Guid>{9BDE0166-A460-9346-AF11-A3CD7726226E}</b:Guid>
    <b:Author>
      <b:Author>
        <b:Corporate>ASICORP S.A.</b:Corporate>
      </b:Author>
    </b:Author>
    <b:Title>Sidgman Welded Flange</b:Title>
    <b:URL>https://www.asicorp.cl/en/sidgman-welded-flange/#diseno</b:URL>
    <b:Year>2023</b:Year>
    <b:RefOrder>9</b:RefOrder>
  </b:Source>
  <b:Source>
    <b:Tag>CRT</b:Tag>
    <b:SourceType>DocumentFromInternetSite</b:SourceType>
    <b:Guid>{DE2F2348-9870-814E-9AFE-50C5CD15229B}</b:Guid>
    <b:Author>
      <b:Author>
        <b:Corporate>CRTS, Inc</b:Corporate>
      </b:Author>
    </b:Author>
    <b:Title>INTERNALLY COATED FIELD JOINTS ON WELDED STEEL PIPELINES. </b:Title>
    <b:URL>https://www.iecengenharia.com.br/wp-content/uploads/2017/11/bt_img/crts---completo.pdf</b:URL>
    <b:RefOrder>5</b:RefOrder>
  </b:Source>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6</b:RefOrder>
  </b:Source>
  <b:Source>
    <b:Tag>Who</b:Tag>
    <b:SourceType>DocumentFromInternetSite</b:SourceType>
    <b:Guid>{0B05B520-4CE8-7B4A-A4C7-0CA442D8D508}</b:Guid>
    <b:Title>Wholesale Electricity Price Projections for Chile</b:Title>
    <b:URL>https://aim.afry.com/download/18.4fa6f584172a25f5dcf63897/1594029136600/AIMRFlyer_Chile20_v100.pdf</b:URL>
    <b:RefOrder>21</b:RefOrder>
  </b:Source>
  <b:Source>
    <b:Tag>Edu25</b:Tag>
    <b:SourceType>DocumentFromInternetSite</b:SourceType>
    <b:Guid>{923EA9CB-E946-E44C-B918-810D2F770EB3}</b:Guid>
    <b:Author>
      <b:Author>
        <b:Corporate>Eduardo Milligan, ENGIE</b:Corporate>
      </b:Author>
    </b:Author>
    <b:Title>Press Release Engie</b:Title>
    <b:URL>https://www.engie.cl/wp-content/uploads/2024/10/Press-Release-EECL-4Q24-English-vf.pdf</b:URL>
    <b:Year>2025</b:Year>
    <b:Month>January</b:Month>
    <b:RefOrder>22</b:RefOrder>
  </b:Source>
  <b:Source>
    <b:Tag>Meg24</b:Tag>
    <b:SourceType>DocumentFromInternetSite</b:SourceType>
    <b:Guid>{92459866-1B36-394A-98BD-B09DDD5FB971}</b:Guid>
    <b:Author>
      <b:Author>
        <b:Corporate>Megan Hylton, Global Legal Group</b:Corporate>
      </b:Author>
    </b:Author>
    <b:Title>Energy Laws and Regulations 2025 – Chile</b:Title>
    <b:URL>https://www.globallegalinsights.com/practice-areas/energy-laws-and-regulations/chile/</b:URL>
    <b:Year>2024</b:Year>
    <b:RefOrder>23</b:RefOrder>
  </b:Source>
  <b:Source>
    <b:Tag>Sta</b:Tag>
    <b:SourceType>DocumentFromInternetSite</b:SourceType>
    <b:Guid>{48EF7E4B-5CCC-C642-976A-7C9BEE79E253}</b:Guid>
    <b:Author>
      <b:Author>
        <b:Corporate>Statista</b:Corporate>
      </b:Author>
    </b:Author>
    <b:Title>Price of electricity for industries in Chile from February 2022 to July 2024</b:Title>
    <b:URL>https://www.statista.com/statistics/1373368/monthly-industrial-electricity-price-chile/</b:URL>
    <b:RefOrder>24</b:RefOrder>
  </b:Source>
  <b:Source>
    <b:Tag>And24</b:Tag>
    <b:SourceType>DocumentFromInternetSite</b:SourceType>
    <b:Guid>{8E07E839-8054-5045-A062-D37E3AA028C3}</b:Guid>
    <b:Author>
      <b:Author>
        <b:NameList>
          <b:Person>
            <b:Last>Andrés Pérez M.</b:Last>
            <b:First>Vittorio</b:First>
            <b:Middle>Peretti &amp; Ignacio Martinez Labra</b:Middle>
          </b:Person>
        </b:NameList>
      </b:Author>
    </b:Author>
    <b:Title>CHILE – Electricity price readjustments: A potential game changer on inflation, less so on rates</b:Title>
    <b:URL>https://www.itau.com.br/itaubba-pt/analises-economicas/latam/chile-electricity-price-readjustments</b:URL>
    <b:Year>2024</b:Year>
    <b:Month>Jun</b:Month>
    <b:Day>15</b:Day>
    <b:RefOrder>26</b:RefOrder>
  </b:Source>
  <b:Source>
    <b:Tag>Gwe24</b:Tag>
    <b:SourceType>DocumentFromInternetSite</b:SourceType>
    <b:Guid>{86D29E88-C37E-CB40-B795-DE27EC50D24E}</b:Guid>
    <b:Author>
      <b:Author>
        <b:NameList>
          <b:Person>
            <b:Last>Ledger</b:Last>
            <b:First>Gwendolyn</b:First>
          </b:Person>
        </b:NameList>
      </b:Author>
    </b:Author>
    <b:Title>Bad news for Chileans: electricity bills would not go down until 2035</b:Title>
    <b:URL>https://www.americaeconomia.com/en/node/287725</b:URL>
    <b:Year>2024</b:Year>
    <b:Month>11</b:Month>
    <b:Day>6</b:Day>
    <b:RefOrder>27</b:RefOrder>
  </b:Source>
  <b:Source>
    <b:Tag>Ric24</b:Tag>
    <b:SourceType>DocumentFromInternetSite</b:SourceType>
    <b:Guid>{786AAD1D-F919-0C4F-931F-F0BDB33E598C}</b:Guid>
    <b:Author>
      <b:Author>
        <b:NameList>
          <b:Person>
            <b:Last>Raineri</b:Last>
            <b:First>Ricardo</b:First>
          </b:Person>
        </b:NameList>
      </b:Author>
    </b:Author>
    <b:Title>Chile’s Electricity Rate Debacle Has Lessons for Latin America</b:Title>
    <b:URL>https://www.americasquarterly.org/article/chiles-electricity-rate-debacle-has-lessons-for-latin-america/</b:URL>
    <b:Year>2024</b:Year>
    <b:Month>November</b:Month>
    <b:Day>11</b:Day>
    <b:RefOrder>28</b:RefOrder>
  </b:Source>
  <b:Source>
    <b:Tag>Sys22</b:Tag>
    <b:SourceType>DocumentFromInternetSite</b:SourceType>
    <b:Guid>{1945B980-8B16-0549-A3A0-D86BBB7D1406}</b:Guid>
    <b:Author>
      <b:Author>
        <b:Corporate>Systep</b:Corporate>
      </b:Author>
    </b:Author>
    <b:Title>Chilean Electricity Market</b:Title>
    <b:URL>https://systep.cl/wp-content/uploads/Uchile-Chilean_electricity_market.pdf</b:URL>
    <b:Year>2022</b:Year>
    <b:Month>Sept</b:Month>
    <b:Day>28</b:Day>
    <b:RefOrder>29</b:RefOrder>
  </b:Source>
  <b:Source>
    <b:Tag>Glo24</b:Tag>
    <b:SourceType>DocumentFromInternetSite</b:SourceType>
    <b:Guid>{0E093FEB-73C4-524E-B41D-80CA8D591418}</b:Guid>
    <b:Author>
      <b:Author>
        <b:Corporate>Global Petrol Prices</b:Corporate>
      </b:Author>
    </b:Author>
    <b:Title>Chile electricity prices</b:Title>
    <b:URL>https://www.globalpetrolprices.com/Chile/electricity_prices/</b:URL>
    <b:Year>2024</b:Year>
    <b:Month>December</b:Month>
    <b:RefOrder>25</b:RefOrder>
  </b:Source>
  <b:Source>
    <b:Tag>Fas24</b:Tag>
    <b:SourceType>DocumentFromInternetSite</b:SourceType>
    <b:Guid>{7D50E159-230D-5C47-A4AE-AC4A6770045A}</b:Guid>
    <b:Author>
      <b:Author>
        <b:Corporate>FastMarkets</b:Corporate>
      </b:Author>
    </b:Author>
    <b:Title>Steel forecasts</b:Title>
    <b:URL>https://www.fastmarkets.com/uploads/2024/09/fm-mb-steel-forecast.pdf</b:URL>
    <b:Year>2024</b:Year>
    <b:Month>September</b:Month>
    <b:RefOrder>43</b:RefOrder>
  </b:Source>
  <b:Source>
    <b:Tag>Tub</b:Tag>
    <b:SourceType>DocumentFromInternetSite</b:SourceType>
    <b:Guid>{BE4303F4-4BFE-104F-B154-1F55296F4B0A}</b:Guid>
    <b:Title>Tubos India</b:Title>
    <b:URL>https://www.tubos.in/iso-3183-l450-api5l-x65-psl1-psl2-pipe-manufacturer.html</b:URL>
    <b:RefOrder>4</b:RefOrder>
  </b:Source>
  <b:Source>
    <b:Tag>SIN22</b:Tag>
    <b:SourceType>DocumentFromInternetSite</b:SourceType>
    <b:Guid>{2D84D559-BC1B-EB4A-8E7D-0EA6BA227FB0}</b:Guid>
    <b:Author>
      <b:Author>
        <b:NameList>
          <b:Person>
            <b:Last>Shipping</b:Last>
            <b:First>SINO</b:First>
          </b:Person>
        </b:NameList>
      </b:Author>
    </b:Author>
    <b:Title>Freight Shipping from China to Chile</b:Title>
    <b:URL>https://es.sino-shipping.com/freight-china-chile/</b:URL>
    <b:Year>2022</b:Year>
    <b:RefOrder>44</b:RefOrder>
  </b:Source>
  <b:Source>
    <b:Tag>Shi</b:Tag>
    <b:SourceType>DocumentFromInternetSite</b:SourceType>
    <b:Guid>{83190508-5D2A-544F-919B-3CA8CE568D37}</b:Guid>
    <b:Title>Shipping to Valparaiso</b:Title>
    <b:URL>https://www.icontainers.com/ship-container/valparaiso/</b:URL>
    <b:RefOrder>45</b:RefOrder>
  </b:Source>
  <b:Source>
    <b:Tag>Fbe</b:Tag>
    <b:SourceType>DocumentFromInternetSite</b:SourceType>
    <b:Guid>{7697D753-1002-F847-8947-D87B8E9FDC9D}</b:Guid>
    <b:Title>Fbe Coating Price</b:Title>
    <b:URL>https://www.made-in-china.com/products-search/hot-china-products/Fbe_Coating_Price.html</b:URL>
    <b:RefOrder>46</b:RefOrder>
  </b:Source>
  <b:Source>
    <b:Tag>INT</b:Tag>
    <b:SourceType>DocumentFromInternetSite</b:SourceType>
    <b:Guid>{F0FC22E8-9138-684A-A108-EABFF1CD810A}</b:Guid>
    <b:Title>INTERNAL PIPELINE COATING</b:Title>
    <b:URL>https://relisleeve.com/products/internal-pipe-line-coating/</b:URL>
    <b:RefOrder>47</b:RefOrder>
  </b:Source>
  <b:Source>
    <b:Tag>JCo</b:Tag>
    <b:SourceType>DocumentFromInternetSite</b:SourceType>
    <b:Guid>{6ED5FC6B-F43F-D340-9C4B-7F587FEF9AD7}</b:Guid>
    <b:Author>
      <b:Author>
        <b:Corporate>J.Cox. DuPont Canada Inc.</b:Corporate>
      </b:Author>
    </b:Author>
    <b:Title>DEVELOPMENT OF A COST EFFECTIVE POWDER COATED MULTI-COMPONENT COATING FOR UNDERGROUND PIPELINES</b:Title>
    <b:URL>https://docs2.cer-rec.gc.ca/ll-eng/llisapi.dll/fetch/2000/90464/90552/384192/620327/624798/861762/B109-25_-_Northern_Gateway_Pipelines_Limited_Partnership_-_Attachment_1_JRP_IR_12.3_-_A3A0W2.pdf?nodeid=862007&amp;vernum=-2</b:URL>
    <b:RefOrder>48</b:RefOrder>
  </b:Source>
  <b:Source>
    <b:Tag>LaV</b:Tag>
    <b:SourceType>DocumentFromInternetSite</b:SourceType>
    <b:Guid>{8A3AAA4F-C017-0C4A-8015-1E5F2F7A5645}</b:Guid>
    <b:Author>
      <b:Author>
        <b:Corporate>LaValley</b:Corporate>
      </b:Author>
    </b:Author>
    <b:Title>DECKHAND® Pipe Handler</b:Title>
    <b:URL>https://lavalleyindustries.com/products/deckhand-for-pipe-handling/</b:URL>
    <b:RefOrder>49</b:RefOrder>
  </b:Source>
  <b:Source>
    <b:Tag>Den13</b:Tag>
    <b:SourceType>DocumentFromInternetSite</b:SourceType>
    <b:Guid>{9482746E-9110-0349-8E7E-1BE9EF2B136A}</b:Guid>
    <b:Author>
      <b:Author>
        <b:NameList>
          <b:Person>
            <b:Last>Peng</b:Last>
            <b:First>Deng-jr</b:First>
          </b:Person>
          <b:Person>
            <b:Last>Annan</b:Last>
            <b:First>Irving</b:First>
          </b:Person>
          <b:Person>
            <b:Last>Salami</b:Last>
            <b:First>Aliu</b:First>
          </b:Person>
          <b:Person>
            <b:Last>Wood</b:Last>
            <b:First>Terry</b:First>
          </b:Person>
          <b:Person>
            <b:Last>Taylor</b:Last>
            <b:First>Andy</b:First>
          </b:Person>
          <b:Person>
            <b:Last>Ndione</b:Last>
            <b:First>H.</b:First>
          </b:Person>
          <b:Person>
            <b:Last>Jones</b:Last>
            <b:First>Steven</b:First>
          </b:Person>
        </b:NameList>
      </b:Author>
    </b:Author>
    <b:Title>Inhibitor Dosage Rates and Corrosion - A CFD Model Investigating Inhibitor Over-Dosing and Increased Corrosion Rates in Subsea Pipelines</b:Title>
    <b:URL>https://onepetro.org/OTCBRASIL/proceedings-abstract/13OTCB/All-13OTCB/OTC-24438-MS/41031</b:URL>
    <b:Year>2013</b:Year>
    <b:RefOrder>50</b:RefOrder>
  </b:Source>
  <b:Source>
    <b:Tag>Fac22</b:Tag>
    <b:SourceType>DocumentFromInternetSite</b:SourceType>
    <b:Guid>{896CF934-3302-5F48-8605-3144158F9FCA}</b:Guid>
    <b:Author>
      <b:Author>
        <b:NameList>
          <b:Person>
            <b:Last>Fachrul Nurcholis</b:Last>
            <b:First>Aditya</b:First>
            <b:Middle>Irfansyah, Isni Utami, Lilik Suprianti</b:Middle>
          </b:Person>
        </b:NameList>
      </b:Author>
    </b:Author>
    <b:Title>Corrosion Control of Metal Alloy Using Inhibitor Synergy: Phospate – Carbohydrazide</b:Title>
    <b:URL>file:///Users/igna/Downloads/808-Article%20Text-2487-1-10-20221124.pdf</b:URL>
    <b:Year>2022</b:Year>
    <b:RefOrder>51</b:RefOrder>
  </b:Source>
  <b:Source>
    <b:Tag>Fac221</b:Tag>
    <b:SourceType>DocumentFromInternetSite</b:SourceType>
    <b:Guid>{BBB0D4C3-38F3-4144-B63D-F71CFBEA2F4D}</b:Guid>
    <b:Author>
      <b:Author>
        <b:NameList>
          <b:Person>
            <b:Last>Fachrul Nurcholis*</b:Last>
            <b:First>Aditya</b:First>
            <b:Middle>Irfansyah, Isni Utami, Lilik Suprianti</b:Middle>
          </b:Person>
        </b:NameList>
      </b:Author>
    </b:Author>
    <b:Title>Corrosion Control of Metal Alloy Using Inhibitor Synergy: Phospate – Carbohydrazide</b:Title>
    <b:URL>https://nstproceeding.com/index.php/nuscientech/article/download/808/767</b:URL>
    <b:Year>2022</b:Year>
    <b:RefOrder>15</b:RefOrder>
  </b:Source>
  <b:Source>
    <b:Tag>Lee23</b:Tag>
    <b:SourceType>DocumentFromInternetSite</b:SourceType>
    <b:Guid>{6FA09683-229B-6B49-A5C1-A4EF7708DB59}</b:Guid>
    <b:Author>
      <b:Author>
        <b:NameList>
          <b:Person>
            <b:Last>Lee K Kimbell 1</b:Last>
            <b:First>Emily</b:First>
            <b:Middle>Lou LaMartina 2, Stan Kohls 1, Yin Wang 3, Ryan J Newton 2, Patrick J McNamara 1,✉</b:Middle>
          </b:Person>
        </b:NameList>
      </b:Author>
    </b:Author>
    <b:Title>Impact of corrosion inhibitors on antibiotic resistance, metal resistance, and microbial communities in drinking water</b:Title>
    <b:URL>https://pmc.ncbi.nlm.nih.gov/articles/PMC10597465/</b:URL>
    <b:Year>2023</b:Year>
    <b:Month>Sep</b:Month>
    <b:Day>8</b:Day>
    <b:RefOrder>16</b:RefOrder>
  </b:Source>
  <b:Source>
    <b:Tag>HoW11</b:Tag>
    <b:SourceType>DocumentFromInternetSite</b:SourceType>
    <b:Guid>{7B1CC67E-3863-D042-BC5F-9F46792D5C20}</b:Guid>
    <b:Author>
      <b:Author>
        <b:NameList>
          <b:Person>
            <b:Last>Lee</b:Last>
            <b:First>HoWee</b:First>
          </b:Person>
        </b:NameList>
      </b:Author>
    </b:Author>
    <b:URL>https://utpedia.utp.edu.my/id/eprint/333/1/Sir_Ho_Wee_Lee.pdf</b:URL>
    <b:Year>2011</b:Year>
    <b:RefOrder>17</b:RefOrder>
  </b:Source>
  <b:Source>
    <b:Tag>Wat18</b:Tag>
    <b:SourceType>DocumentFromInternetSite</b:SourceType>
    <b:Guid>{E1D19707-1FF2-6B4A-9A88-C4E9D4F71563}</b:Guid>
    <b:Author>
      <b:Author>
        <b:Corporate>Water Research Foundation </b:Corporate>
      </b:Author>
    </b:Author>
    <b:Title>Optimization of Phosphorus-Based Corrosion Control Chemicals Using a Comprehensive Perspective of Water Quality</b:Title>
    <b:URL>https://www.bu.edu/rccp/files/2018/12/Supplement_4_Corrosion_Study.pdf</b:URL>
    <b:Year>2018</b:Year>
    <b:RefOrder>18</b:RefOrder>
  </b:Source>
  <b:Source>
    <b:Tag>Lit13</b:Tag>
    <b:SourceType>DocumentFromInternetSite</b:SourceType>
    <b:Guid>{189E0E89-569D-A84A-A112-C6768CC6E911}</b:Guid>
    <b:Author>
      <b:Author>
        <b:NameList>
          <b:Person>
            <b:Last>LittleInch</b:Last>
          </b:Person>
        </b:NameList>
      </b:Author>
    </b:Author>
    <b:Title>Is use of a corrosion allowance on long distance pipelines still valid?</b:Title>
    <b:URL>https://www.eng-tips.com/threads/is-use-of-a-corrosion-allowance-on-long-distance-pipelines-still-valid.354438/</b:URL>
    <b:Year>2013</b:Year>
    <b:Month>Nov</b:Month>
    <b:Day>1</b:Day>
    <b:RefOrder>12</b:RefOrder>
  </b:Source>
  <b:Source>
    <b:Tag>Jen24</b:Tag>
    <b:SourceType>DocumentFromInternetSite</b:SourceType>
    <b:Guid>{1243FA22-1DE1-7440-BB44-7C8810A88B1B}</b:Guid>
    <b:Author>
      <b:Author>
        <b:NameList>
          <b:Person>
            <b:Last>Eyo</b:Last>
            <b:First>Jennifer</b:First>
          </b:Person>
        </b:NameList>
      </b:Author>
    </b:Author>
    <b:Title>HOW DOES CORROSION INHIBITOR WORK</b:Title>
    <b:URL>https://www.gz-supplies.com/news/how-does-corrosion-inhibitor-work/</b:URL>
    <b:Year>2024</b:Year>
    <b:Month>Aug</b:Month>
    <b:RefOrder>11</b:RefOrder>
  </b:Source>
  <b:Source>
    <b:Tag>Ter04</b:Tag>
    <b:SourceType>DocumentFromInternetSite</b:SourceType>
    <b:Guid>{8A933845-31B9-ED43-8669-CDD3A9A1DF95}</b:Guid>
    <b:Author>
      <b:Author>
        <b:NameList>
          <b:Person>
            <b:Last>Williams</b:Last>
            <b:First>Terry</b:First>
            <b:Middle>M.</b:Middle>
          </b:Person>
        </b:NameList>
      </b:Author>
    </b:Author>
    <b:Title>Isothiazolone Biocides In Water Treatment Applications</b:Title>
    <b:URL>https://onepetro.org/NACECORR/proceedings-abstract/CORR04/All-CORR04/NACE-04083/115442</b:URL>
    <b:Year>2004</b:Year>
    <b:Month>March</b:Month>
    <b:RefOrder>19</b:RefOrder>
  </b:Source>
  <b:Source>
    <b:Tag>Con22</b:Tag>
    <b:SourceType>Interview</b:SourceType>
    <b:Guid>{98C0700F-0C10-AE4B-9A3E-C514751CF53F}</b:Guid>
    <b:Title>Tratamiento Aguas Acueducto</b:Title>
    <b:Year>2022</b:Year>
    <b:Month>May</b:Month>
    <b:Author>
      <b:Interviewee>
        <b:NameList>
          <b:Person>
            <b:Last>Supplier</b:Last>
            <b:First>Confiential</b:First>
          </b:Person>
        </b:NameList>
      </b:Interviewee>
    </b:Author>
    <b:RefOrder>20</b:RefOrder>
  </b:Source>
  <b:Source>
    <b:Tag>Tem88</b:Tag>
    <b:SourceType>DocumentFromInternetSite</b:SourceType>
    <b:Guid>{03E2C2B2-C232-8D46-A8E5-DBB7261A2F92}</b:Guid>
    <b:Title>Development of the Pipe Loop System for F etermining Effectiveness of Corrosion *Control Chemicals in Potable Water Systems</b:Title>
    <b:Year>1988</b:Year>
    <b:URL>https://www.govinfo.gov/content/pkg/GOVPUB-D103-PURL-gpo50403/pdf/GOVPUB-D103-PURL-gpo50403.pdf</b:URL>
    <b:Author>
      <b:Author>
        <b:NameList>
          <b:Person>
            <b:Last>Smith</b:Last>
            <b:First>Temkar</b:First>
            <b:Middle>M. Prakash Richard J. Scholze Chester H. Neff Stephen W. Ma!oney Mark Heath Edgar D.</b:Middle>
          </b:Person>
        </b:NameList>
      </b:Author>
    </b:Author>
    <b:RefOrder>13</b:RefOrder>
  </b:Source>
  <b:Source>
    <b:Tag>AME20</b:Tag>
    <b:SourceType>DocumentFromInternetSite</b:SourceType>
    <b:Guid>{411EB4FC-C50B-B649-91A1-35AB6CF72421}</b:Guid>
    <b:Author>
      <b:Author>
        <b:NameList>
          <b:Person>
            <b:Last>A. M. Eldesoky 1</b:Last>
            <b:First>2,*,Hala.</b:First>
            <b:Middle>M. Hassan 3,4,Abdu Subaihi 2ORCID,Abeer El Shahawy 5,*ORCID andThoraya A. Farghaly</b:Middle>
          </b:Person>
        </b:NameList>
      </b:Author>
    </b:Author>
    <b:Title>Water Pipes Corrosion Inhibitors for Q235 Steel in Hydrochloric Acid Medium Using Spiropyrazoles Derivatives</b:Title>
    <b:URL>https://www.mdpi.com/2079-6412/10/2/167</b:URL>
    <b:Year>2020</b:Year>
    <b:RefOrder>14</b:RefOrder>
  </b:Source>
  <b:Source>
    <b:Tag>Con221</b:Tag>
    <b:SourceType>Interview</b:SourceType>
    <b:Guid>{E8D9F0A3-920C-3841-BD37-21F1AC55E3FF}</b:Guid>
    <b:Title>Tratamiento Aguas Acueducto · OFERTA TECNICO ECONOMICA</b:Title>
    <b:Year>2022</b:Year>
    <b:Month>May</b:Month>
    <b:Author>
      <b:Interviewee>
        <b:NameList>
          <b:Person>
            <b:Last>Confidential</b:Last>
          </b:Person>
        </b:NameList>
      </b:Interviewee>
    </b:Author>
    <b:RefOrder>52</b:RefOrder>
  </b:Source>
  <b:Source>
    <b:Tag>Con24</b:Tag>
    <b:SourceType>Interview</b:SourceType>
    <b:Guid>{75CCC856-2827-8240-84B8-9F03838B67F7}</b:Guid>
    <b:Author>
      <b:Interviewee>
        <b:NameList>
          <b:Person>
            <b:Last>Confidential</b:Last>
          </b:Person>
        </b:NameList>
      </b:Interviewee>
    </b:Author>
    <b:Title>Internal Girth Weld Coating · Firm Proposal</b:Title>
    <b:Year>2024</b:Year>
    <b:Month>Sept</b:Month>
    <b:RefOrder>7</b:RefOrder>
  </b:Source>
  <b:Source>
    <b:Tag>CRT1</b:Tag>
    <b:SourceType>DocumentFromInternetSite</b:SourceType>
    <b:Guid>{E6E0CAA6-6BFF-594B-93DB-EFE7720893FE}</b:Guid>
    <b:Title>INTERNAL FIELD JOINT COATING </b:Title>
    <b:URL>https://www.iecengenharia.com.br/wp-content/uploads/2017/11/bt_img/crts---completo.pdf</b:URL>
    <b:Author>
      <b:Author>
        <b:Corporate>CRTS Inc</b:Corporate>
      </b:Author>
    </b:Author>
    <b:RefOrder>53</b:RefOrder>
  </b:Source>
  <b:Source>
    <b:Tag>AEG16</b:Tag>
    <b:SourceType>DocumentFromInternetSite</b:SourceType>
    <b:Guid>{8C7F261A-9A32-4D46-963E-B0ECF03387EC}</b:Guid>
    <b:Author>
      <b:Author>
        <b:Corporate>AEGION Coating Services</b:Corporate>
      </b:Author>
    </b:Author>
    <b:Title>ROBOTIC CORROSION PREVENTION</b:Title>
    <b:URL>https://www.iecengenharia.com.br/wp-content/uploads/2018/01/Data-Sheet_RoboticCorrosionPrevention.pdf</b:URL>
    <b:Year>2016</b:Year>
    <b:RefOrder>54</b:RefOrder>
  </b:Source>
  <b:Source>
    <b:Tag>Lin22</b:Tag>
    <b:SourceType>DocumentFromInternetSite</b:SourceType>
    <b:Guid>{8E866271-9741-4B47-B2BE-E3FAABDBDD83}</b:Guid>
    <b:Author>
      <b:Author>
        <b:Corporate>Lined Pipe Systems</b:Corporate>
      </b:Author>
    </b:Author>
    <b:Title>What are field joint coating considerations?</b:Title>
    <b:URL>https://www.linedpipesystems.com/what-are-field-joint-coating-considerations/</b:URL>
    <b:Year>2022</b:Year>
    <b:Month>Nov</b:Month>
    <b:RefOrder>55</b:RefOrder>
  </b:Source>
  <b:Source>
    <b:Tag>Coa20</b:Tag>
    <b:SourceType>DocumentFromInternetSite</b:SourceType>
    <b:Guid>{A0D1FE7C-2ADA-E44B-9DED-D856FAC22819}</b:Guid>
    <b:Author>
      <b:Author>
        <b:Corporate>Coatings &amp; Linings</b:Corporate>
      </b:Author>
    </b:Author>
    <b:Title> Field Joint Coatings</b:Title>
    <b:URL>https://www.materialsperformance.com/articles/coating-linings/2018/08/field-joint-coatings</b:URL>
    <b:Year>2020</b:Year>
    <b:Month>Apr</b:Month>
    <b:RefOrder>56</b:RefOrder>
  </b:Source>
  <b:Source>
    <b:Tag>Gas09</b:Tag>
    <b:SourceType>DocumentFromInternetSite</b:SourceType>
    <b:Guid>{35374F25-3F34-EA4D-8018-92BF0628C118}</b:Guid>
    <b:Author>
      <b:Author>
        <b:Corporate>Gas Technology Institute </b:Corporate>
      </b:Author>
    </b:Author>
    <b:Title>In-field Welding and Coating Protocols</b:Title>
    <b:URL>https://www.linedpipesystems.com/what-are-field-joint-coating-considerations/</b:URL>
    <b:Year>2009</b:Year>
    <b:Month>May</b:Month>
    <b:RefOrder>57</b:RefOrder>
  </b:Source>
  <b:Source>
    <b:Tag>Com24</b:Tag>
    <b:SourceType>DocumentFromInternetSite</b:SourceType>
    <b:Guid>{9490CD44-711B-804D-8736-3E16EB55E312}</b:Guid>
    <b:Title>Common Challenges with Field-Applied Liquid Epoxy Pipeline Coatings</b:Title>
    <b:URL>https://pgjonline.com/magazine/2024/march-2024-vol-251-no-3/features/common-challenges-with-field-applied-liquid-epoxy-pipeline-coatings</b:URL>
    <b:Year>2024</b:Year>
    <b:RefOrder>58</b:RefOrder>
  </b:Source>
  <b:Source>
    <b:Tag>Eri20</b:Tag>
    <b:SourceType>DocumentFromInternetSite</b:SourceType>
    <b:Guid>{2A819C57-3504-5542-AC2C-848C3E8D1052}</b:Guid>
    <b:Author>
      <b:Author>
        <b:NameList>
          <b:Person>
            <b:Last>Harris</b:Last>
            <b:First>Eric</b:First>
            <b:Middle>S. Langelund and Kimberly-Joy</b:Middle>
          </b:Person>
        </b:NameList>
      </b:Author>
    </b:Author>
    <b:Title>Challenges of Installing a New Pipeline</b:Title>
    <b:URL>https://www.materialsperformance.com/articles/cathodic-protection/2018/04/challenges-of-installing-a-new-pipeline</b:URL>
    <b:Year>2020</b:Year>
    <b:Month>April</b:Month>
    <b:RefOrder>59</b:RefOrder>
  </b:Source>
  <b:Source>
    <b:Tag>Zah20</b:Tag>
    <b:SourceType>DocumentFromInternetSite</b:SourceType>
    <b:Guid>{0EDFDDA0-DC68-A24A-89CF-6FBAF15522C9}</b:Guid>
    <b:Title>Condition-Based Maintenance with Reinforcement Learning for Dry Gas Pipeline Subject to Internal Corrosion</b:Title>
    <b:URL>https://repositorio.uchile.cl/bitstream/handle/2250/178842/Condition-Based-Maintenance.pdf?sequence=1</b:URL>
    <b:Year>2020</b:Year>
    <b:Month>August</b:Month>
    <b:Author>
      <b:Author>
        <b:NameList>
          <b:Person>
            <b:Last>Zahra Mahmoodzadeh 1</b:Last>
            <b:First>†</b:First>
            <b:Middle>, Keo-Yuan Wu 2,† , Enrique Lopez Droguett 3 and Ali Mosleh 1,2,*</b:Middle>
          </b:Person>
        </b:NameList>
      </b:Author>
    </b:Author>
    <b:RefOrder>60</b:RefOrder>
  </b:Source>
  <b:Source>
    <b:Tag>RZa02</b:Tag>
    <b:SourceType>DocumentFromInternetSite</b:SourceType>
    <b:Guid>{F9A354FC-8E1B-4C4D-96D2-D96B1070626D}</b:Guid>
    <b:Author>
      <b:Author>
        <b:NameList>
          <b:Person>
            <b:Last>Zamorano</b:Last>
            <b:First>R.</b:First>
          </b:Person>
        </b:NameList>
      </b:Author>
    </b:Author>
    <b:Title>Internal coating total gas transport cost reduction study</b:Title>
    <b:URL>https://www.researchgate.net/publication/279709947_Internal_coating_total_gas_transport_cost_reduction_study</b:URL>
    <b:Year>2002</b:Year>
    <b:Month>October</b:Month>
    <b:RefOrder>61</b:RefOrder>
  </b:Source>
  <b:Source>
    <b:Tag>Gle12</b:Tag>
    <b:SourceType>DocumentFromInternetSite</b:SourceType>
    <b:Guid>{327C16F1-46E9-5447-8122-84305F7B5979}</b:Guid>
    <b:Author>
      <b:Author>
        <b:NameList>
          <b:Person>
            <b:Last>Pettitt</b:Last>
            <b:First>Glenn</b:First>
          </b:Person>
        </b:NameList>
      </b:Author>
    </b:Author>
    <b:Title>KEY FACTORS FOR THE ESTIMATION OF CROSS-COUNTRY PIPELINES FAILURE RATES</b:Title>
    <b:URL>https://www.icheme.org/media/9042/xxiii-paper-40.pdf</b:URL>
    <b:Year>2012</b:Year>
    <b:RefOrder>62</b:RefOrder>
  </b:Source>
  <b:Source>
    <b:Tag>IMe24</b:Tag>
    <b:SourceType>DocumentFromInternetSite</b:SourceType>
    <b:Guid>{673B1599-AE2F-C04D-A334-679CC131E548}</b:Guid>
    <b:Author>
      <b:Author>
        <b:NameList>
          <b:Person>
            <b:Last>Mella</b:Last>
            <b:First>Ignacio</b:First>
          </b:Person>
        </b:NameList>
      </b:Author>
    </b:Author>
    <b:Title>Victaulic X07 installed with LaValley's Deckhand on a 32" pipeline in Chile</b:Title>
    <b:URL>https://youtu.be/e14DHsekBIg?si=N89lD3ft4ZJaisFm</b:URL>
    <b:Year>2024</b:Year>
    <b:Month>10</b:Month>
    <b:Day>9</b:Day>
    <b:RefOrder>10</b:RefOrder>
  </b:Source>
  <b:Source>
    <b:Tag>Inv21</b:Tag>
    <b:SourceType>DocumentFromInternetSite</b:SourceType>
    <b:Guid>{923946DD-C2CD-7F48-A4AD-28C99703C10D}</b:Guid>
    <b:Author>
      <b:Author>
        <b:Corporate>InvestChile Insights</b:Corporate>
      </b:Author>
    </b:Author>
    <b:Title>Energy Projection &amp; Opportunities</b:Title>
    <b:URL>https://investchile.gob.cl/wp-content/uploads/2021/04/03ebook-energia-eng-.pdf</b:URL>
    <b:Year>2021</b:Year>
    <b:Month>April</b:Month>
    <b:RefOrder>30</b:RefOrder>
  </b:Source>
  <b:Source xmlns:b="http://schemas.openxmlformats.org/officeDocument/2006/bibliography">
    <b:Tag>IMe25</b:Tag>
    <b:SourceType>DocumentFromInternetSite</b:SourceType>
    <b:Guid>{02FFBACD-CDE0-014A-A1E9-75067EA2B61E}</b:Guid>
    <b:Author>
      <b:Author>
        <b:NameList>
          <b:Person>
            <b:Last>I.Mella</b:Last>
          </b:Person>
        </b:NameList>
      </b:Author>
    </b:Author>
    <b:Title>Bare-vs-Coated-Water-Pipelines</b:Title>
    <b:URL>https://github.com/ignaciomella/Bare-vs-Coated-Water-Pipelines/tree/main</b:URL>
    <b:Year>2025</b:Year>
    <b:Month>March</b:Month>
    <b:Day>1</b:Day>
    <b:RefOrder>63</b:RefOrder>
  </b:Source>
  <b:Source>
    <b:Tag>Che24</b:Tag>
    <b:SourceType>DocumentFromInternetSite</b:SourceType>
    <b:Guid>{E0B92FFC-E6D2-6A4A-88D9-FBE214FE1630}</b:Guid>
    <b:Author>
      <b:Author>
        <b:Corporate>Chemical Engineering Education</b:Corporate>
      </b:Author>
    </b:Author>
    <b:Title>Calculate the Darcy friction factor (f) from the Colebrook equation By Newotn Raphson Method</b:Title>
    <b:URL>https://www.youtube.com/watch?v=Y7DOzKcFG7c</b:URL>
    <b:Year>2024</b:Year>
    <b:RefOrder>2</b:RefOrder>
  </b:Source>
  <b:Source>
    <b:Tag>Ign25</b:Tag>
    <b:SourceType>DocumentFromInternetSite</b:SourceType>
    <b:Guid>{FACCCFC8-F9F1-BB4B-981A-0603DD89A25C}</b:Guid>
    <b:Author>
      <b:Author>
        <b:NameList>
          <b:Person>
            <b:Last>Mella</b:Last>
            <b:First>Ignacio</b:First>
          </b:Person>
        </b:NameList>
      </b:Author>
    </b:Author>
    <b:URL>https://www.dropbox.com/t/6yZZum3GziOA6o0q</b:URL>
    <b:Year>2025</b:Year>
    <b:Month>March</b:Month>
    <b:Day>1</b:Day>
    <b:Title>GitHub · Bare-vs-Coated-Water-Pipelines</b:Title>
    <b:RefOrder>1</b:RefOrder>
  </b:Source>
</b:Sources>
</file>

<file path=customXml/itemProps1.xml><?xml version="1.0" encoding="utf-8"?>
<ds:datastoreItem xmlns:ds="http://schemas.openxmlformats.org/officeDocument/2006/customXml" ds:itemID="{2616F478-A52C-554B-BE10-E2F4EA2A6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1</TotalTime>
  <Pages>12</Pages>
  <Words>10138</Words>
  <Characters>57790</Characters>
  <Application>Microsoft Office Word</Application>
  <DocSecurity>0</DocSecurity>
  <Lines>481</Lines>
  <Paragraphs>135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67793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4</cp:revision>
  <cp:lastPrinted>2025-02-22T23:20:00Z</cp:lastPrinted>
  <dcterms:created xsi:type="dcterms:W3CDTF">2025-02-22T23:20:00Z</dcterms:created>
  <dcterms:modified xsi:type="dcterms:W3CDTF">2025-02-22T23:21:00Z</dcterms:modified>
</cp:coreProperties>
</file>